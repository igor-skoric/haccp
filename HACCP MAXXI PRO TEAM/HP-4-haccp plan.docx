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87C68A2" w14:textId="60740354" w:rsidR="00FF7BA2" w:rsidRDefault="00FF7BA2" w:rsidP="00A83E70">
      <w:pPr>
        <w:tabs>
          <w:tab w:val="left" w:pos="330"/>
          <w:tab w:val="center" w:pos="7802"/>
        </w:tabs>
        <w:jc w:val="left"/>
        <w:rPr>
          <w:lang w:val="sl-SI"/>
        </w:rPr>
      </w:pPr>
    </w:p>
    <w:p w14:paraId="27C6B524" w14:textId="77777777" w:rsidR="00FF7BA2" w:rsidRDefault="00FF7BA2" w:rsidP="00FF7BA2">
      <w:pPr>
        <w:jc w:val="left"/>
        <w:rPr>
          <w:b/>
          <w:szCs w:val="24"/>
        </w:rPr>
      </w:pPr>
      <w:r w:rsidRPr="00A6146F">
        <w:rPr>
          <w:b/>
          <w:szCs w:val="24"/>
        </w:rPr>
        <w:t>VERIFIKACIJA</w:t>
      </w:r>
    </w:p>
    <w:p w14:paraId="1E9E5813" w14:textId="54648C65" w:rsidR="00FF7BA2" w:rsidRDefault="00FF7BA2" w:rsidP="00FF7BA2">
      <w:pPr>
        <w:jc w:val="left"/>
        <w:rPr>
          <w:b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8"/>
        <w:gridCol w:w="990"/>
        <w:gridCol w:w="450"/>
        <w:gridCol w:w="360"/>
        <w:gridCol w:w="450"/>
        <w:gridCol w:w="1350"/>
        <w:gridCol w:w="999"/>
        <w:gridCol w:w="1071"/>
        <w:gridCol w:w="1170"/>
        <w:gridCol w:w="1080"/>
        <w:gridCol w:w="1980"/>
        <w:gridCol w:w="2070"/>
        <w:gridCol w:w="2520"/>
      </w:tblGrid>
      <w:tr w:rsidR="0001019F" w14:paraId="1B5F8379" w14:textId="77777777" w:rsidTr="0048201A">
        <w:trPr>
          <w:cantSplit/>
          <w:trHeight w:val="439"/>
          <w:tblHeader/>
        </w:trPr>
        <w:tc>
          <w:tcPr>
            <w:tcW w:w="1278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A5838E" w14:textId="77777777" w:rsidR="00FF7BA2" w:rsidRPr="00B16131" w:rsidRDefault="00FF7BA2" w:rsidP="00C84261">
            <w:pPr>
              <w:rPr>
                <w:b/>
                <w:bCs/>
                <w:sz w:val="20"/>
                <w:lang w:val="sl-SI"/>
              </w:rPr>
            </w:pPr>
            <w:r w:rsidRPr="00B16131">
              <w:rPr>
                <w:b/>
                <w:bCs/>
                <w:sz w:val="20"/>
                <w:lang w:val="sl-SI"/>
              </w:rPr>
              <w:t xml:space="preserve">(1) </w:t>
            </w:r>
          </w:p>
          <w:p w14:paraId="57B4B055" w14:textId="6B035DA1" w:rsidR="00FF7BA2" w:rsidRPr="00B16131" w:rsidRDefault="00FF7BA2" w:rsidP="00C84261">
            <w:pPr>
              <w:rPr>
                <w:b/>
                <w:bCs/>
                <w:sz w:val="20"/>
                <w:lang w:val="sl-SI"/>
              </w:rPr>
            </w:pPr>
            <w:r w:rsidRPr="00B16131">
              <w:rPr>
                <w:b/>
                <w:bCs/>
                <w:sz w:val="20"/>
                <w:lang w:val="sl-SI"/>
              </w:rPr>
              <w:t xml:space="preserve">Kritična </w:t>
            </w:r>
            <w:r w:rsidR="00272F4E">
              <w:rPr>
                <w:b/>
                <w:bCs/>
                <w:sz w:val="20"/>
                <w:lang w:val="sl-SI"/>
              </w:rPr>
              <w:t xml:space="preserve">CP i kritična </w:t>
            </w:r>
            <w:r w:rsidRPr="00B16131">
              <w:rPr>
                <w:b/>
                <w:bCs/>
                <w:sz w:val="20"/>
                <w:lang w:val="sl-SI"/>
              </w:rPr>
              <w:t xml:space="preserve">kontrolna tačka </w:t>
            </w:r>
            <w:r w:rsidRPr="00B16131">
              <w:rPr>
                <w:b/>
                <w:bCs/>
                <w:sz w:val="20"/>
              </w:rPr>
              <w:t>CCP</w:t>
            </w:r>
          </w:p>
        </w:tc>
        <w:tc>
          <w:tcPr>
            <w:tcW w:w="2250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D8D3D" w14:textId="77777777" w:rsidR="00FF7BA2" w:rsidRPr="00B16131" w:rsidRDefault="00FF7BA2" w:rsidP="00C84261">
            <w:pPr>
              <w:rPr>
                <w:b/>
                <w:bCs/>
                <w:sz w:val="20"/>
                <w:lang w:val="sl-SI"/>
              </w:rPr>
            </w:pPr>
            <w:r w:rsidRPr="00B16131">
              <w:rPr>
                <w:b/>
                <w:bCs/>
                <w:sz w:val="20"/>
                <w:lang w:val="sl-SI"/>
              </w:rPr>
              <w:t>(2)</w:t>
            </w:r>
          </w:p>
          <w:p w14:paraId="53802743" w14:textId="77777777" w:rsidR="00FF7BA2" w:rsidRPr="00B16131" w:rsidRDefault="00FF7BA2" w:rsidP="00C84261">
            <w:pPr>
              <w:rPr>
                <w:b/>
                <w:bCs/>
                <w:sz w:val="20"/>
                <w:lang w:val="sl-SI"/>
              </w:rPr>
            </w:pPr>
            <w:r w:rsidRPr="00B16131">
              <w:rPr>
                <w:b/>
                <w:bCs/>
                <w:sz w:val="20"/>
                <w:lang w:val="sl-SI"/>
              </w:rPr>
              <w:t xml:space="preserve">Opasnost </w:t>
            </w:r>
          </w:p>
        </w:tc>
        <w:tc>
          <w:tcPr>
            <w:tcW w:w="1350" w:type="dxa"/>
            <w:vMerge w:val="restart"/>
            <w:tcBorders>
              <w:top w:val="single" w:sz="12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766F27D4" w14:textId="77777777" w:rsidR="00FF7BA2" w:rsidRPr="00B16131" w:rsidRDefault="00FF7BA2" w:rsidP="00C84261">
            <w:pPr>
              <w:rPr>
                <w:b/>
                <w:bCs/>
                <w:sz w:val="20"/>
                <w:lang w:val="sl-SI"/>
              </w:rPr>
            </w:pPr>
            <w:r w:rsidRPr="00B16131">
              <w:rPr>
                <w:b/>
                <w:bCs/>
                <w:sz w:val="20"/>
                <w:lang w:val="sl-SI"/>
              </w:rPr>
              <w:t>(3)</w:t>
            </w:r>
          </w:p>
          <w:p w14:paraId="2157DED6" w14:textId="77777777" w:rsidR="00FF7BA2" w:rsidRPr="00B16131" w:rsidRDefault="00FF7BA2" w:rsidP="00C84261">
            <w:pPr>
              <w:rPr>
                <w:b/>
                <w:bCs/>
                <w:sz w:val="20"/>
                <w:lang w:val="sl-SI"/>
              </w:rPr>
            </w:pPr>
            <w:r w:rsidRPr="00B16131">
              <w:rPr>
                <w:b/>
                <w:bCs/>
                <w:sz w:val="20"/>
                <w:lang w:val="sl-SI"/>
              </w:rPr>
              <w:t xml:space="preserve">Kritične granice </w:t>
            </w:r>
          </w:p>
        </w:tc>
        <w:tc>
          <w:tcPr>
            <w:tcW w:w="4320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C8418" w14:textId="77777777" w:rsidR="00FF7BA2" w:rsidRPr="00B16131" w:rsidRDefault="00FF7BA2" w:rsidP="00C84261">
            <w:pPr>
              <w:rPr>
                <w:b/>
                <w:bCs/>
                <w:sz w:val="20"/>
                <w:lang w:val="sl-SI"/>
              </w:rPr>
            </w:pPr>
            <w:r w:rsidRPr="00B16131">
              <w:rPr>
                <w:b/>
                <w:bCs/>
                <w:sz w:val="20"/>
                <w:lang w:val="sl-SI"/>
              </w:rPr>
              <w:t xml:space="preserve">Praćenje </w:t>
            </w:r>
          </w:p>
        </w:tc>
        <w:tc>
          <w:tcPr>
            <w:tcW w:w="1980" w:type="dxa"/>
            <w:vMerge w:val="restart"/>
            <w:tcBorders>
              <w:top w:val="single" w:sz="12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52346A14" w14:textId="77777777" w:rsidR="00FF7BA2" w:rsidRPr="00B16131" w:rsidRDefault="00FF7BA2" w:rsidP="00C84261">
            <w:pPr>
              <w:rPr>
                <w:b/>
                <w:bCs/>
                <w:sz w:val="20"/>
                <w:lang w:val="sl-SI"/>
              </w:rPr>
            </w:pPr>
            <w:r w:rsidRPr="00B16131">
              <w:rPr>
                <w:b/>
                <w:bCs/>
                <w:sz w:val="20"/>
                <w:lang w:val="sl-SI"/>
              </w:rPr>
              <w:t>(8)</w:t>
            </w:r>
          </w:p>
          <w:p w14:paraId="3FD6678B" w14:textId="77777777" w:rsidR="00FF7BA2" w:rsidRPr="00B16131" w:rsidRDefault="00FF7BA2" w:rsidP="00C84261">
            <w:pPr>
              <w:rPr>
                <w:b/>
                <w:bCs/>
                <w:sz w:val="20"/>
                <w:lang w:val="sl-SI"/>
              </w:rPr>
            </w:pPr>
            <w:r w:rsidRPr="00B16131">
              <w:rPr>
                <w:b/>
                <w:bCs/>
                <w:sz w:val="20"/>
                <w:lang w:val="sl-SI"/>
              </w:rPr>
              <w:t>Korektivne mere</w:t>
            </w:r>
          </w:p>
        </w:tc>
        <w:tc>
          <w:tcPr>
            <w:tcW w:w="2070" w:type="dxa"/>
            <w:vMerge w:val="restart"/>
            <w:tcBorders>
              <w:top w:val="single" w:sz="12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1F4F1704" w14:textId="77777777" w:rsidR="00FF7BA2" w:rsidRPr="00B16131" w:rsidRDefault="00FF7BA2" w:rsidP="00C84261">
            <w:pPr>
              <w:rPr>
                <w:b/>
                <w:bCs/>
                <w:sz w:val="20"/>
                <w:lang w:val="sl-SI"/>
              </w:rPr>
            </w:pPr>
            <w:r w:rsidRPr="00B16131">
              <w:rPr>
                <w:b/>
                <w:bCs/>
                <w:sz w:val="20"/>
                <w:lang w:val="sl-SI"/>
              </w:rPr>
              <w:t>(9)</w:t>
            </w:r>
          </w:p>
          <w:p w14:paraId="3832ADED" w14:textId="77777777" w:rsidR="00FF7BA2" w:rsidRPr="00B16131" w:rsidRDefault="00FF7BA2" w:rsidP="00C84261">
            <w:pPr>
              <w:rPr>
                <w:b/>
                <w:bCs/>
                <w:sz w:val="20"/>
                <w:lang w:val="sl-SI"/>
              </w:rPr>
            </w:pPr>
            <w:r w:rsidRPr="00B16131">
              <w:rPr>
                <w:b/>
                <w:bCs/>
                <w:sz w:val="20"/>
                <w:lang w:val="sl-SI"/>
              </w:rPr>
              <w:t xml:space="preserve">Zapisi </w:t>
            </w:r>
          </w:p>
        </w:tc>
        <w:tc>
          <w:tcPr>
            <w:tcW w:w="2520" w:type="dxa"/>
            <w:vMerge w:val="restart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471CCA" w14:textId="77777777" w:rsidR="00FF7BA2" w:rsidRPr="00B16131" w:rsidRDefault="00FF7BA2" w:rsidP="00C84261">
            <w:pPr>
              <w:rPr>
                <w:b/>
                <w:bCs/>
                <w:sz w:val="20"/>
                <w:lang w:val="sl-SI"/>
              </w:rPr>
            </w:pPr>
            <w:r w:rsidRPr="00B16131">
              <w:rPr>
                <w:b/>
                <w:bCs/>
                <w:sz w:val="20"/>
                <w:lang w:val="sl-SI"/>
              </w:rPr>
              <w:t>(10)</w:t>
            </w:r>
          </w:p>
          <w:p w14:paraId="422833FF" w14:textId="77777777" w:rsidR="00FF7BA2" w:rsidRPr="00B16131" w:rsidRDefault="00FF7BA2" w:rsidP="00C84261">
            <w:pPr>
              <w:rPr>
                <w:b/>
                <w:bCs/>
                <w:sz w:val="20"/>
                <w:lang w:val="sl-SI"/>
              </w:rPr>
            </w:pPr>
            <w:r w:rsidRPr="00B16131">
              <w:rPr>
                <w:b/>
                <w:bCs/>
                <w:sz w:val="20"/>
                <w:lang w:val="sl-SI"/>
              </w:rPr>
              <w:t>Verifikacija</w:t>
            </w:r>
          </w:p>
        </w:tc>
      </w:tr>
      <w:tr w:rsidR="00872CFE" w14:paraId="5DC59FDB" w14:textId="77777777" w:rsidTr="007A4E45">
        <w:trPr>
          <w:cantSplit/>
          <w:trHeight w:val="71"/>
          <w:tblHeader/>
        </w:trPr>
        <w:tc>
          <w:tcPr>
            <w:tcW w:w="1278" w:type="dxa"/>
            <w:vMerge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437786" w14:textId="77777777" w:rsidR="00FF7BA2" w:rsidRDefault="00FF7BA2" w:rsidP="00C84261">
            <w:pPr>
              <w:rPr>
                <w:b/>
                <w:bCs/>
                <w:lang w:val="sl-SI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94D1CDB" w14:textId="77777777" w:rsidR="00FF7BA2" w:rsidRPr="00B16131" w:rsidRDefault="00FF7BA2" w:rsidP="00C84261">
            <w:pPr>
              <w:pStyle w:val="Tekst"/>
              <w:ind w:left="0"/>
              <w:jc w:val="center"/>
              <w:rPr>
                <w:b/>
                <w:bCs/>
                <w:sz w:val="20"/>
                <w:lang w:val="sl-SI"/>
              </w:rPr>
            </w:pPr>
            <w:r w:rsidRPr="00B16131">
              <w:rPr>
                <w:b/>
                <w:bCs/>
                <w:sz w:val="20"/>
                <w:lang w:val="sl-SI"/>
              </w:rPr>
              <w:t>Sirovina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E58DAD9" w14:textId="77777777" w:rsidR="00FF7BA2" w:rsidRPr="00B16131" w:rsidRDefault="00FF7BA2" w:rsidP="00C84261">
            <w:pPr>
              <w:rPr>
                <w:b/>
                <w:bCs/>
                <w:sz w:val="20"/>
                <w:lang w:val="sl-SI"/>
              </w:rPr>
            </w:pPr>
            <w:r w:rsidRPr="00B16131">
              <w:rPr>
                <w:b/>
                <w:bCs/>
                <w:sz w:val="20"/>
                <w:lang w:val="sl-SI"/>
              </w:rPr>
              <w:t>B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1D06FC8" w14:textId="77777777" w:rsidR="00FF7BA2" w:rsidRPr="00B16131" w:rsidRDefault="00FF7BA2" w:rsidP="00C84261">
            <w:pPr>
              <w:rPr>
                <w:b/>
                <w:bCs/>
                <w:sz w:val="20"/>
                <w:lang w:val="sl-SI"/>
              </w:rPr>
            </w:pPr>
            <w:r w:rsidRPr="00B16131">
              <w:rPr>
                <w:b/>
                <w:bCs/>
                <w:sz w:val="20"/>
                <w:lang w:val="sl-SI"/>
              </w:rPr>
              <w:t>H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45D00EE" w14:textId="77777777" w:rsidR="00FF7BA2" w:rsidRPr="00B16131" w:rsidRDefault="00FF7BA2" w:rsidP="00C84261">
            <w:pPr>
              <w:rPr>
                <w:b/>
                <w:bCs/>
                <w:sz w:val="20"/>
                <w:lang w:val="sl-SI"/>
              </w:rPr>
            </w:pPr>
            <w:r w:rsidRPr="00B16131">
              <w:rPr>
                <w:b/>
                <w:bCs/>
                <w:sz w:val="20"/>
                <w:lang w:val="sl-SI"/>
              </w:rPr>
              <w:t>M</w:t>
            </w:r>
          </w:p>
        </w:tc>
        <w:tc>
          <w:tcPr>
            <w:tcW w:w="1350" w:type="dxa"/>
            <w:vMerge/>
            <w:tcBorders>
              <w:top w:val="single" w:sz="18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EF989EC" w14:textId="77777777" w:rsidR="00FF7BA2" w:rsidRDefault="00FF7BA2" w:rsidP="00C84261">
            <w:pPr>
              <w:rPr>
                <w:b/>
                <w:bCs/>
                <w:lang w:val="sl-SI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62CE5F3" w14:textId="77777777" w:rsidR="00FF7BA2" w:rsidRDefault="00FF7BA2" w:rsidP="00C84261">
            <w:pPr>
              <w:rPr>
                <w:b/>
                <w:bCs/>
                <w:sz w:val="20"/>
                <w:lang w:val="sl-SI"/>
              </w:rPr>
            </w:pPr>
            <w:r>
              <w:rPr>
                <w:b/>
                <w:bCs/>
                <w:sz w:val="20"/>
                <w:lang w:val="sl-SI"/>
              </w:rPr>
              <w:t>(4)</w:t>
            </w:r>
          </w:p>
          <w:p w14:paraId="537E4C21" w14:textId="77777777" w:rsidR="00FF7BA2" w:rsidRDefault="00FF7BA2" w:rsidP="00C84261">
            <w:pPr>
              <w:rPr>
                <w:b/>
                <w:bCs/>
                <w:sz w:val="20"/>
                <w:lang w:val="sl-SI"/>
              </w:rPr>
            </w:pPr>
            <w:r>
              <w:rPr>
                <w:b/>
                <w:bCs/>
                <w:sz w:val="20"/>
                <w:lang w:val="sl-SI"/>
              </w:rPr>
              <w:t>Šta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F3B7850" w14:textId="77777777" w:rsidR="00FF7BA2" w:rsidRDefault="00FF7BA2" w:rsidP="00C84261">
            <w:pPr>
              <w:rPr>
                <w:b/>
                <w:bCs/>
                <w:sz w:val="20"/>
                <w:lang w:val="sl-SI"/>
              </w:rPr>
            </w:pPr>
            <w:r>
              <w:rPr>
                <w:b/>
                <w:bCs/>
                <w:sz w:val="20"/>
                <w:lang w:val="sl-SI"/>
              </w:rPr>
              <w:t>(5)</w:t>
            </w:r>
          </w:p>
          <w:p w14:paraId="1783653D" w14:textId="77777777" w:rsidR="00FF7BA2" w:rsidRDefault="00FF7BA2" w:rsidP="00C84261">
            <w:pPr>
              <w:rPr>
                <w:b/>
                <w:bCs/>
                <w:sz w:val="20"/>
                <w:lang w:val="sl-SI"/>
              </w:rPr>
            </w:pPr>
            <w:r>
              <w:rPr>
                <w:b/>
                <w:bCs/>
                <w:sz w:val="20"/>
                <w:lang w:val="sl-SI"/>
              </w:rPr>
              <w:t xml:space="preserve">Kako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6CF9646" w14:textId="77777777" w:rsidR="00FF7BA2" w:rsidRDefault="00FF7BA2" w:rsidP="00C84261">
            <w:pPr>
              <w:rPr>
                <w:b/>
                <w:bCs/>
                <w:sz w:val="20"/>
                <w:lang w:val="sl-SI"/>
              </w:rPr>
            </w:pPr>
            <w:r>
              <w:rPr>
                <w:b/>
                <w:bCs/>
                <w:sz w:val="20"/>
                <w:lang w:val="sl-SI"/>
              </w:rPr>
              <w:t>(6)</w:t>
            </w:r>
          </w:p>
          <w:p w14:paraId="04C4CF5A" w14:textId="77777777" w:rsidR="00FF7BA2" w:rsidRDefault="00FF7BA2" w:rsidP="00C84261">
            <w:pPr>
              <w:rPr>
                <w:b/>
                <w:bCs/>
                <w:sz w:val="20"/>
                <w:lang w:val="sl-SI"/>
              </w:rPr>
            </w:pPr>
            <w:r>
              <w:rPr>
                <w:b/>
                <w:bCs/>
                <w:sz w:val="20"/>
                <w:lang w:val="sl-SI"/>
              </w:rPr>
              <w:t>Učestalost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D5373F5" w14:textId="77777777" w:rsidR="00FF7BA2" w:rsidRDefault="00FF7BA2" w:rsidP="00C84261">
            <w:pPr>
              <w:rPr>
                <w:b/>
                <w:bCs/>
                <w:sz w:val="20"/>
                <w:lang w:val="sl-SI"/>
              </w:rPr>
            </w:pPr>
            <w:r>
              <w:rPr>
                <w:b/>
                <w:bCs/>
                <w:sz w:val="20"/>
                <w:lang w:val="sl-SI"/>
              </w:rPr>
              <w:t>(7)</w:t>
            </w:r>
          </w:p>
          <w:p w14:paraId="559443B0" w14:textId="77777777" w:rsidR="00FF7BA2" w:rsidRDefault="00FF7BA2" w:rsidP="00C84261">
            <w:pPr>
              <w:rPr>
                <w:b/>
                <w:bCs/>
                <w:sz w:val="20"/>
                <w:lang w:val="sl-SI"/>
              </w:rPr>
            </w:pPr>
            <w:r>
              <w:rPr>
                <w:b/>
                <w:bCs/>
                <w:sz w:val="20"/>
                <w:lang w:val="sl-SI"/>
              </w:rPr>
              <w:t>Ko</w:t>
            </w:r>
          </w:p>
        </w:tc>
        <w:tc>
          <w:tcPr>
            <w:tcW w:w="1980" w:type="dxa"/>
            <w:vMerge/>
            <w:tcBorders>
              <w:top w:val="single" w:sz="18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3F58DEE" w14:textId="77777777" w:rsidR="00FF7BA2" w:rsidRDefault="00FF7BA2" w:rsidP="00C84261">
            <w:pPr>
              <w:rPr>
                <w:b/>
                <w:bCs/>
                <w:lang w:val="sl-SI"/>
              </w:rPr>
            </w:pPr>
          </w:p>
        </w:tc>
        <w:tc>
          <w:tcPr>
            <w:tcW w:w="2070" w:type="dxa"/>
            <w:vMerge/>
            <w:tcBorders>
              <w:top w:val="single" w:sz="18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E52B8E0" w14:textId="77777777" w:rsidR="00FF7BA2" w:rsidRDefault="00FF7BA2" w:rsidP="00C84261">
            <w:pPr>
              <w:rPr>
                <w:b/>
                <w:bCs/>
                <w:lang w:val="sl-SI"/>
              </w:rPr>
            </w:pPr>
          </w:p>
        </w:tc>
        <w:tc>
          <w:tcPr>
            <w:tcW w:w="2520" w:type="dxa"/>
            <w:vMerge/>
            <w:tcBorders>
              <w:top w:val="single" w:sz="18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8B6C46" w14:textId="77777777" w:rsidR="00FF7BA2" w:rsidRDefault="00FF7BA2" w:rsidP="00C84261">
            <w:pPr>
              <w:rPr>
                <w:b/>
                <w:bCs/>
                <w:lang w:val="sl-SI"/>
              </w:rPr>
            </w:pPr>
          </w:p>
        </w:tc>
      </w:tr>
      <w:tr w:rsidR="0091483C" w:rsidRPr="00496C01" w14:paraId="707C8DDE" w14:textId="77777777" w:rsidTr="007A4E45">
        <w:trPr>
          <w:cantSplit/>
          <w:trHeight w:val="268"/>
        </w:trPr>
        <w:tc>
          <w:tcPr>
            <w:tcW w:w="127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1927A17" w14:textId="77777777" w:rsidR="0091483C" w:rsidRPr="00872CFE" w:rsidRDefault="0091483C" w:rsidP="00C84261">
            <w:pPr>
              <w:rPr>
                <w:sz w:val="20"/>
              </w:rPr>
            </w:pPr>
            <w:r>
              <w:rPr>
                <w:sz w:val="20"/>
              </w:rPr>
              <w:t>Skladištenje</w:t>
            </w:r>
          </w:p>
          <w:p w14:paraId="6B627C8D" w14:textId="3A335BFB" w:rsidR="0091483C" w:rsidRPr="00496C01" w:rsidRDefault="0091483C" w:rsidP="00C84261">
            <w:pPr>
              <w:rPr>
                <w:sz w:val="22"/>
                <w:szCs w:val="22"/>
              </w:rPr>
            </w:pPr>
            <w:r w:rsidRPr="00872CFE">
              <w:rPr>
                <w:sz w:val="20"/>
              </w:rPr>
              <w:t xml:space="preserve">CCP  </w:t>
            </w:r>
            <w:r w:rsidRPr="00496C01">
              <w:rPr>
                <w:sz w:val="22"/>
                <w:szCs w:val="22"/>
              </w:rPr>
              <w:t xml:space="preserve"> </w:t>
            </w:r>
          </w:p>
        </w:tc>
        <w:tc>
          <w:tcPr>
            <w:tcW w:w="99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C510FE8" w14:textId="77777777" w:rsidR="0091483C" w:rsidRDefault="0091483C" w:rsidP="00013D9D">
            <w:pPr>
              <w:rPr>
                <w:sz w:val="20"/>
                <w:lang w:val="sl-SI"/>
              </w:rPr>
            </w:pPr>
          </w:p>
          <w:p w14:paraId="0CDBFED7" w14:textId="77777777" w:rsidR="0091483C" w:rsidRDefault="0091483C" w:rsidP="00013D9D">
            <w:pPr>
              <w:rPr>
                <w:sz w:val="20"/>
                <w:lang w:val="sl-SI"/>
              </w:rPr>
            </w:pPr>
            <w:r>
              <w:rPr>
                <w:sz w:val="20"/>
                <w:lang w:val="sl-SI"/>
              </w:rPr>
              <w:t>Sir;</w:t>
            </w:r>
          </w:p>
          <w:p w14:paraId="6ECC437D" w14:textId="77777777" w:rsidR="0091483C" w:rsidRPr="00872CFE" w:rsidRDefault="0091483C" w:rsidP="00013D9D">
            <w:pPr>
              <w:rPr>
                <w:sz w:val="20"/>
                <w:lang w:val="sl-SI"/>
              </w:rPr>
            </w:pPr>
            <w:r>
              <w:rPr>
                <w:sz w:val="20"/>
                <w:lang w:val="sl-SI"/>
              </w:rPr>
              <w:t>Zamrznuti proizvodi</w:t>
            </w:r>
          </w:p>
        </w:tc>
        <w:tc>
          <w:tcPr>
            <w:tcW w:w="4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D45F3E5" w14:textId="77777777" w:rsidR="0091483C" w:rsidRPr="00E56B13" w:rsidRDefault="0091483C" w:rsidP="00C84261">
            <w:pPr>
              <w:rPr>
                <w:sz w:val="20"/>
                <w:lang w:val="sl-SI"/>
              </w:rPr>
            </w:pPr>
            <w:r w:rsidRPr="00E56B13">
              <w:rPr>
                <w:sz w:val="20"/>
                <w:lang w:val="sl-SI"/>
              </w:rPr>
              <w:t>da</w:t>
            </w:r>
          </w:p>
        </w:tc>
        <w:tc>
          <w:tcPr>
            <w:tcW w:w="36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FAA57CE" w14:textId="77777777" w:rsidR="0091483C" w:rsidRPr="00496C01" w:rsidRDefault="0091483C" w:rsidP="00C84261">
            <w:pPr>
              <w:rPr>
                <w:sz w:val="22"/>
                <w:szCs w:val="22"/>
                <w:lang w:val="sl-SI"/>
              </w:rPr>
            </w:pPr>
            <w:r w:rsidRPr="00496C01">
              <w:rPr>
                <w:sz w:val="22"/>
                <w:szCs w:val="22"/>
                <w:lang w:val="sl-SI"/>
              </w:rPr>
              <w:t>/</w:t>
            </w:r>
          </w:p>
        </w:tc>
        <w:tc>
          <w:tcPr>
            <w:tcW w:w="4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4F75BD7" w14:textId="77777777" w:rsidR="0091483C" w:rsidRPr="00872CFE" w:rsidRDefault="0091483C" w:rsidP="00C84261">
            <w:pPr>
              <w:rPr>
                <w:sz w:val="20"/>
                <w:lang w:val="sl-SI"/>
              </w:rPr>
            </w:pPr>
            <w:r>
              <w:rPr>
                <w:sz w:val="20"/>
                <w:lang w:val="sl-SI"/>
              </w:rPr>
              <w:t>/</w:t>
            </w:r>
          </w:p>
        </w:tc>
        <w:tc>
          <w:tcPr>
            <w:tcW w:w="13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08B376C" w14:textId="77777777" w:rsidR="0091483C" w:rsidRDefault="0091483C" w:rsidP="00013D9D">
            <w:pPr>
              <w:rPr>
                <w:sz w:val="20"/>
                <w:lang w:val="sl-SI"/>
              </w:rPr>
            </w:pPr>
          </w:p>
          <w:p w14:paraId="07DA0EDE" w14:textId="77777777" w:rsidR="0091483C" w:rsidRPr="00E00171" w:rsidRDefault="0091483C" w:rsidP="00013D9D">
            <w:pPr>
              <w:rPr>
                <w:sz w:val="20"/>
                <w:lang w:val="sl-SI"/>
              </w:rPr>
            </w:pPr>
            <w:r>
              <w:rPr>
                <w:sz w:val="20"/>
                <w:lang w:val="sl-SI"/>
              </w:rPr>
              <w:t>Režim rada Hladnjača-</w:t>
            </w:r>
          </w:p>
          <w:p w14:paraId="53790BF3" w14:textId="77777777" w:rsidR="0091483C" w:rsidRPr="00E00171" w:rsidRDefault="0091483C" w:rsidP="00013D9D">
            <w:pPr>
              <w:rPr>
                <w:sz w:val="20"/>
              </w:rPr>
            </w:pPr>
            <w:r>
              <w:rPr>
                <w:sz w:val="20"/>
              </w:rPr>
              <w:t xml:space="preserve">T ispod </w:t>
            </w:r>
            <w:r w:rsidRPr="00E00171">
              <w:rPr>
                <w:sz w:val="20"/>
              </w:rPr>
              <w:t>18C</w:t>
            </w:r>
            <w:r w:rsidRPr="00E00171">
              <w:rPr>
                <w:sz w:val="20"/>
              </w:rPr>
              <w:sym w:font="Symbol" w:char="00B0"/>
            </w:r>
          </w:p>
          <w:p w14:paraId="65CC570C" w14:textId="77777777" w:rsidR="0091483C" w:rsidRPr="00E00171" w:rsidRDefault="0091483C" w:rsidP="00013D9D">
            <w:pPr>
              <w:rPr>
                <w:sz w:val="20"/>
              </w:rPr>
            </w:pPr>
            <w:r>
              <w:rPr>
                <w:sz w:val="20"/>
              </w:rPr>
              <w:t>Frizder-</w:t>
            </w:r>
          </w:p>
          <w:p w14:paraId="6B34452B" w14:textId="47925C66" w:rsidR="0091483C" w:rsidRPr="00496C01" w:rsidRDefault="0091483C" w:rsidP="00013D9D">
            <w:pPr>
              <w:rPr>
                <w:sz w:val="20"/>
              </w:rPr>
            </w:pPr>
            <w:r>
              <w:rPr>
                <w:sz w:val="20"/>
              </w:rPr>
              <w:t xml:space="preserve">T do </w:t>
            </w:r>
            <w:r w:rsidR="0062433A">
              <w:rPr>
                <w:sz w:val="20"/>
              </w:rPr>
              <w:t>8</w:t>
            </w:r>
            <w:r w:rsidRPr="00E00171">
              <w:rPr>
                <w:sz w:val="20"/>
              </w:rPr>
              <w:t>C</w:t>
            </w:r>
            <w:r w:rsidRPr="00496C01">
              <w:rPr>
                <w:sz w:val="20"/>
              </w:rPr>
              <w:sym w:font="Symbol" w:char="00B0"/>
            </w:r>
          </w:p>
          <w:p w14:paraId="4F4E6C58" w14:textId="77777777" w:rsidR="0091483C" w:rsidRDefault="0091483C" w:rsidP="00013D9D">
            <w:pPr>
              <w:rPr>
                <w:sz w:val="22"/>
                <w:szCs w:val="22"/>
                <w:lang w:val="nb-NO"/>
              </w:rPr>
            </w:pPr>
          </w:p>
          <w:p w14:paraId="0E9F5133" w14:textId="77777777" w:rsidR="0091483C" w:rsidRPr="00496C01" w:rsidRDefault="0091483C" w:rsidP="00013D9D">
            <w:pPr>
              <w:rPr>
                <w:sz w:val="22"/>
                <w:szCs w:val="22"/>
                <w:lang w:val="sl-SI" w:eastAsia="sl-SI"/>
              </w:rPr>
            </w:pPr>
          </w:p>
        </w:tc>
        <w:tc>
          <w:tcPr>
            <w:tcW w:w="99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0FAD437" w14:textId="77777777" w:rsidR="0091483C" w:rsidRPr="008F7CDE" w:rsidRDefault="0091483C" w:rsidP="00C84261">
            <w:pPr>
              <w:rPr>
                <w:sz w:val="20"/>
                <w:lang w:val="sl-SI"/>
              </w:rPr>
            </w:pPr>
          </w:p>
          <w:p w14:paraId="01AC0EC9" w14:textId="77777777" w:rsidR="0091483C" w:rsidRDefault="0091483C" w:rsidP="00C84261">
            <w:pPr>
              <w:rPr>
                <w:sz w:val="20"/>
                <w:lang w:val="sl-SI"/>
              </w:rPr>
            </w:pPr>
            <w:r w:rsidRPr="008F7CDE">
              <w:rPr>
                <w:sz w:val="20"/>
                <w:lang w:val="sl-SI"/>
              </w:rPr>
              <w:t>Tempera</w:t>
            </w:r>
            <w:r>
              <w:rPr>
                <w:sz w:val="20"/>
                <w:lang w:val="sl-SI"/>
              </w:rPr>
              <w:t>-</w:t>
            </w:r>
          </w:p>
          <w:p w14:paraId="40BFEF77" w14:textId="77777777" w:rsidR="0091483C" w:rsidRPr="008F7CDE" w:rsidRDefault="0091483C" w:rsidP="00C84261">
            <w:pPr>
              <w:rPr>
                <w:sz w:val="20"/>
                <w:lang w:val="sl-SI"/>
              </w:rPr>
            </w:pPr>
            <w:r w:rsidRPr="008F7CDE">
              <w:rPr>
                <w:sz w:val="20"/>
                <w:lang w:val="sl-SI"/>
              </w:rPr>
              <w:t>tura</w:t>
            </w:r>
          </w:p>
        </w:tc>
        <w:tc>
          <w:tcPr>
            <w:tcW w:w="107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E5275C9" w14:textId="77777777" w:rsidR="0091483C" w:rsidRPr="00496C01" w:rsidRDefault="0091483C" w:rsidP="0048201A">
            <w:pPr>
              <w:rPr>
                <w:sz w:val="20"/>
                <w:lang w:val="sl-SI" w:eastAsia="sl-SI"/>
              </w:rPr>
            </w:pPr>
            <w:r w:rsidRPr="00496C01">
              <w:rPr>
                <w:sz w:val="20"/>
              </w:rPr>
              <w:t>Instrume-ntalno</w:t>
            </w:r>
          </w:p>
        </w:tc>
        <w:tc>
          <w:tcPr>
            <w:tcW w:w="117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C7D6A6C" w14:textId="77777777" w:rsidR="0091483C" w:rsidRPr="00496C01" w:rsidRDefault="0091483C" w:rsidP="0048201A">
            <w:pPr>
              <w:rPr>
                <w:sz w:val="20"/>
                <w:lang w:val="sl-SI" w:eastAsia="sl-SI"/>
              </w:rPr>
            </w:pPr>
            <w:r w:rsidRPr="00496C01">
              <w:rPr>
                <w:sz w:val="20"/>
              </w:rPr>
              <w:t>Jednom dnevno</w:t>
            </w:r>
          </w:p>
          <w:p w14:paraId="5268993C" w14:textId="77777777" w:rsidR="0091483C" w:rsidRPr="00496C01" w:rsidRDefault="0091483C" w:rsidP="0048201A">
            <w:pPr>
              <w:rPr>
                <w:sz w:val="20"/>
                <w:lang w:val="sl-SI" w:eastAsia="sl-SI"/>
              </w:rPr>
            </w:pPr>
          </w:p>
        </w:tc>
        <w:tc>
          <w:tcPr>
            <w:tcW w:w="108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4BFF321" w14:textId="2CF02538" w:rsidR="0091483C" w:rsidRPr="00496C01" w:rsidRDefault="00DC364B" w:rsidP="0048201A">
            <w:pPr>
              <w:rPr>
                <w:sz w:val="20"/>
                <w:lang w:val="sl-SI" w:eastAsia="sl-SI"/>
              </w:rPr>
            </w:pPr>
            <w:r>
              <w:rPr>
                <w:sz w:val="20"/>
              </w:rPr>
              <w:t>P</w:t>
            </w:r>
            <w:r w:rsidR="0091483C" w:rsidRPr="00496C01">
              <w:rPr>
                <w:sz w:val="20"/>
              </w:rPr>
              <w:t>oslovođa</w:t>
            </w:r>
          </w:p>
          <w:p w14:paraId="12DF014C" w14:textId="77777777" w:rsidR="0091483C" w:rsidRPr="00496C01" w:rsidRDefault="0091483C" w:rsidP="0048201A">
            <w:pPr>
              <w:rPr>
                <w:sz w:val="20"/>
                <w:lang w:val="sl-SI" w:eastAsia="sl-SI"/>
              </w:rPr>
            </w:pPr>
          </w:p>
        </w:tc>
        <w:tc>
          <w:tcPr>
            <w:tcW w:w="198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0417EF4" w14:textId="77777777" w:rsidR="0091483C" w:rsidRPr="00496C01" w:rsidRDefault="0091483C" w:rsidP="00C84261">
            <w:pPr>
              <w:rPr>
                <w:sz w:val="20"/>
              </w:rPr>
            </w:pPr>
            <w:r w:rsidRPr="00496C01">
              <w:rPr>
                <w:sz w:val="20"/>
              </w:rPr>
              <w:t>Održavanje optimalnih uslova</w:t>
            </w:r>
            <w:r>
              <w:rPr>
                <w:sz w:val="20"/>
              </w:rPr>
              <w:t>;</w:t>
            </w:r>
          </w:p>
          <w:p w14:paraId="3BB00EEA" w14:textId="77777777" w:rsidR="0091483C" w:rsidRPr="00496C01" w:rsidRDefault="0091483C" w:rsidP="00C84261">
            <w:pPr>
              <w:rPr>
                <w:sz w:val="20"/>
              </w:rPr>
            </w:pPr>
            <w:r>
              <w:rPr>
                <w:sz w:val="20"/>
              </w:rPr>
              <w:t>Stopiranje upotrebe proizvoda;</w:t>
            </w:r>
            <w:r w:rsidRPr="00496C01">
              <w:rPr>
                <w:sz w:val="20"/>
              </w:rPr>
              <w:t xml:space="preserve"> </w:t>
            </w:r>
          </w:p>
          <w:p w14:paraId="6C38EA4B" w14:textId="77777777" w:rsidR="0091483C" w:rsidRPr="00496C01" w:rsidRDefault="0091483C" w:rsidP="00C84261">
            <w:pPr>
              <w:rPr>
                <w:sz w:val="20"/>
              </w:rPr>
            </w:pPr>
            <w:r w:rsidRPr="00496C01">
              <w:rPr>
                <w:sz w:val="20"/>
              </w:rPr>
              <w:t>Mogućnost smeštaja u drugu hladnjaču</w:t>
            </w:r>
          </w:p>
          <w:p w14:paraId="5E811D6E" w14:textId="77777777" w:rsidR="0091483C" w:rsidRPr="00496C01" w:rsidRDefault="0091483C" w:rsidP="00C84261">
            <w:pPr>
              <w:rPr>
                <w:sz w:val="20"/>
                <w:lang w:val="sl-SI" w:eastAsia="sl-SI"/>
              </w:rPr>
            </w:pPr>
          </w:p>
        </w:tc>
        <w:tc>
          <w:tcPr>
            <w:tcW w:w="207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52EB3E" w14:textId="77777777" w:rsidR="0091483C" w:rsidRDefault="0091483C" w:rsidP="00C84261">
            <w:pPr>
              <w:rPr>
                <w:sz w:val="20"/>
                <w:lang w:val="sl-SI"/>
              </w:rPr>
            </w:pPr>
            <w:r w:rsidRPr="00496C01">
              <w:rPr>
                <w:sz w:val="20"/>
                <w:lang w:val="sl-SI"/>
              </w:rPr>
              <w:t xml:space="preserve">Zapis o proveri mernih instrumenata. </w:t>
            </w:r>
          </w:p>
          <w:p w14:paraId="7A175AAC" w14:textId="77777777" w:rsidR="0091483C" w:rsidRPr="00496C01" w:rsidRDefault="0091483C" w:rsidP="00C84261">
            <w:pPr>
              <w:rPr>
                <w:sz w:val="20"/>
                <w:lang w:val="sl-SI"/>
              </w:rPr>
            </w:pPr>
            <w:r w:rsidRPr="00496C01">
              <w:rPr>
                <w:sz w:val="20"/>
                <w:lang w:val="sl-SI"/>
              </w:rPr>
              <w:t>Zapis o režimu rada hladnjače</w:t>
            </w:r>
          </w:p>
          <w:p w14:paraId="6CFE7EAE" w14:textId="77777777" w:rsidR="0091483C" w:rsidRPr="00496C01" w:rsidRDefault="0091483C" w:rsidP="00C84261">
            <w:pPr>
              <w:rPr>
                <w:sz w:val="20"/>
                <w:lang w:val="sl-SI" w:eastAsia="sl-SI"/>
              </w:rPr>
            </w:pPr>
          </w:p>
        </w:tc>
        <w:tc>
          <w:tcPr>
            <w:tcW w:w="252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4EBF56" w14:textId="77777777" w:rsidR="0091483C" w:rsidRPr="00496C01" w:rsidRDefault="0091483C" w:rsidP="00C84261">
            <w:pPr>
              <w:rPr>
                <w:sz w:val="20"/>
                <w:lang w:val="sl-SI" w:eastAsia="sl-SI"/>
              </w:rPr>
            </w:pPr>
            <w:r w:rsidRPr="00496C01">
              <w:rPr>
                <w:sz w:val="20"/>
                <w:lang w:val="de-DE"/>
              </w:rPr>
              <w:t>Potvrda o etaloniranju mernih instrumenata.   Preispitivanje zapisa 1/7dana</w:t>
            </w:r>
          </w:p>
          <w:p w14:paraId="3A0F3643" w14:textId="77777777" w:rsidR="0091483C" w:rsidRPr="00496C01" w:rsidRDefault="0091483C" w:rsidP="00C84261">
            <w:pPr>
              <w:rPr>
                <w:sz w:val="20"/>
                <w:lang w:val="de-DE"/>
              </w:rPr>
            </w:pPr>
            <w:r w:rsidRPr="00496C01">
              <w:rPr>
                <w:sz w:val="20"/>
                <w:lang w:val="de-DE"/>
              </w:rPr>
              <w:t xml:space="preserve">Potvrda lab. o ispravnosti (kvalitetu) </w:t>
            </w:r>
          </w:p>
          <w:p w14:paraId="74A17118" w14:textId="77777777" w:rsidR="0091483C" w:rsidRPr="00496C01" w:rsidRDefault="0091483C" w:rsidP="00C84261">
            <w:pPr>
              <w:rPr>
                <w:sz w:val="20"/>
                <w:lang w:val="sl-SI" w:eastAsia="sl-SI"/>
              </w:rPr>
            </w:pPr>
            <w:r w:rsidRPr="00496C01">
              <w:rPr>
                <w:sz w:val="20"/>
              </w:rPr>
              <w:t>kvartalno od eksterne laboratorije</w:t>
            </w:r>
          </w:p>
        </w:tc>
      </w:tr>
      <w:tr w:rsidR="0091483C" w14:paraId="74ACE03E" w14:textId="77777777" w:rsidTr="007A4E45">
        <w:trPr>
          <w:cantSplit/>
          <w:trHeight w:val="268"/>
        </w:trPr>
        <w:tc>
          <w:tcPr>
            <w:tcW w:w="127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55B6A11" w14:textId="77777777" w:rsidR="0091483C" w:rsidRPr="00974AF6" w:rsidRDefault="0091483C" w:rsidP="00C84261">
            <w:pPr>
              <w:rPr>
                <w:sz w:val="20"/>
              </w:rPr>
            </w:pPr>
            <w:r>
              <w:rPr>
                <w:sz w:val="20"/>
              </w:rPr>
              <w:t>Prosejavanje</w:t>
            </w:r>
          </w:p>
          <w:p w14:paraId="4F010815" w14:textId="020D8097" w:rsidR="0091483C" w:rsidRPr="00974AF6" w:rsidRDefault="0091483C" w:rsidP="00C84261">
            <w:pPr>
              <w:rPr>
                <w:sz w:val="20"/>
              </w:rPr>
            </w:pPr>
            <w:r w:rsidRPr="00974AF6">
              <w:rPr>
                <w:sz w:val="20"/>
              </w:rPr>
              <w:t>C</w:t>
            </w:r>
            <w:r w:rsidR="0062433A">
              <w:rPr>
                <w:sz w:val="20"/>
              </w:rPr>
              <w:t>P</w:t>
            </w:r>
          </w:p>
        </w:tc>
        <w:tc>
          <w:tcPr>
            <w:tcW w:w="99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59FFBD8" w14:textId="77777777" w:rsidR="0091483C" w:rsidRPr="00974AF6" w:rsidRDefault="0091483C" w:rsidP="00C84261">
            <w:pPr>
              <w:rPr>
                <w:sz w:val="20"/>
                <w:lang w:val="sl-SI"/>
              </w:rPr>
            </w:pPr>
            <w:r>
              <w:rPr>
                <w:sz w:val="20"/>
                <w:lang w:val="sl-SI"/>
              </w:rPr>
              <w:t>Brašno</w:t>
            </w:r>
          </w:p>
        </w:tc>
        <w:tc>
          <w:tcPr>
            <w:tcW w:w="4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58D9518" w14:textId="77777777" w:rsidR="0091483C" w:rsidRDefault="0091483C" w:rsidP="00C84261">
            <w:pPr>
              <w:rPr>
                <w:sz w:val="18"/>
                <w:lang w:val="sl-SI"/>
              </w:rPr>
            </w:pPr>
            <w:r>
              <w:rPr>
                <w:sz w:val="18"/>
                <w:lang w:val="sl-SI"/>
              </w:rPr>
              <w:t>da</w:t>
            </w:r>
          </w:p>
        </w:tc>
        <w:tc>
          <w:tcPr>
            <w:tcW w:w="36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39D6480" w14:textId="77777777" w:rsidR="0091483C" w:rsidRDefault="0091483C" w:rsidP="00C84261">
            <w:pPr>
              <w:rPr>
                <w:sz w:val="18"/>
                <w:lang w:val="sl-SI"/>
              </w:rPr>
            </w:pPr>
            <w:r>
              <w:rPr>
                <w:sz w:val="18"/>
                <w:lang w:val="sl-SI"/>
              </w:rPr>
              <w:t>/</w:t>
            </w:r>
          </w:p>
        </w:tc>
        <w:tc>
          <w:tcPr>
            <w:tcW w:w="4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82577D6" w14:textId="77777777" w:rsidR="0091483C" w:rsidRDefault="0091483C" w:rsidP="00C84261">
            <w:pPr>
              <w:rPr>
                <w:sz w:val="18"/>
                <w:lang w:val="sl-SI"/>
              </w:rPr>
            </w:pPr>
            <w:r>
              <w:rPr>
                <w:sz w:val="18"/>
                <w:lang w:val="sl-SI"/>
              </w:rPr>
              <w:t>da</w:t>
            </w:r>
          </w:p>
        </w:tc>
        <w:tc>
          <w:tcPr>
            <w:tcW w:w="13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07337F7" w14:textId="77777777" w:rsidR="0091483C" w:rsidRDefault="0091483C" w:rsidP="00192EBB">
            <w:pPr>
              <w:rPr>
                <w:sz w:val="18"/>
                <w:lang w:val="sl-SI" w:eastAsia="sl-SI"/>
              </w:rPr>
            </w:pPr>
            <w:r>
              <w:rPr>
                <w:sz w:val="18"/>
                <w:lang w:val="nb-NO"/>
              </w:rPr>
              <w:t>Vizuelna kontrola ispravnosti i čistoće sita</w:t>
            </w:r>
          </w:p>
          <w:p w14:paraId="6F36D5DF" w14:textId="77777777" w:rsidR="0091483C" w:rsidRDefault="0091483C" w:rsidP="00192EBB">
            <w:pPr>
              <w:rPr>
                <w:sz w:val="18"/>
                <w:szCs w:val="24"/>
                <w:lang w:val="sl-SI" w:eastAsia="sl-SI"/>
              </w:rPr>
            </w:pPr>
            <w:r>
              <w:rPr>
                <w:sz w:val="18"/>
                <w:lang w:val="sl-SI"/>
              </w:rPr>
              <w:t>100% celo i ispravno;</w:t>
            </w:r>
          </w:p>
          <w:p w14:paraId="25B7AF5E" w14:textId="77777777" w:rsidR="0091483C" w:rsidRPr="00974AF6" w:rsidRDefault="0091483C" w:rsidP="00192EBB">
            <w:pPr>
              <w:rPr>
                <w:sz w:val="20"/>
              </w:rPr>
            </w:pPr>
            <w:r>
              <w:rPr>
                <w:sz w:val="18"/>
                <w:lang w:val="sl-SI"/>
              </w:rPr>
              <w:t>100% bez mehaničkih nečistoća većih od otvora sita</w:t>
            </w:r>
          </w:p>
        </w:tc>
        <w:tc>
          <w:tcPr>
            <w:tcW w:w="99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2CF7D99" w14:textId="77777777" w:rsidR="0091483C" w:rsidRDefault="0091483C" w:rsidP="00C84261">
            <w:pPr>
              <w:rPr>
                <w:sz w:val="18"/>
                <w:lang w:val="sl-SI"/>
              </w:rPr>
            </w:pPr>
            <w:r>
              <w:rPr>
                <w:sz w:val="18"/>
                <w:lang w:val="sl-SI"/>
              </w:rPr>
              <w:t>Ispravnost sita</w:t>
            </w:r>
          </w:p>
        </w:tc>
        <w:tc>
          <w:tcPr>
            <w:tcW w:w="107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D11FEE5" w14:textId="77777777" w:rsidR="0091483C" w:rsidRDefault="0091483C" w:rsidP="00C84261">
            <w:pPr>
              <w:rPr>
                <w:sz w:val="18"/>
                <w:lang w:val="sl-SI"/>
              </w:rPr>
            </w:pPr>
            <w:r>
              <w:rPr>
                <w:sz w:val="18"/>
                <w:lang w:val="sl-SI"/>
              </w:rPr>
              <w:t>Vizuelna kontrola</w:t>
            </w:r>
          </w:p>
        </w:tc>
        <w:tc>
          <w:tcPr>
            <w:tcW w:w="117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66C6663" w14:textId="77777777" w:rsidR="0091483C" w:rsidRDefault="0091483C" w:rsidP="00C84261">
            <w:pPr>
              <w:pStyle w:val="Aktivnost1"/>
              <w:rPr>
                <w:rFonts w:ascii="Times New Roman" w:hAnsi="Times New Roman"/>
                <w:sz w:val="18"/>
                <w:lang w:val="sl-SI"/>
              </w:rPr>
            </w:pPr>
            <w:r>
              <w:rPr>
                <w:rFonts w:ascii="Times New Roman" w:hAnsi="Times New Roman"/>
                <w:sz w:val="18"/>
                <w:lang w:val="sl-SI"/>
              </w:rPr>
              <w:t>Jednom u smeni</w:t>
            </w:r>
          </w:p>
        </w:tc>
        <w:tc>
          <w:tcPr>
            <w:tcW w:w="108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7A0E3F1" w14:textId="59ECF50E" w:rsidR="0091483C" w:rsidRPr="00423F2B" w:rsidRDefault="0091483C" w:rsidP="00DC364B">
            <w:pPr>
              <w:rPr>
                <w:sz w:val="20"/>
                <w:lang w:val="sl-SI"/>
              </w:rPr>
            </w:pPr>
            <w:r w:rsidRPr="00423F2B">
              <w:rPr>
                <w:sz w:val="20"/>
              </w:rPr>
              <w:t>Pekar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5577AF" w14:textId="77777777" w:rsidR="0091483C" w:rsidRPr="007D7569" w:rsidRDefault="0091483C" w:rsidP="007D7569">
            <w:pPr>
              <w:pStyle w:val="tabela"/>
              <w:rPr>
                <w:sz w:val="20"/>
                <w:szCs w:val="20"/>
              </w:rPr>
            </w:pPr>
            <w:r w:rsidRPr="007D7569">
              <w:rPr>
                <w:sz w:val="20"/>
                <w:szCs w:val="20"/>
              </w:rPr>
              <w:t>Uspostavljanje ispravnosti sita</w:t>
            </w:r>
            <w:r>
              <w:rPr>
                <w:sz w:val="20"/>
                <w:szCs w:val="20"/>
              </w:rPr>
              <w:t>;</w:t>
            </w:r>
          </w:p>
          <w:p w14:paraId="13DD33F7" w14:textId="77777777" w:rsidR="0091483C" w:rsidRPr="007D7569" w:rsidRDefault="0091483C" w:rsidP="007D7569">
            <w:pPr>
              <w:pStyle w:val="tabela"/>
              <w:rPr>
                <w:sz w:val="20"/>
                <w:szCs w:val="20"/>
              </w:rPr>
            </w:pPr>
            <w:r w:rsidRPr="007D7569">
              <w:rPr>
                <w:sz w:val="20"/>
                <w:szCs w:val="20"/>
              </w:rPr>
              <w:t>Zaustavljanje proizvodnje i izdvajanje proizvoda</w:t>
            </w:r>
            <w:r>
              <w:rPr>
                <w:sz w:val="20"/>
                <w:szCs w:val="20"/>
              </w:rPr>
              <w:t>;</w:t>
            </w:r>
          </w:p>
          <w:p w14:paraId="281F57D5" w14:textId="77777777" w:rsidR="0091483C" w:rsidRPr="00974AF6" w:rsidRDefault="0091483C" w:rsidP="007D7569">
            <w:pPr>
              <w:rPr>
                <w:sz w:val="20"/>
                <w:lang w:val="sl-SI" w:eastAsia="sl-SI"/>
              </w:rPr>
            </w:pPr>
            <w:r w:rsidRPr="007D7569">
              <w:rPr>
                <w:sz w:val="20"/>
              </w:rPr>
              <w:t>Utvrđivanje i odstranjivanje uzroka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795CB2" w14:textId="77777777" w:rsidR="0091483C" w:rsidRPr="00DD70C5" w:rsidRDefault="0091483C" w:rsidP="00F31CD3">
            <w:pPr>
              <w:rPr>
                <w:sz w:val="20"/>
                <w:lang w:val="sl-SI"/>
              </w:rPr>
            </w:pPr>
            <w:r w:rsidRPr="00DD70C5">
              <w:rPr>
                <w:sz w:val="20"/>
                <w:lang w:val="sl-SI"/>
              </w:rPr>
              <w:t>Zapis o ispravnosti sita</w:t>
            </w:r>
            <w:r>
              <w:rPr>
                <w:sz w:val="20"/>
                <w:lang w:val="sl-SI"/>
              </w:rPr>
              <w:t>;</w:t>
            </w:r>
          </w:p>
          <w:p w14:paraId="2BE5FC18" w14:textId="77777777" w:rsidR="0091483C" w:rsidRPr="00974AF6" w:rsidRDefault="0091483C" w:rsidP="00F31CD3">
            <w:pPr>
              <w:rPr>
                <w:sz w:val="20"/>
                <w:lang w:val="sl-SI" w:eastAsia="sl-SI"/>
              </w:rPr>
            </w:pPr>
            <w:r w:rsidRPr="00DD70C5">
              <w:rPr>
                <w:sz w:val="20"/>
                <w:lang w:val="sl-SI"/>
              </w:rPr>
              <w:t>Prijava kvara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04FFFC" w14:textId="77777777" w:rsidR="0091483C" w:rsidRPr="00DD70C5" w:rsidRDefault="0091483C" w:rsidP="00D5650B">
            <w:pPr>
              <w:rPr>
                <w:sz w:val="20"/>
                <w:lang w:val="sl-SI"/>
              </w:rPr>
            </w:pPr>
            <w:r w:rsidRPr="00DD70C5">
              <w:rPr>
                <w:sz w:val="20"/>
                <w:lang w:val="sl-SI"/>
              </w:rPr>
              <w:t>Preispitivanje zapisa 1/7dana</w:t>
            </w:r>
            <w:r>
              <w:rPr>
                <w:sz w:val="20"/>
                <w:lang w:val="sl-SI"/>
              </w:rPr>
              <w:t>;</w:t>
            </w:r>
          </w:p>
          <w:p w14:paraId="27DD232A" w14:textId="77777777" w:rsidR="0091483C" w:rsidRPr="00DD70C5" w:rsidRDefault="0091483C" w:rsidP="00D5650B">
            <w:pPr>
              <w:rPr>
                <w:sz w:val="20"/>
                <w:lang w:val="sl-SI"/>
              </w:rPr>
            </w:pPr>
            <w:r w:rsidRPr="00DD70C5">
              <w:rPr>
                <w:sz w:val="20"/>
                <w:lang w:val="sl-SI"/>
              </w:rPr>
              <w:t>Kontrola brašna  od strane laboratorije</w:t>
            </w:r>
          </w:p>
          <w:p w14:paraId="699ADA12" w14:textId="77777777" w:rsidR="0091483C" w:rsidRPr="00974AF6" w:rsidRDefault="0091483C" w:rsidP="00C84261">
            <w:pPr>
              <w:rPr>
                <w:sz w:val="20"/>
                <w:lang w:val="sl-SI" w:eastAsia="sl-SI"/>
              </w:rPr>
            </w:pPr>
          </w:p>
        </w:tc>
      </w:tr>
      <w:tr w:rsidR="0091483C" w:rsidRPr="00DD70C5" w14:paraId="579A7F61" w14:textId="77777777" w:rsidTr="007A4E45">
        <w:trPr>
          <w:cantSplit/>
          <w:trHeight w:val="268"/>
        </w:trPr>
        <w:tc>
          <w:tcPr>
            <w:tcW w:w="127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723A675" w14:textId="77777777" w:rsidR="0091483C" w:rsidRPr="009B7399" w:rsidRDefault="0091483C" w:rsidP="009B7399">
            <w:pPr>
              <w:rPr>
                <w:sz w:val="20"/>
              </w:rPr>
            </w:pPr>
            <w:r w:rsidRPr="009B7399">
              <w:rPr>
                <w:sz w:val="20"/>
              </w:rPr>
              <w:t>Pečenje</w:t>
            </w:r>
          </w:p>
          <w:p w14:paraId="1DB59AC4" w14:textId="3EA166E3" w:rsidR="0091483C" w:rsidRPr="009B7399" w:rsidRDefault="0091483C" w:rsidP="009B7399">
            <w:pPr>
              <w:rPr>
                <w:sz w:val="20"/>
              </w:rPr>
            </w:pPr>
            <w:r w:rsidRPr="009B7399">
              <w:rPr>
                <w:sz w:val="20"/>
              </w:rPr>
              <w:t xml:space="preserve">CCP   </w:t>
            </w:r>
          </w:p>
        </w:tc>
        <w:tc>
          <w:tcPr>
            <w:tcW w:w="99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AFF16E3" w14:textId="77777777" w:rsidR="0091483C" w:rsidRDefault="0091483C" w:rsidP="00C84261">
            <w:pPr>
              <w:rPr>
                <w:sz w:val="20"/>
                <w:lang w:val="sl-SI"/>
              </w:rPr>
            </w:pPr>
            <w:r w:rsidRPr="009B7399">
              <w:rPr>
                <w:sz w:val="20"/>
                <w:lang w:val="sl-SI"/>
              </w:rPr>
              <w:t>Hleb</w:t>
            </w:r>
            <w:r>
              <w:rPr>
                <w:sz w:val="20"/>
                <w:lang w:val="sl-SI"/>
              </w:rPr>
              <w:t xml:space="preserve"> i obična peciva;</w:t>
            </w:r>
          </w:p>
          <w:p w14:paraId="071DD976" w14:textId="457B087E" w:rsidR="0091483C" w:rsidRDefault="0062433A" w:rsidP="00C84261">
            <w:pPr>
              <w:rPr>
                <w:sz w:val="20"/>
                <w:lang w:val="sl-SI"/>
              </w:rPr>
            </w:pPr>
            <w:r>
              <w:rPr>
                <w:sz w:val="20"/>
                <w:lang w:val="sl-SI"/>
              </w:rPr>
              <w:t>l</w:t>
            </w:r>
            <w:r w:rsidR="0091483C">
              <w:rPr>
                <w:sz w:val="20"/>
                <w:lang w:val="sl-SI"/>
              </w:rPr>
              <w:t>isnata</w:t>
            </w:r>
          </w:p>
          <w:p w14:paraId="1F2C32ED" w14:textId="77777777" w:rsidR="0091483C" w:rsidRDefault="0091483C" w:rsidP="00C84261">
            <w:pPr>
              <w:rPr>
                <w:sz w:val="20"/>
                <w:lang w:val="sl-SI"/>
              </w:rPr>
            </w:pPr>
            <w:r>
              <w:rPr>
                <w:sz w:val="20"/>
                <w:lang w:val="sl-SI"/>
              </w:rPr>
              <w:t>peciva;</w:t>
            </w:r>
          </w:p>
          <w:p w14:paraId="7DAA6444" w14:textId="0A2A01D9" w:rsidR="0091483C" w:rsidRDefault="0062433A" w:rsidP="00C84261">
            <w:pPr>
              <w:rPr>
                <w:sz w:val="20"/>
                <w:lang w:val="sl-SI"/>
              </w:rPr>
            </w:pPr>
            <w:r>
              <w:rPr>
                <w:sz w:val="20"/>
                <w:lang w:val="sl-SI"/>
              </w:rPr>
              <w:t>b</w:t>
            </w:r>
            <w:r w:rsidR="0091483C">
              <w:rPr>
                <w:sz w:val="20"/>
                <w:lang w:val="sl-SI"/>
              </w:rPr>
              <w:t>urek i pite;</w:t>
            </w:r>
          </w:p>
          <w:p w14:paraId="0CD5916C" w14:textId="368B5ACD" w:rsidR="0091483C" w:rsidRPr="009B7399" w:rsidRDefault="0062433A" w:rsidP="00C84261">
            <w:pPr>
              <w:rPr>
                <w:sz w:val="20"/>
                <w:lang w:val="sl-SI"/>
              </w:rPr>
            </w:pPr>
            <w:r>
              <w:rPr>
                <w:sz w:val="20"/>
                <w:lang w:val="sl-SI"/>
              </w:rPr>
              <w:t>k</w:t>
            </w:r>
            <w:r w:rsidR="0091483C">
              <w:rPr>
                <w:sz w:val="20"/>
                <w:lang w:val="sl-SI"/>
              </w:rPr>
              <w:t>olači</w:t>
            </w:r>
          </w:p>
        </w:tc>
        <w:tc>
          <w:tcPr>
            <w:tcW w:w="4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8389481" w14:textId="77777777" w:rsidR="0091483C" w:rsidRPr="009B7399" w:rsidRDefault="0091483C" w:rsidP="00C84261">
            <w:pPr>
              <w:rPr>
                <w:sz w:val="20"/>
                <w:lang w:val="sl-SI"/>
              </w:rPr>
            </w:pPr>
            <w:r w:rsidRPr="009B7399">
              <w:rPr>
                <w:sz w:val="20"/>
                <w:lang w:val="sl-SI"/>
              </w:rPr>
              <w:t>da</w:t>
            </w:r>
          </w:p>
        </w:tc>
        <w:tc>
          <w:tcPr>
            <w:tcW w:w="36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DA60283" w14:textId="77777777" w:rsidR="0091483C" w:rsidRPr="009B7399" w:rsidRDefault="0091483C" w:rsidP="00C84261">
            <w:pPr>
              <w:rPr>
                <w:sz w:val="20"/>
                <w:lang w:val="sl-SI"/>
              </w:rPr>
            </w:pPr>
            <w:r w:rsidRPr="009B7399">
              <w:rPr>
                <w:sz w:val="20"/>
                <w:lang w:val="sl-SI"/>
              </w:rPr>
              <w:t>/</w:t>
            </w:r>
          </w:p>
        </w:tc>
        <w:tc>
          <w:tcPr>
            <w:tcW w:w="4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4BB39EC" w14:textId="77777777" w:rsidR="0091483C" w:rsidRPr="009B7399" w:rsidRDefault="0091483C" w:rsidP="00C84261">
            <w:pPr>
              <w:rPr>
                <w:sz w:val="20"/>
                <w:lang w:val="sl-SI"/>
              </w:rPr>
            </w:pPr>
            <w:r w:rsidRPr="009B7399">
              <w:rPr>
                <w:sz w:val="20"/>
                <w:lang w:val="sl-SI"/>
              </w:rPr>
              <w:t>/</w:t>
            </w:r>
          </w:p>
        </w:tc>
        <w:tc>
          <w:tcPr>
            <w:tcW w:w="13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DAA06E0" w14:textId="77777777" w:rsidR="0091483C" w:rsidRPr="009B7399" w:rsidRDefault="0091483C" w:rsidP="009B7399">
            <w:pPr>
              <w:rPr>
                <w:sz w:val="20"/>
              </w:rPr>
            </w:pPr>
            <w:r w:rsidRPr="009B7399">
              <w:rPr>
                <w:sz w:val="20"/>
              </w:rPr>
              <w:t>Režim pečenja</w:t>
            </w:r>
          </w:p>
          <w:p w14:paraId="6ED687AE" w14:textId="77777777" w:rsidR="0091483C" w:rsidRPr="009B7399" w:rsidRDefault="0091483C" w:rsidP="009B7399">
            <w:pPr>
              <w:rPr>
                <w:sz w:val="20"/>
              </w:rPr>
            </w:pPr>
            <w:r>
              <w:rPr>
                <w:sz w:val="20"/>
              </w:rPr>
              <w:t>T iznad 180ºC</w:t>
            </w:r>
          </w:p>
          <w:p w14:paraId="372002EA" w14:textId="77777777" w:rsidR="0091483C" w:rsidRPr="009B7399" w:rsidRDefault="0091483C" w:rsidP="009B7399">
            <w:pPr>
              <w:rPr>
                <w:sz w:val="20"/>
              </w:rPr>
            </w:pPr>
          </w:p>
          <w:p w14:paraId="621CA9A4" w14:textId="77777777" w:rsidR="0091483C" w:rsidRPr="009B7399" w:rsidRDefault="0091483C" w:rsidP="009B7399">
            <w:pPr>
              <w:rPr>
                <w:sz w:val="20"/>
              </w:rPr>
            </w:pPr>
          </w:p>
        </w:tc>
        <w:tc>
          <w:tcPr>
            <w:tcW w:w="99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0A4E23B" w14:textId="77777777" w:rsidR="0091483C" w:rsidRPr="009B7399" w:rsidRDefault="0091483C" w:rsidP="00C84261">
            <w:pPr>
              <w:rPr>
                <w:sz w:val="20"/>
              </w:rPr>
            </w:pPr>
            <w:r w:rsidRPr="009B7399">
              <w:rPr>
                <w:sz w:val="20"/>
              </w:rPr>
              <w:t xml:space="preserve">Tempera-tura </w:t>
            </w:r>
          </w:p>
        </w:tc>
        <w:tc>
          <w:tcPr>
            <w:tcW w:w="107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087A941" w14:textId="77777777" w:rsidR="0091483C" w:rsidRPr="009B7399" w:rsidRDefault="0091483C" w:rsidP="00C84261">
            <w:pPr>
              <w:rPr>
                <w:sz w:val="20"/>
                <w:lang w:val="sl-SI"/>
              </w:rPr>
            </w:pPr>
            <w:r w:rsidRPr="009B7399">
              <w:rPr>
                <w:sz w:val="20"/>
                <w:lang w:val="sl-SI"/>
              </w:rPr>
              <w:t>Instru-mentalno</w:t>
            </w:r>
          </w:p>
          <w:p w14:paraId="7F7508D0" w14:textId="77777777" w:rsidR="0091483C" w:rsidRPr="009B7399" w:rsidRDefault="0091483C" w:rsidP="00C84261">
            <w:pPr>
              <w:rPr>
                <w:sz w:val="20"/>
                <w:lang w:val="sl-SI"/>
              </w:rPr>
            </w:pPr>
            <w:r w:rsidRPr="009B7399">
              <w:rPr>
                <w:sz w:val="20"/>
                <w:lang w:val="sl-SI"/>
              </w:rPr>
              <w:t>/očitavanje mernih instrumenata/</w:t>
            </w:r>
          </w:p>
        </w:tc>
        <w:tc>
          <w:tcPr>
            <w:tcW w:w="117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7E015F0" w14:textId="77777777" w:rsidR="0091483C" w:rsidRPr="009B7399" w:rsidRDefault="0091483C" w:rsidP="009B7399">
            <w:pPr>
              <w:rPr>
                <w:sz w:val="20"/>
              </w:rPr>
            </w:pPr>
            <w:r w:rsidRPr="009B7399">
              <w:rPr>
                <w:sz w:val="20"/>
              </w:rPr>
              <w:t>Jednom u smeni</w:t>
            </w:r>
          </w:p>
        </w:tc>
        <w:tc>
          <w:tcPr>
            <w:tcW w:w="108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AB6741F" w14:textId="77777777" w:rsidR="0091483C" w:rsidRPr="009B7399" w:rsidRDefault="0091483C" w:rsidP="009B7399">
            <w:pPr>
              <w:rPr>
                <w:sz w:val="20"/>
              </w:rPr>
            </w:pPr>
            <w:r>
              <w:rPr>
                <w:sz w:val="20"/>
              </w:rPr>
              <w:t>P</w:t>
            </w:r>
            <w:r w:rsidRPr="009B7399">
              <w:rPr>
                <w:sz w:val="20"/>
              </w:rPr>
              <w:t>ekar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491C498" w14:textId="77777777" w:rsidR="0091483C" w:rsidRPr="00DD70C5" w:rsidRDefault="0091483C" w:rsidP="00C84261">
            <w:pPr>
              <w:rPr>
                <w:sz w:val="20"/>
                <w:lang w:val="nb-NO"/>
              </w:rPr>
            </w:pPr>
            <w:r w:rsidRPr="00DD70C5">
              <w:rPr>
                <w:sz w:val="20"/>
                <w:lang w:val="nb-NO"/>
              </w:rPr>
              <w:t xml:space="preserve">Podešavanje i kontrola instrumenata. </w:t>
            </w:r>
          </w:p>
          <w:p w14:paraId="272FD476" w14:textId="77777777" w:rsidR="0091483C" w:rsidRPr="009B7399" w:rsidRDefault="0091483C" w:rsidP="00C84261">
            <w:pPr>
              <w:rPr>
                <w:sz w:val="20"/>
                <w:lang w:val="nb-NO"/>
              </w:rPr>
            </w:pPr>
            <w:r w:rsidRPr="00DD70C5">
              <w:rPr>
                <w:sz w:val="20"/>
                <w:lang w:val="nb-NO"/>
              </w:rPr>
              <w:t>Zaustavljanje postupka i</w:t>
            </w:r>
          </w:p>
          <w:p w14:paraId="70F67327" w14:textId="77777777" w:rsidR="0091483C" w:rsidRPr="009B7399" w:rsidRDefault="0091483C" w:rsidP="00C84261">
            <w:pPr>
              <w:rPr>
                <w:sz w:val="20"/>
                <w:lang w:val="nb-NO"/>
              </w:rPr>
            </w:pPr>
            <w:r w:rsidRPr="00DD70C5">
              <w:rPr>
                <w:sz w:val="20"/>
                <w:lang w:val="nb-NO"/>
              </w:rPr>
              <w:t>izdvajanje neusaglašenih proizvoda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AC9987" w14:textId="77777777" w:rsidR="0091483C" w:rsidRPr="00DD70C5" w:rsidRDefault="0091483C" w:rsidP="009B7399">
            <w:pPr>
              <w:rPr>
                <w:sz w:val="20"/>
              </w:rPr>
            </w:pPr>
            <w:r w:rsidRPr="00DD70C5">
              <w:rPr>
                <w:sz w:val="20"/>
              </w:rPr>
              <w:t xml:space="preserve">Zapis o proveri.mernih instrumenata </w:t>
            </w:r>
          </w:p>
          <w:p w14:paraId="2D8A9B59" w14:textId="77777777" w:rsidR="0091483C" w:rsidRPr="009B7399" w:rsidRDefault="0091483C" w:rsidP="00C84261">
            <w:pPr>
              <w:rPr>
                <w:sz w:val="20"/>
              </w:rPr>
            </w:pPr>
            <w:r w:rsidRPr="00DD70C5">
              <w:rPr>
                <w:sz w:val="20"/>
              </w:rPr>
              <w:t>Zapis o režimu rada peći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766DDD" w14:textId="77777777" w:rsidR="0091483C" w:rsidRPr="009B7399" w:rsidRDefault="0091483C" w:rsidP="00C84261">
            <w:pPr>
              <w:rPr>
                <w:sz w:val="20"/>
                <w:lang w:val="nb-NO"/>
              </w:rPr>
            </w:pPr>
            <w:r w:rsidRPr="009B7399">
              <w:rPr>
                <w:sz w:val="20"/>
                <w:lang w:val="nb-NO"/>
              </w:rPr>
              <w:t>Potvrda o kontroli mernih instrum.</w:t>
            </w:r>
          </w:p>
          <w:p w14:paraId="0F618A89" w14:textId="77777777" w:rsidR="0091483C" w:rsidRPr="009B7399" w:rsidRDefault="0091483C" w:rsidP="00C84261">
            <w:pPr>
              <w:rPr>
                <w:sz w:val="20"/>
                <w:lang w:val="nb-NO"/>
              </w:rPr>
            </w:pPr>
            <w:r w:rsidRPr="009B7399">
              <w:rPr>
                <w:sz w:val="20"/>
                <w:lang w:val="nb-NO"/>
              </w:rPr>
              <w:t>Preispitivanje zapisa 1/7dana</w:t>
            </w:r>
          </w:p>
          <w:p w14:paraId="2C0C55AE" w14:textId="77777777" w:rsidR="0091483C" w:rsidRPr="009B7399" w:rsidRDefault="0091483C" w:rsidP="00C84261">
            <w:pPr>
              <w:rPr>
                <w:sz w:val="20"/>
                <w:lang w:val="nb-NO"/>
              </w:rPr>
            </w:pPr>
            <w:r w:rsidRPr="009B7399">
              <w:rPr>
                <w:sz w:val="20"/>
                <w:lang w:val="nb-NO"/>
              </w:rPr>
              <w:t>Preispitivanje zapisa  o preduzetim merama u slučaju odstupanja</w:t>
            </w:r>
          </w:p>
          <w:p w14:paraId="703FB89E" w14:textId="77777777" w:rsidR="0091483C" w:rsidRPr="009B7399" w:rsidRDefault="0091483C" w:rsidP="00C84261">
            <w:pPr>
              <w:rPr>
                <w:sz w:val="20"/>
                <w:lang w:val="nb-NO"/>
              </w:rPr>
            </w:pPr>
            <w:r w:rsidRPr="009B7399">
              <w:rPr>
                <w:sz w:val="20"/>
                <w:lang w:val="nb-NO"/>
              </w:rPr>
              <w:t>Potvrda lab. o ispravnosti (kvalitetu) proizvoda</w:t>
            </w:r>
          </w:p>
        </w:tc>
      </w:tr>
    </w:tbl>
    <w:p w14:paraId="5D15A15A" w14:textId="77777777" w:rsidR="00FF7BA2" w:rsidRPr="00A83E70" w:rsidRDefault="00FF7BA2" w:rsidP="0001019F">
      <w:pPr>
        <w:tabs>
          <w:tab w:val="left" w:pos="330"/>
          <w:tab w:val="center" w:pos="7802"/>
        </w:tabs>
        <w:rPr>
          <w:lang w:val="sl-SI"/>
        </w:rPr>
      </w:pPr>
    </w:p>
    <w:sectPr w:rsidR="00FF7BA2" w:rsidRPr="00A83E70" w:rsidSect="002B11A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40" w:h="11907" w:orient="landscape" w:code="9"/>
      <w:pgMar w:top="18" w:right="669" w:bottom="284" w:left="567" w:header="737" w:footer="432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7F38C94" w14:textId="77777777" w:rsidR="00CE3C40" w:rsidRDefault="00CE3C40">
      <w:r>
        <w:separator/>
      </w:r>
    </w:p>
  </w:endnote>
  <w:endnote w:type="continuationSeparator" w:id="0">
    <w:p w14:paraId="3546BEFD" w14:textId="77777777" w:rsidR="00CE3C40" w:rsidRDefault="00CE3C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utch-Roman">
    <w:altName w:val="Times New Roman"/>
    <w:charset w:val="00"/>
    <w:family w:val="auto"/>
    <w:pitch w:val="variable"/>
    <w:sig w:usb0="00000087" w:usb1="00000000" w:usb2="00000000" w:usb3="00000000" w:csb0="0000001B" w:csb1="00000000"/>
  </w:font>
  <w:font w:name="HelveticaPlain">
    <w:altName w:val="Times New Roman"/>
    <w:charset w:val="00"/>
    <w:family w:val="auto"/>
    <w:pitch w:val="variable"/>
    <w:sig w:usb0="00000001" w:usb1="00000000" w:usb2="00000000" w:usb3="00000000" w:csb0="00000009" w:csb1="00000000"/>
  </w:font>
  <w:font w:name="AEIQ.PFA">
    <w:altName w:val="Times New Roman"/>
    <w:charset w:val="00"/>
    <w:family w:val="auto"/>
    <w:pitch w:val="variable"/>
    <w:sig w:usb0="00000007" w:usb1="00000000" w:usb2="00000000" w:usb3="00000000" w:csb0="00000013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oper BlkItHd BT">
    <w:altName w:val="Times New Roman"/>
    <w:charset w:val="00"/>
    <w:family w:val="roman"/>
    <w:pitch w:val="variable"/>
    <w:sig w:usb0="00000087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21FBDA" w14:textId="77777777" w:rsidR="00BA7745" w:rsidRDefault="00BA774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2B9B82" w14:textId="77777777" w:rsidR="00342C7F" w:rsidRDefault="00342C7F">
    <w:pPr>
      <w:rPr>
        <w:sz w:val="4"/>
      </w:rPr>
    </w:pPr>
  </w:p>
  <w:p w14:paraId="27F9A3FE" w14:textId="77777777" w:rsidR="00342C7F" w:rsidRDefault="00342C7F">
    <w:pPr>
      <w:pStyle w:val="Footer"/>
      <w:rPr>
        <w:lang w:val="sl-SI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1C4406C" w14:textId="77777777" w:rsidR="00BA7745" w:rsidRDefault="00BA774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2A4BA53" w14:textId="77777777" w:rsidR="00CE3C40" w:rsidRDefault="00CE3C40">
      <w:r>
        <w:separator/>
      </w:r>
    </w:p>
  </w:footnote>
  <w:footnote w:type="continuationSeparator" w:id="0">
    <w:p w14:paraId="487F0C5D" w14:textId="77777777" w:rsidR="00CE3C40" w:rsidRDefault="00CE3C4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C68B7A9" w14:textId="77777777" w:rsidR="00BA7745" w:rsidRDefault="00BA774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5732" w:type="dxa"/>
      <w:tblInd w:w="8" w:type="dxa"/>
      <w:tblBorders>
        <w:top w:val="double" w:sz="6" w:space="0" w:color="auto"/>
        <w:left w:val="single" w:sz="4" w:space="0" w:color="auto"/>
        <w:bottom w:val="double" w:sz="6" w:space="0" w:color="auto"/>
        <w:right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057"/>
      <w:gridCol w:w="8703"/>
      <w:gridCol w:w="3972"/>
    </w:tblGrid>
    <w:tr w:rsidR="00342C7F" w14:paraId="23DDE4D9" w14:textId="77777777" w:rsidTr="008E24F1">
      <w:trPr>
        <w:cantSplit/>
        <w:trHeight w:val="498"/>
      </w:trPr>
      <w:tc>
        <w:tcPr>
          <w:tcW w:w="3057" w:type="dxa"/>
          <w:vMerge w:val="restart"/>
        </w:tcPr>
        <w:p w14:paraId="0598D5B8" w14:textId="77777777" w:rsidR="00F04131" w:rsidRDefault="00F04131" w:rsidP="00F04131">
          <w:pPr>
            <w:pStyle w:val="Footer"/>
            <w:rPr>
              <w:sz w:val="12"/>
            </w:rPr>
          </w:pPr>
        </w:p>
        <w:p w14:paraId="00E85C1B" w14:textId="53578470" w:rsidR="00F04131" w:rsidRDefault="00F04131" w:rsidP="00E3715A">
          <w:pPr>
            <w:rPr>
              <w:sz w:val="22"/>
              <w:lang w:val="sl-SI"/>
            </w:rPr>
          </w:pPr>
        </w:p>
        <w:p w14:paraId="5F809A32" w14:textId="538F14ED" w:rsidR="00F04131" w:rsidRDefault="00F04131" w:rsidP="00F04131">
          <w:pPr>
            <w:rPr>
              <w:sz w:val="22"/>
              <w:lang w:val="sl-SI"/>
            </w:rPr>
          </w:pPr>
        </w:p>
        <w:p w14:paraId="2831993E" w14:textId="579A267C" w:rsidR="00F04131" w:rsidRPr="00A34AB3" w:rsidRDefault="00F04131" w:rsidP="00F04131">
          <w:pPr>
            <w:rPr>
              <w:sz w:val="32"/>
              <w:szCs w:val="32"/>
            </w:rPr>
          </w:pPr>
          <w:r w:rsidRPr="00A34AB3">
            <w:rPr>
              <w:b/>
              <w:sz w:val="32"/>
              <w:szCs w:val="32"/>
              <w:lang w:val="pl-PL"/>
            </w:rPr>
            <w:t>„</w:t>
          </w:r>
          <w:r w:rsidR="00BA7745">
            <w:rPr>
              <w:b/>
              <w:sz w:val="26"/>
              <w:szCs w:val="26"/>
              <w:lang w:val="pl-PL"/>
            </w:rPr>
            <w:t>MAXXI PRO TEAM</w:t>
          </w:r>
          <w:bookmarkStart w:id="0" w:name="_GoBack"/>
          <w:bookmarkEnd w:id="0"/>
          <w:r w:rsidRPr="00A34AB3">
            <w:rPr>
              <w:b/>
              <w:sz w:val="32"/>
              <w:szCs w:val="32"/>
              <w:lang w:val="pl-PL"/>
            </w:rPr>
            <w:t xml:space="preserve">”      </w:t>
          </w:r>
        </w:p>
        <w:p w14:paraId="477D45B0" w14:textId="77777777" w:rsidR="00F04131" w:rsidRDefault="00F04131" w:rsidP="00F04131">
          <w:pPr>
            <w:pStyle w:val="Footer"/>
            <w:rPr>
              <w:sz w:val="12"/>
            </w:rPr>
          </w:pPr>
        </w:p>
        <w:p w14:paraId="50CB32FF" w14:textId="77777777" w:rsidR="00342C7F" w:rsidRPr="00F04131" w:rsidRDefault="00342C7F" w:rsidP="00F04131">
          <w:pPr>
            <w:rPr>
              <w:sz w:val="22"/>
              <w:lang w:val="sl-SI"/>
            </w:rPr>
          </w:pPr>
        </w:p>
      </w:tc>
      <w:tc>
        <w:tcPr>
          <w:tcW w:w="8703" w:type="dxa"/>
          <w:vMerge w:val="restart"/>
          <w:vAlign w:val="center"/>
        </w:tcPr>
        <w:p w14:paraId="6D2218B3" w14:textId="20F6FD51" w:rsidR="00342C7F" w:rsidRDefault="00342C7F" w:rsidP="00B13008">
          <w:pPr>
            <w:rPr>
              <w:b/>
              <w:bCs/>
              <w:caps/>
              <w:noProof/>
              <w:sz w:val="26"/>
              <w:lang w:val="sl-SI"/>
            </w:rPr>
          </w:pPr>
          <w:r>
            <w:rPr>
              <w:b/>
              <w:bCs/>
              <w:caps/>
              <w:noProof/>
              <w:sz w:val="26"/>
              <w:lang w:val="sl-SI"/>
            </w:rPr>
            <w:t xml:space="preserve">HACCP PLAN </w:t>
          </w:r>
        </w:p>
      </w:tc>
      <w:tc>
        <w:tcPr>
          <w:tcW w:w="3972" w:type="dxa"/>
          <w:tcBorders>
            <w:top w:val="double" w:sz="6" w:space="0" w:color="auto"/>
            <w:bottom w:val="single" w:sz="4" w:space="0" w:color="auto"/>
          </w:tcBorders>
          <w:vAlign w:val="center"/>
        </w:tcPr>
        <w:p w14:paraId="501A8144" w14:textId="2B1EDD47" w:rsidR="00342C7F" w:rsidRPr="006542CF" w:rsidRDefault="00342C7F" w:rsidP="00D34207">
          <w:pPr>
            <w:pStyle w:val="Header"/>
            <w:tabs>
              <w:tab w:val="clear" w:pos="4320"/>
              <w:tab w:val="clear" w:pos="8640"/>
            </w:tabs>
            <w:rPr>
              <w:rFonts w:ascii="Times New Roman" w:hAnsi="Times New Roman"/>
              <w:noProof/>
              <w:szCs w:val="24"/>
            </w:rPr>
          </w:pPr>
          <w:r w:rsidRPr="006542CF">
            <w:rPr>
              <w:szCs w:val="24"/>
              <w:lang w:val="sr-Latn-CS"/>
            </w:rPr>
            <w:t xml:space="preserve">   Šifra     </w:t>
          </w:r>
          <w:r w:rsidR="00F04131">
            <w:rPr>
              <w:szCs w:val="24"/>
              <w:lang w:val="sr-Latn-CS"/>
            </w:rPr>
            <w:t xml:space="preserve">  HP-04</w:t>
          </w:r>
          <w:r w:rsidRPr="006542CF">
            <w:rPr>
              <w:szCs w:val="24"/>
            </w:rPr>
            <w:fldChar w:fldCharType="begin"/>
          </w:r>
          <w:r w:rsidRPr="006542CF">
            <w:rPr>
              <w:szCs w:val="24"/>
            </w:rPr>
            <w:instrText xml:space="preserve"> DOCVARIABLE Sifra \* CHARFORMAT  \* MERGEFORMAT </w:instrText>
          </w:r>
          <w:r w:rsidRPr="006542CF">
            <w:rPr>
              <w:szCs w:val="24"/>
            </w:rPr>
            <w:fldChar w:fldCharType="end"/>
          </w:r>
        </w:p>
      </w:tc>
    </w:tr>
    <w:tr w:rsidR="00342C7F" w14:paraId="00E8FAE6" w14:textId="77777777" w:rsidTr="008E24F1">
      <w:trPr>
        <w:cantSplit/>
        <w:trHeight w:val="443"/>
      </w:trPr>
      <w:tc>
        <w:tcPr>
          <w:tcW w:w="3057" w:type="dxa"/>
          <w:vMerge/>
        </w:tcPr>
        <w:p w14:paraId="12A115D4" w14:textId="77777777" w:rsidR="00342C7F" w:rsidRDefault="00342C7F">
          <w:pPr>
            <w:rPr>
              <w:rFonts w:ascii="Cooper BlkItHd BT" w:hAnsi="Cooper BlkItHd BT"/>
              <w:noProof/>
              <w:sz w:val="22"/>
            </w:rPr>
          </w:pPr>
        </w:p>
      </w:tc>
      <w:tc>
        <w:tcPr>
          <w:tcW w:w="8703" w:type="dxa"/>
          <w:vMerge/>
          <w:vAlign w:val="center"/>
        </w:tcPr>
        <w:p w14:paraId="48CF13F2" w14:textId="77777777" w:rsidR="00342C7F" w:rsidRDefault="00342C7F">
          <w:pPr>
            <w:rPr>
              <w:caps/>
              <w:sz w:val="26"/>
            </w:rPr>
          </w:pPr>
        </w:p>
      </w:tc>
      <w:tc>
        <w:tcPr>
          <w:tcW w:w="3972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4B3D1204" w14:textId="77777777" w:rsidR="00342C7F" w:rsidRPr="006542CF" w:rsidRDefault="00342C7F" w:rsidP="00D34207">
          <w:pPr>
            <w:rPr>
              <w:noProof/>
              <w:szCs w:val="24"/>
            </w:rPr>
          </w:pPr>
          <w:r w:rsidRPr="006542CF">
            <w:rPr>
              <w:szCs w:val="24"/>
            </w:rPr>
            <w:t xml:space="preserve">  Verzija</w:t>
          </w:r>
          <w:r>
            <w:rPr>
              <w:szCs w:val="24"/>
            </w:rPr>
            <w:t xml:space="preserve">    1.0</w:t>
          </w:r>
          <w:r w:rsidRPr="006542CF">
            <w:rPr>
              <w:szCs w:val="24"/>
            </w:rPr>
            <w:fldChar w:fldCharType="begin"/>
          </w:r>
          <w:r w:rsidRPr="006542CF">
            <w:rPr>
              <w:szCs w:val="24"/>
            </w:rPr>
            <w:instrText xml:space="preserve"> DOCVARIABLE Verzija \* CHARFORMAT  \* MERGEFORMAT </w:instrText>
          </w:r>
          <w:r w:rsidRPr="006542CF">
            <w:rPr>
              <w:szCs w:val="24"/>
            </w:rPr>
            <w:fldChar w:fldCharType="end"/>
          </w:r>
        </w:p>
      </w:tc>
    </w:tr>
    <w:tr w:rsidR="00342C7F" w14:paraId="20F2684D" w14:textId="77777777" w:rsidTr="008E24F1">
      <w:trPr>
        <w:cantSplit/>
        <w:trHeight w:val="425"/>
      </w:trPr>
      <w:tc>
        <w:tcPr>
          <w:tcW w:w="3057" w:type="dxa"/>
          <w:vMerge/>
        </w:tcPr>
        <w:p w14:paraId="04EDFC0F" w14:textId="77777777" w:rsidR="00342C7F" w:rsidRDefault="00342C7F">
          <w:pPr>
            <w:rPr>
              <w:rFonts w:ascii="Cooper BlkItHd BT" w:hAnsi="Cooper BlkItHd BT"/>
              <w:noProof/>
              <w:sz w:val="22"/>
            </w:rPr>
          </w:pPr>
        </w:p>
      </w:tc>
      <w:tc>
        <w:tcPr>
          <w:tcW w:w="8703" w:type="dxa"/>
          <w:vMerge/>
          <w:vAlign w:val="center"/>
        </w:tcPr>
        <w:p w14:paraId="38EB8F43" w14:textId="77777777" w:rsidR="00342C7F" w:rsidRDefault="00342C7F">
          <w:pPr>
            <w:rPr>
              <w:caps/>
              <w:sz w:val="26"/>
            </w:rPr>
          </w:pPr>
        </w:p>
      </w:tc>
      <w:tc>
        <w:tcPr>
          <w:tcW w:w="3972" w:type="dxa"/>
          <w:tcBorders>
            <w:top w:val="single" w:sz="4" w:space="0" w:color="auto"/>
            <w:bottom w:val="double" w:sz="6" w:space="0" w:color="auto"/>
          </w:tcBorders>
          <w:vAlign w:val="center"/>
        </w:tcPr>
        <w:p w14:paraId="3FE3CB13" w14:textId="5E283E02" w:rsidR="00342C7F" w:rsidRDefault="00342C7F" w:rsidP="00731569">
          <w:pPr>
            <w:rPr>
              <w:noProof/>
              <w:sz w:val="22"/>
            </w:rPr>
          </w:pPr>
          <w:r w:rsidRPr="006542CF">
            <w:rPr>
              <w:noProof/>
              <w:szCs w:val="24"/>
            </w:rPr>
            <w:t xml:space="preserve">Strana </w:t>
          </w:r>
          <w:r w:rsidRPr="0079148D">
            <w:rPr>
              <w:noProof/>
              <w:szCs w:val="24"/>
            </w:rPr>
            <w:t xml:space="preserve"> </w:t>
          </w:r>
          <w:r>
            <w:rPr>
              <w:noProof/>
              <w:szCs w:val="24"/>
            </w:rPr>
            <w:t xml:space="preserve">   </w:t>
          </w:r>
          <w:r w:rsidRPr="0079148D">
            <w:rPr>
              <w:noProof/>
              <w:szCs w:val="24"/>
            </w:rPr>
            <w:fldChar w:fldCharType="begin"/>
          </w:r>
          <w:r w:rsidRPr="0079148D">
            <w:rPr>
              <w:noProof/>
              <w:szCs w:val="24"/>
            </w:rPr>
            <w:instrText xml:space="preserve"> PAGE </w:instrText>
          </w:r>
          <w:r w:rsidRPr="0079148D">
            <w:rPr>
              <w:noProof/>
              <w:szCs w:val="24"/>
            </w:rPr>
            <w:fldChar w:fldCharType="separate"/>
          </w:r>
          <w:r w:rsidR="00BA7745">
            <w:rPr>
              <w:noProof/>
              <w:szCs w:val="24"/>
            </w:rPr>
            <w:t>1</w:t>
          </w:r>
          <w:r w:rsidRPr="0079148D">
            <w:rPr>
              <w:noProof/>
              <w:szCs w:val="24"/>
            </w:rPr>
            <w:fldChar w:fldCharType="end"/>
          </w:r>
          <w:r>
            <w:rPr>
              <w:noProof/>
              <w:szCs w:val="24"/>
            </w:rPr>
            <w:t xml:space="preserve"> od </w:t>
          </w:r>
          <w:r w:rsidR="00731569">
            <w:rPr>
              <w:noProof/>
              <w:szCs w:val="24"/>
            </w:rPr>
            <w:t>1</w:t>
          </w:r>
        </w:p>
      </w:tc>
    </w:tr>
  </w:tbl>
  <w:p w14:paraId="0E9827FE" w14:textId="4E721396" w:rsidR="00342C7F" w:rsidRDefault="00342C7F">
    <w:pPr>
      <w:pStyle w:val="Header"/>
      <w:rPr>
        <w:sz w:val="12"/>
        <w:lang w:val="sl-SI"/>
      </w:rPr>
    </w:pPr>
  </w:p>
  <w:p w14:paraId="7E4302D4" w14:textId="77777777" w:rsidR="00342C7F" w:rsidRDefault="00342C7F">
    <w:pPr>
      <w:pStyle w:val="Header"/>
      <w:rPr>
        <w:sz w:val="2"/>
        <w:lang w:val="sl-SI"/>
      </w:rPr>
    </w:pPr>
  </w:p>
  <w:p w14:paraId="6BD06AC3" w14:textId="77777777" w:rsidR="00342C7F" w:rsidRDefault="00342C7F">
    <w:pPr>
      <w:pStyle w:val="Header"/>
      <w:rPr>
        <w:sz w:val="2"/>
        <w:lang w:val="sl-SI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41D23F" w14:textId="77777777" w:rsidR="00BA7745" w:rsidRDefault="00BA774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B"/>
    <w:multiLevelType w:val="multilevel"/>
    <w:tmpl w:val="5E12450C"/>
    <w:lvl w:ilvl="0">
      <w:start w:val="1"/>
      <w:numFmt w:val="decimal"/>
      <w:pStyle w:val="Heading1"/>
      <w:lvlText w:val="%1."/>
      <w:legacy w:legacy="1" w:legacySpace="144" w:legacyIndent="0"/>
      <w:lvlJc w:val="left"/>
      <w:rPr>
        <w:sz w:val="28"/>
        <w:szCs w:val="28"/>
      </w:rPr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>
    <w:nsid w:val="0C862A87"/>
    <w:multiLevelType w:val="hybridMultilevel"/>
    <w:tmpl w:val="5F8E3E12"/>
    <w:lvl w:ilvl="0" w:tplc="92AC6056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E4D60BB"/>
    <w:multiLevelType w:val="singleLevel"/>
    <w:tmpl w:val="AE8A6C14"/>
    <w:lvl w:ilvl="0">
      <w:start w:val="1"/>
      <w:numFmt w:val="bullet"/>
      <w:pStyle w:val="Navodjenje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>
    <w:nsid w:val="2EC50401"/>
    <w:multiLevelType w:val="singleLevel"/>
    <w:tmpl w:val="AB2E7AF0"/>
    <w:lvl w:ilvl="0">
      <w:start w:val="1"/>
      <w:numFmt w:val="lowerLetter"/>
      <w:pStyle w:val="Nabrajanjeslova"/>
      <w:lvlText w:val="%1."/>
      <w:lvlJc w:val="left"/>
      <w:pPr>
        <w:tabs>
          <w:tab w:val="num" w:pos="1134"/>
        </w:tabs>
        <w:ind w:left="1134" w:hanging="397"/>
      </w:pPr>
    </w:lvl>
  </w:abstractNum>
  <w:abstractNum w:abstractNumId="4">
    <w:nsid w:val="534245BD"/>
    <w:multiLevelType w:val="hybridMultilevel"/>
    <w:tmpl w:val="69741372"/>
    <w:lvl w:ilvl="0" w:tplc="47528168">
      <w:numFmt w:val="bullet"/>
      <w:lvlText w:val="−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E5C412DC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E4D66E76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D1EF010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1420599C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2876C08C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56B01748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97E0D114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7DCC6A4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2"/>
  </w:num>
  <w:num w:numId="5">
    <w:abstractNumId w:val="3"/>
  </w:num>
  <w:num w:numId="6">
    <w:abstractNumId w:val="1"/>
  </w:num>
  <w:num w:numId="7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hideSpellingErrors/>
  <w:hideGrammaticalErrors/>
  <w:activeWritingStyle w:appName="MSWord" w:lang="en-US" w:vendorID="8" w:dllVersion="513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81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53379"/>
    <w:rsid w:val="00001A8D"/>
    <w:rsid w:val="00001BAB"/>
    <w:rsid w:val="00002796"/>
    <w:rsid w:val="0000289F"/>
    <w:rsid w:val="000060F1"/>
    <w:rsid w:val="000067A8"/>
    <w:rsid w:val="0001019F"/>
    <w:rsid w:val="000101CF"/>
    <w:rsid w:val="000125EE"/>
    <w:rsid w:val="00013D9D"/>
    <w:rsid w:val="00014683"/>
    <w:rsid w:val="00017C53"/>
    <w:rsid w:val="0002359E"/>
    <w:rsid w:val="00023B22"/>
    <w:rsid w:val="0003012A"/>
    <w:rsid w:val="00030DEA"/>
    <w:rsid w:val="00037853"/>
    <w:rsid w:val="00041938"/>
    <w:rsid w:val="00042CF0"/>
    <w:rsid w:val="00042D24"/>
    <w:rsid w:val="000438B1"/>
    <w:rsid w:val="00045472"/>
    <w:rsid w:val="0004659E"/>
    <w:rsid w:val="00052A98"/>
    <w:rsid w:val="00055316"/>
    <w:rsid w:val="000643C9"/>
    <w:rsid w:val="000649BA"/>
    <w:rsid w:val="00065602"/>
    <w:rsid w:val="000732E0"/>
    <w:rsid w:val="000735DD"/>
    <w:rsid w:val="0007483D"/>
    <w:rsid w:val="00080C2D"/>
    <w:rsid w:val="00081587"/>
    <w:rsid w:val="0008218C"/>
    <w:rsid w:val="00084310"/>
    <w:rsid w:val="00085D5F"/>
    <w:rsid w:val="00087027"/>
    <w:rsid w:val="00093ADB"/>
    <w:rsid w:val="00093E38"/>
    <w:rsid w:val="000957F0"/>
    <w:rsid w:val="00096CA0"/>
    <w:rsid w:val="000A1356"/>
    <w:rsid w:val="000A3E4F"/>
    <w:rsid w:val="000C03DA"/>
    <w:rsid w:val="000C0EC4"/>
    <w:rsid w:val="000C4EC3"/>
    <w:rsid w:val="000C6CA1"/>
    <w:rsid w:val="000D0A12"/>
    <w:rsid w:val="000D33C7"/>
    <w:rsid w:val="000D4036"/>
    <w:rsid w:val="000E3493"/>
    <w:rsid w:val="000E3917"/>
    <w:rsid w:val="000E5787"/>
    <w:rsid w:val="000E76D8"/>
    <w:rsid w:val="000F153B"/>
    <w:rsid w:val="000F3E24"/>
    <w:rsid w:val="000F4B3E"/>
    <w:rsid w:val="000F5556"/>
    <w:rsid w:val="000F6E9A"/>
    <w:rsid w:val="0010099B"/>
    <w:rsid w:val="001044E1"/>
    <w:rsid w:val="00104975"/>
    <w:rsid w:val="00105C6C"/>
    <w:rsid w:val="00111B7D"/>
    <w:rsid w:val="00112DAF"/>
    <w:rsid w:val="00112EA4"/>
    <w:rsid w:val="001144AF"/>
    <w:rsid w:val="001162A4"/>
    <w:rsid w:val="00117BAC"/>
    <w:rsid w:val="00121EAA"/>
    <w:rsid w:val="001240DF"/>
    <w:rsid w:val="001274A1"/>
    <w:rsid w:val="001326AD"/>
    <w:rsid w:val="00136A04"/>
    <w:rsid w:val="00137A78"/>
    <w:rsid w:val="001406F1"/>
    <w:rsid w:val="00143C7A"/>
    <w:rsid w:val="00150605"/>
    <w:rsid w:val="00151026"/>
    <w:rsid w:val="001518EC"/>
    <w:rsid w:val="00161830"/>
    <w:rsid w:val="00161D66"/>
    <w:rsid w:val="00161ECF"/>
    <w:rsid w:val="00171452"/>
    <w:rsid w:val="001727E2"/>
    <w:rsid w:val="001729A1"/>
    <w:rsid w:val="00173DDD"/>
    <w:rsid w:val="001752E0"/>
    <w:rsid w:val="001761B2"/>
    <w:rsid w:val="0019069D"/>
    <w:rsid w:val="00191B28"/>
    <w:rsid w:val="00192EBB"/>
    <w:rsid w:val="001953FD"/>
    <w:rsid w:val="00195CCC"/>
    <w:rsid w:val="001A2150"/>
    <w:rsid w:val="001A3A52"/>
    <w:rsid w:val="001A47B1"/>
    <w:rsid w:val="001A78BA"/>
    <w:rsid w:val="001B4467"/>
    <w:rsid w:val="001B6A6C"/>
    <w:rsid w:val="001B7313"/>
    <w:rsid w:val="001C1EB1"/>
    <w:rsid w:val="001C37D7"/>
    <w:rsid w:val="001C4727"/>
    <w:rsid w:val="001C7D2A"/>
    <w:rsid w:val="001C7ED6"/>
    <w:rsid w:val="001D4699"/>
    <w:rsid w:val="001D4DEA"/>
    <w:rsid w:val="001D4E90"/>
    <w:rsid w:val="001E3149"/>
    <w:rsid w:val="001E3D52"/>
    <w:rsid w:val="001E5275"/>
    <w:rsid w:val="001F380D"/>
    <w:rsid w:val="001F471C"/>
    <w:rsid w:val="00202C7B"/>
    <w:rsid w:val="002038DB"/>
    <w:rsid w:val="00210089"/>
    <w:rsid w:val="00210D3F"/>
    <w:rsid w:val="0021153F"/>
    <w:rsid w:val="00213C92"/>
    <w:rsid w:val="00216D7B"/>
    <w:rsid w:val="0021771F"/>
    <w:rsid w:val="002177FA"/>
    <w:rsid w:val="00220A13"/>
    <w:rsid w:val="00221EAF"/>
    <w:rsid w:val="002224AD"/>
    <w:rsid w:val="00224423"/>
    <w:rsid w:val="00226AB1"/>
    <w:rsid w:val="0023032C"/>
    <w:rsid w:val="00231170"/>
    <w:rsid w:val="00233676"/>
    <w:rsid w:val="002351DE"/>
    <w:rsid w:val="0023546C"/>
    <w:rsid w:val="0023665E"/>
    <w:rsid w:val="00241804"/>
    <w:rsid w:val="0024781C"/>
    <w:rsid w:val="00250159"/>
    <w:rsid w:val="0025375C"/>
    <w:rsid w:val="002540DB"/>
    <w:rsid w:val="0025605F"/>
    <w:rsid w:val="00257285"/>
    <w:rsid w:val="002609EA"/>
    <w:rsid w:val="00271320"/>
    <w:rsid w:val="00272F4E"/>
    <w:rsid w:val="00277182"/>
    <w:rsid w:val="002771FD"/>
    <w:rsid w:val="00280CFC"/>
    <w:rsid w:val="00282A83"/>
    <w:rsid w:val="002835A6"/>
    <w:rsid w:val="00291300"/>
    <w:rsid w:val="00293A19"/>
    <w:rsid w:val="00293EB4"/>
    <w:rsid w:val="00295F77"/>
    <w:rsid w:val="002977E7"/>
    <w:rsid w:val="002A2350"/>
    <w:rsid w:val="002A27CA"/>
    <w:rsid w:val="002A3F02"/>
    <w:rsid w:val="002A6189"/>
    <w:rsid w:val="002B0D90"/>
    <w:rsid w:val="002B11AF"/>
    <w:rsid w:val="002B2248"/>
    <w:rsid w:val="002B7980"/>
    <w:rsid w:val="002B7982"/>
    <w:rsid w:val="002C029D"/>
    <w:rsid w:val="002C19BC"/>
    <w:rsid w:val="002C2246"/>
    <w:rsid w:val="002C52FB"/>
    <w:rsid w:val="002D0F9B"/>
    <w:rsid w:val="002D1255"/>
    <w:rsid w:val="002D2785"/>
    <w:rsid w:val="002D5669"/>
    <w:rsid w:val="002D5B24"/>
    <w:rsid w:val="002D609D"/>
    <w:rsid w:val="002D61BB"/>
    <w:rsid w:val="002D651F"/>
    <w:rsid w:val="002D67C2"/>
    <w:rsid w:val="002D6C1E"/>
    <w:rsid w:val="002E1386"/>
    <w:rsid w:val="002E4485"/>
    <w:rsid w:val="002E6B65"/>
    <w:rsid w:val="002F1457"/>
    <w:rsid w:val="002F2088"/>
    <w:rsid w:val="002F2365"/>
    <w:rsid w:val="002F4B99"/>
    <w:rsid w:val="002F4C58"/>
    <w:rsid w:val="002F5028"/>
    <w:rsid w:val="002F5376"/>
    <w:rsid w:val="0030214D"/>
    <w:rsid w:val="003027B2"/>
    <w:rsid w:val="00306F67"/>
    <w:rsid w:val="00310982"/>
    <w:rsid w:val="00310B5B"/>
    <w:rsid w:val="00314BE0"/>
    <w:rsid w:val="003159F2"/>
    <w:rsid w:val="00316A2B"/>
    <w:rsid w:val="00320CB8"/>
    <w:rsid w:val="00324474"/>
    <w:rsid w:val="003256C6"/>
    <w:rsid w:val="00325BED"/>
    <w:rsid w:val="00327667"/>
    <w:rsid w:val="00327EEB"/>
    <w:rsid w:val="0033106E"/>
    <w:rsid w:val="00331E2D"/>
    <w:rsid w:val="00332B4F"/>
    <w:rsid w:val="00333CF2"/>
    <w:rsid w:val="00336B49"/>
    <w:rsid w:val="003379C7"/>
    <w:rsid w:val="00337ADA"/>
    <w:rsid w:val="003429A3"/>
    <w:rsid w:val="00342C7F"/>
    <w:rsid w:val="003438D8"/>
    <w:rsid w:val="00345944"/>
    <w:rsid w:val="00345F12"/>
    <w:rsid w:val="00351E49"/>
    <w:rsid w:val="00352199"/>
    <w:rsid w:val="00352C6A"/>
    <w:rsid w:val="00354855"/>
    <w:rsid w:val="00357C78"/>
    <w:rsid w:val="00363BCB"/>
    <w:rsid w:val="00364193"/>
    <w:rsid w:val="00370A99"/>
    <w:rsid w:val="00370CBD"/>
    <w:rsid w:val="00371CFF"/>
    <w:rsid w:val="003721E2"/>
    <w:rsid w:val="0037323D"/>
    <w:rsid w:val="00377FAC"/>
    <w:rsid w:val="003800DD"/>
    <w:rsid w:val="003807DB"/>
    <w:rsid w:val="003822C5"/>
    <w:rsid w:val="00382510"/>
    <w:rsid w:val="00383A34"/>
    <w:rsid w:val="00384A70"/>
    <w:rsid w:val="00386714"/>
    <w:rsid w:val="00387286"/>
    <w:rsid w:val="00387868"/>
    <w:rsid w:val="00387CC4"/>
    <w:rsid w:val="003904D0"/>
    <w:rsid w:val="0039205D"/>
    <w:rsid w:val="00392CD7"/>
    <w:rsid w:val="003933AA"/>
    <w:rsid w:val="00396367"/>
    <w:rsid w:val="00397B9F"/>
    <w:rsid w:val="003A0D0B"/>
    <w:rsid w:val="003A4877"/>
    <w:rsid w:val="003B04A2"/>
    <w:rsid w:val="003B1276"/>
    <w:rsid w:val="003B4933"/>
    <w:rsid w:val="003B4C54"/>
    <w:rsid w:val="003B4F91"/>
    <w:rsid w:val="003B7E62"/>
    <w:rsid w:val="003C3555"/>
    <w:rsid w:val="003C413D"/>
    <w:rsid w:val="003C7C07"/>
    <w:rsid w:val="003C7C7E"/>
    <w:rsid w:val="003D1B2F"/>
    <w:rsid w:val="003D2BDA"/>
    <w:rsid w:val="003D4A91"/>
    <w:rsid w:val="003E76FB"/>
    <w:rsid w:val="003E7DAB"/>
    <w:rsid w:val="003F2654"/>
    <w:rsid w:val="003F2915"/>
    <w:rsid w:val="003F3CB0"/>
    <w:rsid w:val="003F625D"/>
    <w:rsid w:val="003F6895"/>
    <w:rsid w:val="0040078F"/>
    <w:rsid w:val="00400CE8"/>
    <w:rsid w:val="00402170"/>
    <w:rsid w:val="00403282"/>
    <w:rsid w:val="004038EA"/>
    <w:rsid w:val="00405C00"/>
    <w:rsid w:val="004118C4"/>
    <w:rsid w:val="00412661"/>
    <w:rsid w:val="00417F0B"/>
    <w:rsid w:val="00421C85"/>
    <w:rsid w:val="0042370A"/>
    <w:rsid w:val="004246A0"/>
    <w:rsid w:val="00426A3A"/>
    <w:rsid w:val="00426B2B"/>
    <w:rsid w:val="00426B6F"/>
    <w:rsid w:val="004273F8"/>
    <w:rsid w:val="00427AC3"/>
    <w:rsid w:val="0043171E"/>
    <w:rsid w:val="00433008"/>
    <w:rsid w:val="00437337"/>
    <w:rsid w:val="00440074"/>
    <w:rsid w:val="004446F4"/>
    <w:rsid w:val="004466EC"/>
    <w:rsid w:val="00450BC5"/>
    <w:rsid w:val="004510BA"/>
    <w:rsid w:val="00456DBE"/>
    <w:rsid w:val="00461086"/>
    <w:rsid w:val="0046213C"/>
    <w:rsid w:val="00464EA7"/>
    <w:rsid w:val="00465803"/>
    <w:rsid w:val="0046618B"/>
    <w:rsid w:val="00472F8B"/>
    <w:rsid w:val="004811AC"/>
    <w:rsid w:val="00481E14"/>
    <w:rsid w:val="0048201A"/>
    <w:rsid w:val="00482B50"/>
    <w:rsid w:val="00484EEC"/>
    <w:rsid w:val="00485EBD"/>
    <w:rsid w:val="00486630"/>
    <w:rsid w:val="00486EFD"/>
    <w:rsid w:val="00487606"/>
    <w:rsid w:val="0049174B"/>
    <w:rsid w:val="00495C5D"/>
    <w:rsid w:val="004A1B04"/>
    <w:rsid w:val="004A2FB6"/>
    <w:rsid w:val="004A3E78"/>
    <w:rsid w:val="004A443D"/>
    <w:rsid w:val="004A5B07"/>
    <w:rsid w:val="004A6B80"/>
    <w:rsid w:val="004B1557"/>
    <w:rsid w:val="004B3176"/>
    <w:rsid w:val="004B6046"/>
    <w:rsid w:val="004B623F"/>
    <w:rsid w:val="004B6C53"/>
    <w:rsid w:val="004C0BD9"/>
    <w:rsid w:val="004C5A16"/>
    <w:rsid w:val="004C5A7D"/>
    <w:rsid w:val="004D009E"/>
    <w:rsid w:val="004D0132"/>
    <w:rsid w:val="004D0C34"/>
    <w:rsid w:val="004D1A6A"/>
    <w:rsid w:val="004D7C66"/>
    <w:rsid w:val="004E641E"/>
    <w:rsid w:val="004E7AD4"/>
    <w:rsid w:val="004F10C2"/>
    <w:rsid w:val="004F1BEA"/>
    <w:rsid w:val="004F1DFD"/>
    <w:rsid w:val="004F2EF3"/>
    <w:rsid w:val="004F4BF7"/>
    <w:rsid w:val="004F6174"/>
    <w:rsid w:val="004F72C1"/>
    <w:rsid w:val="004F74BD"/>
    <w:rsid w:val="00500FE6"/>
    <w:rsid w:val="00501BC1"/>
    <w:rsid w:val="00502B64"/>
    <w:rsid w:val="00504722"/>
    <w:rsid w:val="00505B1C"/>
    <w:rsid w:val="005160B0"/>
    <w:rsid w:val="005215B5"/>
    <w:rsid w:val="00522B33"/>
    <w:rsid w:val="00526A84"/>
    <w:rsid w:val="0052738D"/>
    <w:rsid w:val="005310BF"/>
    <w:rsid w:val="0053285F"/>
    <w:rsid w:val="00532BA8"/>
    <w:rsid w:val="005402BE"/>
    <w:rsid w:val="00541208"/>
    <w:rsid w:val="0054325E"/>
    <w:rsid w:val="00554A01"/>
    <w:rsid w:val="00555542"/>
    <w:rsid w:val="00555D35"/>
    <w:rsid w:val="00557D1C"/>
    <w:rsid w:val="00560446"/>
    <w:rsid w:val="00560726"/>
    <w:rsid w:val="00563E5C"/>
    <w:rsid w:val="00564DD1"/>
    <w:rsid w:val="00565D46"/>
    <w:rsid w:val="00572024"/>
    <w:rsid w:val="005728AF"/>
    <w:rsid w:val="00574D9C"/>
    <w:rsid w:val="005771E3"/>
    <w:rsid w:val="00580921"/>
    <w:rsid w:val="00583AE0"/>
    <w:rsid w:val="00587D1D"/>
    <w:rsid w:val="00587D49"/>
    <w:rsid w:val="0059268B"/>
    <w:rsid w:val="00594D91"/>
    <w:rsid w:val="0059723C"/>
    <w:rsid w:val="00597F5D"/>
    <w:rsid w:val="005A3257"/>
    <w:rsid w:val="005A3383"/>
    <w:rsid w:val="005A598D"/>
    <w:rsid w:val="005A5AE3"/>
    <w:rsid w:val="005A5E76"/>
    <w:rsid w:val="005A736C"/>
    <w:rsid w:val="005B0013"/>
    <w:rsid w:val="005B0F47"/>
    <w:rsid w:val="005B150C"/>
    <w:rsid w:val="005B2C88"/>
    <w:rsid w:val="005B39C5"/>
    <w:rsid w:val="005B4537"/>
    <w:rsid w:val="005B6374"/>
    <w:rsid w:val="005C053D"/>
    <w:rsid w:val="005C50A2"/>
    <w:rsid w:val="005C716E"/>
    <w:rsid w:val="005D0694"/>
    <w:rsid w:val="005D2761"/>
    <w:rsid w:val="005D4C05"/>
    <w:rsid w:val="005D69C5"/>
    <w:rsid w:val="005D72A0"/>
    <w:rsid w:val="005E0E10"/>
    <w:rsid w:val="005E40A7"/>
    <w:rsid w:val="005E43E6"/>
    <w:rsid w:val="005E4D11"/>
    <w:rsid w:val="005E6F16"/>
    <w:rsid w:val="005F2EB2"/>
    <w:rsid w:val="005F3B6C"/>
    <w:rsid w:val="005F4BAA"/>
    <w:rsid w:val="005F5061"/>
    <w:rsid w:val="005F5DED"/>
    <w:rsid w:val="005F7AE7"/>
    <w:rsid w:val="006024EA"/>
    <w:rsid w:val="006103FB"/>
    <w:rsid w:val="00612480"/>
    <w:rsid w:val="0061338B"/>
    <w:rsid w:val="006168C1"/>
    <w:rsid w:val="006178A4"/>
    <w:rsid w:val="00620D4C"/>
    <w:rsid w:val="0062433A"/>
    <w:rsid w:val="006260D5"/>
    <w:rsid w:val="00630F47"/>
    <w:rsid w:val="00630F59"/>
    <w:rsid w:val="00631392"/>
    <w:rsid w:val="0063611B"/>
    <w:rsid w:val="0064093E"/>
    <w:rsid w:val="00641C76"/>
    <w:rsid w:val="00642672"/>
    <w:rsid w:val="006438B1"/>
    <w:rsid w:val="00643E2F"/>
    <w:rsid w:val="006470F5"/>
    <w:rsid w:val="00650258"/>
    <w:rsid w:val="006502BE"/>
    <w:rsid w:val="00652A47"/>
    <w:rsid w:val="00653CE5"/>
    <w:rsid w:val="006542CF"/>
    <w:rsid w:val="0066081B"/>
    <w:rsid w:val="0066565D"/>
    <w:rsid w:val="00666690"/>
    <w:rsid w:val="00670582"/>
    <w:rsid w:val="00671FAE"/>
    <w:rsid w:val="00681360"/>
    <w:rsid w:val="00681818"/>
    <w:rsid w:val="00681CEE"/>
    <w:rsid w:val="00682F2A"/>
    <w:rsid w:val="0068314B"/>
    <w:rsid w:val="006911AE"/>
    <w:rsid w:val="00694108"/>
    <w:rsid w:val="0069443B"/>
    <w:rsid w:val="006966CA"/>
    <w:rsid w:val="006975F5"/>
    <w:rsid w:val="006A479C"/>
    <w:rsid w:val="006A4A30"/>
    <w:rsid w:val="006B31CB"/>
    <w:rsid w:val="006B6D63"/>
    <w:rsid w:val="006B7021"/>
    <w:rsid w:val="006C06EE"/>
    <w:rsid w:val="006C1104"/>
    <w:rsid w:val="006C3C7D"/>
    <w:rsid w:val="006C55EF"/>
    <w:rsid w:val="006C76A9"/>
    <w:rsid w:val="006D27FF"/>
    <w:rsid w:val="006D284D"/>
    <w:rsid w:val="006D46D7"/>
    <w:rsid w:val="006D7DE8"/>
    <w:rsid w:val="006E328E"/>
    <w:rsid w:val="006E3ED1"/>
    <w:rsid w:val="006E4F0D"/>
    <w:rsid w:val="006E505D"/>
    <w:rsid w:val="006E7072"/>
    <w:rsid w:val="006F5C28"/>
    <w:rsid w:val="006F6390"/>
    <w:rsid w:val="006F6FD4"/>
    <w:rsid w:val="006F75E7"/>
    <w:rsid w:val="007002E8"/>
    <w:rsid w:val="007020B7"/>
    <w:rsid w:val="00702E98"/>
    <w:rsid w:val="007051B1"/>
    <w:rsid w:val="00707891"/>
    <w:rsid w:val="00710802"/>
    <w:rsid w:val="007109C5"/>
    <w:rsid w:val="00712605"/>
    <w:rsid w:val="00717291"/>
    <w:rsid w:val="00723A0F"/>
    <w:rsid w:val="00727BCF"/>
    <w:rsid w:val="00731569"/>
    <w:rsid w:val="00731B35"/>
    <w:rsid w:val="00732DE2"/>
    <w:rsid w:val="00734F7C"/>
    <w:rsid w:val="007365E2"/>
    <w:rsid w:val="00742090"/>
    <w:rsid w:val="00742E47"/>
    <w:rsid w:val="00743BA2"/>
    <w:rsid w:val="00745FEF"/>
    <w:rsid w:val="00746594"/>
    <w:rsid w:val="00750554"/>
    <w:rsid w:val="00750E9E"/>
    <w:rsid w:val="007522BE"/>
    <w:rsid w:val="0075359F"/>
    <w:rsid w:val="007548EF"/>
    <w:rsid w:val="007573B9"/>
    <w:rsid w:val="00764CB9"/>
    <w:rsid w:val="007663A3"/>
    <w:rsid w:val="007707F6"/>
    <w:rsid w:val="00771246"/>
    <w:rsid w:val="00771ECA"/>
    <w:rsid w:val="007801B0"/>
    <w:rsid w:val="00783FDE"/>
    <w:rsid w:val="007852D2"/>
    <w:rsid w:val="0079148D"/>
    <w:rsid w:val="0079489C"/>
    <w:rsid w:val="00796D0A"/>
    <w:rsid w:val="00797365"/>
    <w:rsid w:val="007A080C"/>
    <w:rsid w:val="007A3D41"/>
    <w:rsid w:val="007A3F79"/>
    <w:rsid w:val="007A4E45"/>
    <w:rsid w:val="007A631F"/>
    <w:rsid w:val="007A7B8E"/>
    <w:rsid w:val="007B2EFD"/>
    <w:rsid w:val="007B508A"/>
    <w:rsid w:val="007B7248"/>
    <w:rsid w:val="007C0D6F"/>
    <w:rsid w:val="007C6651"/>
    <w:rsid w:val="007C68C3"/>
    <w:rsid w:val="007C79F0"/>
    <w:rsid w:val="007D173A"/>
    <w:rsid w:val="007D3108"/>
    <w:rsid w:val="007D3D06"/>
    <w:rsid w:val="007D5FBF"/>
    <w:rsid w:val="007D7569"/>
    <w:rsid w:val="007E1744"/>
    <w:rsid w:val="007E37D5"/>
    <w:rsid w:val="007E584F"/>
    <w:rsid w:val="007F04F2"/>
    <w:rsid w:val="007F0939"/>
    <w:rsid w:val="007F3283"/>
    <w:rsid w:val="007F5417"/>
    <w:rsid w:val="007F56E2"/>
    <w:rsid w:val="007F7AFE"/>
    <w:rsid w:val="007F7FAF"/>
    <w:rsid w:val="00800DB1"/>
    <w:rsid w:val="00803504"/>
    <w:rsid w:val="00803DD8"/>
    <w:rsid w:val="0080540F"/>
    <w:rsid w:val="0080587A"/>
    <w:rsid w:val="00807C0B"/>
    <w:rsid w:val="00811000"/>
    <w:rsid w:val="00811BFF"/>
    <w:rsid w:val="00816AA6"/>
    <w:rsid w:val="0082049A"/>
    <w:rsid w:val="00820733"/>
    <w:rsid w:val="00821750"/>
    <w:rsid w:val="008265CD"/>
    <w:rsid w:val="00826625"/>
    <w:rsid w:val="00827205"/>
    <w:rsid w:val="00830081"/>
    <w:rsid w:val="00831A22"/>
    <w:rsid w:val="008322DE"/>
    <w:rsid w:val="00832C61"/>
    <w:rsid w:val="0083362B"/>
    <w:rsid w:val="00833741"/>
    <w:rsid w:val="00835E2C"/>
    <w:rsid w:val="0083658B"/>
    <w:rsid w:val="00836ABE"/>
    <w:rsid w:val="008401CF"/>
    <w:rsid w:val="0084175D"/>
    <w:rsid w:val="008422D0"/>
    <w:rsid w:val="00845FE0"/>
    <w:rsid w:val="00847F49"/>
    <w:rsid w:val="008503A1"/>
    <w:rsid w:val="00850710"/>
    <w:rsid w:val="008525C5"/>
    <w:rsid w:val="00853379"/>
    <w:rsid w:val="008537C4"/>
    <w:rsid w:val="00854206"/>
    <w:rsid w:val="0086268A"/>
    <w:rsid w:val="0086732C"/>
    <w:rsid w:val="00867C16"/>
    <w:rsid w:val="0087009A"/>
    <w:rsid w:val="00871285"/>
    <w:rsid w:val="00872B16"/>
    <w:rsid w:val="00872CFE"/>
    <w:rsid w:val="0087570B"/>
    <w:rsid w:val="00877A6C"/>
    <w:rsid w:val="00880C02"/>
    <w:rsid w:val="00884000"/>
    <w:rsid w:val="008848AC"/>
    <w:rsid w:val="008863DC"/>
    <w:rsid w:val="00887B95"/>
    <w:rsid w:val="00887E5C"/>
    <w:rsid w:val="00894352"/>
    <w:rsid w:val="00894CD3"/>
    <w:rsid w:val="0089511C"/>
    <w:rsid w:val="0089649C"/>
    <w:rsid w:val="008973C3"/>
    <w:rsid w:val="00897C14"/>
    <w:rsid w:val="008A175F"/>
    <w:rsid w:val="008A225A"/>
    <w:rsid w:val="008B3D99"/>
    <w:rsid w:val="008B4212"/>
    <w:rsid w:val="008B77CE"/>
    <w:rsid w:val="008C00A1"/>
    <w:rsid w:val="008C020B"/>
    <w:rsid w:val="008C0DD1"/>
    <w:rsid w:val="008C330E"/>
    <w:rsid w:val="008C3800"/>
    <w:rsid w:val="008C3B5F"/>
    <w:rsid w:val="008C677C"/>
    <w:rsid w:val="008C6A2C"/>
    <w:rsid w:val="008C7551"/>
    <w:rsid w:val="008D4D91"/>
    <w:rsid w:val="008D5010"/>
    <w:rsid w:val="008D79DA"/>
    <w:rsid w:val="008E0D52"/>
    <w:rsid w:val="008E22A0"/>
    <w:rsid w:val="008E24F1"/>
    <w:rsid w:val="008E4B54"/>
    <w:rsid w:val="008E6514"/>
    <w:rsid w:val="008F25C6"/>
    <w:rsid w:val="008F6DF5"/>
    <w:rsid w:val="008F7CDE"/>
    <w:rsid w:val="00900874"/>
    <w:rsid w:val="00902BFF"/>
    <w:rsid w:val="00903821"/>
    <w:rsid w:val="009049F4"/>
    <w:rsid w:val="00904BE6"/>
    <w:rsid w:val="009057BA"/>
    <w:rsid w:val="0091089A"/>
    <w:rsid w:val="0091483C"/>
    <w:rsid w:val="00917362"/>
    <w:rsid w:val="009210CA"/>
    <w:rsid w:val="009218FF"/>
    <w:rsid w:val="009274C7"/>
    <w:rsid w:val="00931B20"/>
    <w:rsid w:val="00933F6B"/>
    <w:rsid w:val="00936C33"/>
    <w:rsid w:val="00937CB5"/>
    <w:rsid w:val="00941C1A"/>
    <w:rsid w:val="0094291C"/>
    <w:rsid w:val="0094431A"/>
    <w:rsid w:val="00944A37"/>
    <w:rsid w:val="00947016"/>
    <w:rsid w:val="0094730E"/>
    <w:rsid w:val="00947451"/>
    <w:rsid w:val="009475B8"/>
    <w:rsid w:val="00951B56"/>
    <w:rsid w:val="00954647"/>
    <w:rsid w:val="0095541E"/>
    <w:rsid w:val="00955C9A"/>
    <w:rsid w:val="00956457"/>
    <w:rsid w:val="009605A5"/>
    <w:rsid w:val="00960F84"/>
    <w:rsid w:val="009616DE"/>
    <w:rsid w:val="00961D07"/>
    <w:rsid w:val="00962D30"/>
    <w:rsid w:val="00963FC8"/>
    <w:rsid w:val="009640EF"/>
    <w:rsid w:val="009645AC"/>
    <w:rsid w:val="009662D5"/>
    <w:rsid w:val="00970A95"/>
    <w:rsid w:val="009730BB"/>
    <w:rsid w:val="00974AF6"/>
    <w:rsid w:val="009772BA"/>
    <w:rsid w:val="009778DE"/>
    <w:rsid w:val="00981A2A"/>
    <w:rsid w:val="009844F1"/>
    <w:rsid w:val="009852A5"/>
    <w:rsid w:val="00986B73"/>
    <w:rsid w:val="009A1E04"/>
    <w:rsid w:val="009B0085"/>
    <w:rsid w:val="009B5770"/>
    <w:rsid w:val="009B5922"/>
    <w:rsid w:val="009B6B29"/>
    <w:rsid w:val="009B7399"/>
    <w:rsid w:val="009B7952"/>
    <w:rsid w:val="009C2A9C"/>
    <w:rsid w:val="009C3EA5"/>
    <w:rsid w:val="009C472B"/>
    <w:rsid w:val="009C633A"/>
    <w:rsid w:val="009D101A"/>
    <w:rsid w:val="009D1E74"/>
    <w:rsid w:val="009D2146"/>
    <w:rsid w:val="009D42CD"/>
    <w:rsid w:val="009D6A70"/>
    <w:rsid w:val="009D7A6C"/>
    <w:rsid w:val="009E03A6"/>
    <w:rsid w:val="009E1036"/>
    <w:rsid w:val="009E74A2"/>
    <w:rsid w:val="009F15BA"/>
    <w:rsid w:val="009F3174"/>
    <w:rsid w:val="009F52D4"/>
    <w:rsid w:val="009F5714"/>
    <w:rsid w:val="009F7A83"/>
    <w:rsid w:val="00A00A4F"/>
    <w:rsid w:val="00A00C48"/>
    <w:rsid w:val="00A02E30"/>
    <w:rsid w:val="00A055FA"/>
    <w:rsid w:val="00A05DD9"/>
    <w:rsid w:val="00A05E28"/>
    <w:rsid w:val="00A06795"/>
    <w:rsid w:val="00A0736B"/>
    <w:rsid w:val="00A0741E"/>
    <w:rsid w:val="00A1187D"/>
    <w:rsid w:val="00A13EE6"/>
    <w:rsid w:val="00A146A8"/>
    <w:rsid w:val="00A1502B"/>
    <w:rsid w:val="00A16CD3"/>
    <w:rsid w:val="00A213D4"/>
    <w:rsid w:val="00A2744A"/>
    <w:rsid w:val="00A32080"/>
    <w:rsid w:val="00A336EF"/>
    <w:rsid w:val="00A36314"/>
    <w:rsid w:val="00A36BEA"/>
    <w:rsid w:val="00A37901"/>
    <w:rsid w:val="00A40351"/>
    <w:rsid w:val="00A4349C"/>
    <w:rsid w:val="00A43CDB"/>
    <w:rsid w:val="00A44D82"/>
    <w:rsid w:val="00A467D0"/>
    <w:rsid w:val="00A4690B"/>
    <w:rsid w:val="00A47E0D"/>
    <w:rsid w:val="00A52C6D"/>
    <w:rsid w:val="00A52FA0"/>
    <w:rsid w:val="00A536B0"/>
    <w:rsid w:val="00A53CAE"/>
    <w:rsid w:val="00A54144"/>
    <w:rsid w:val="00A5646D"/>
    <w:rsid w:val="00A57892"/>
    <w:rsid w:val="00A6003B"/>
    <w:rsid w:val="00A60CD0"/>
    <w:rsid w:val="00A62921"/>
    <w:rsid w:val="00A664AC"/>
    <w:rsid w:val="00A675DC"/>
    <w:rsid w:val="00A67D10"/>
    <w:rsid w:val="00A71031"/>
    <w:rsid w:val="00A73364"/>
    <w:rsid w:val="00A74A65"/>
    <w:rsid w:val="00A81396"/>
    <w:rsid w:val="00A82E5B"/>
    <w:rsid w:val="00A83E70"/>
    <w:rsid w:val="00A90C7F"/>
    <w:rsid w:val="00A90E4F"/>
    <w:rsid w:val="00AA23BF"/>
    <w:rsid w:val="00AA23E6"/>
    <w:rsid w:val="00AA3BD0"/>
    <w:rsid w:val="00AA5E20"/>
    <w:rsid w:val="00AA6BFC"/>
    <w:rsid w:val="00AB343B"/>
    <w:rsid w:val="00AB3A76"/>
    <w:rsid w:val="00AB56A4"/>
    <w:rsid w:val="00AB6E6C"/>
    <w:rsid w:val="00AC0217"/>
    <w:rsid w:val="00AC1EC3"/>
    <w:rsid w:val="00AC225B"/>
    <w:rsid w:val="00AC4AE5"/>
    <w:rsid w:val="00AD3883"/>
    <w:rsid w:val="00AD61D4"/>
    <w:rsid w:val="00AD6973"/>
    <w:rsid w:val="00AE401B"/>
    <w:rsid w:val="00AE4579"/>
    <w:rsid w:val="00AF0507"/>
    <w:rsid w:val="00B03F58"/>
    <w:rsid w:val="00B0470F"/>
    <w:rsid w:val="00B05F3D"/>
    <w:rsid w:val="00B07B0A"/>
    <w:rsid w:val="00B127DC"/>
    <w:rsid w:val="00B13008"/>
    <w:rsid w:val="00B1366E"/>
    <w:rsid w:val="00B14B90"/>
    <w:rsid w:val="00B152C8"/>
    <w:rsid w:val="00B15702"/>
    <w:rsid w:val="00B16131"/>
    <w:rsid w:val="00B225C0"/>
    <w:rsid w:val="00B253F3"/>
    <w:rsid w:val="00B27267"/>
    <w:rsid w:val="00B305DB"/>
    <w:rsid w:val="00B3350E"/>
    <w:rsid w:val="00B33A4E"/>
    <w:rsid w:val="00B346FB"/>
    <w:rsid w:val="00B34B0C"/>
    <w:rsid w:val="00B36F86"/>
    <w:rsid w:val="00B41513"/>
    <w:rsid w:val="00B4307A"/>
    <w:rsid w:val="00B438D0"/>
    <w:rsid w:val="00B43A2B"/>
    <w:rsid w:val="00B466B0"/>
    <w:rsid w:val="00B471E4"/>
    <w:rsid w:val="00B56DDB"/>
    <w:rsid w:val="00B62830"/>
    <w:rsid w:val="00B63C27"/>
    <w:rsid w:val="00B64E67"/>
    <w:rsid w:val="00B6682A"/>
    <w:rsid w:val="00B70126"/>
    <w:rsid w:val="00B74768"/>
    <w:rsid w:val="00B75606"/>
    <w:rsid w:val="00B764A2"/>
    <w:rsid w:val="00B77BE6"/>
    <w:rsid w:val="00B86614"/>
    <w:rsid w:val="00B910C4"/>
    <w:rsid w:val="00B91389"/>
    <w:rsid w:val="00B9544E"/>
    <w:rsid w:val="00B96D8D"/>
    <w:rsid w:val="00B96EF1"/>
    <w:rsid w:val="00BA20E6"/>
    <w:rsid w:val="00BA74DF"/>
    <w:rsid w:val="00BA7745"/>
    <w:rsid w:val="00BA7D8B"/>
    <w:rsid w:val="00BB1C04"/>
    <w:rsid w:val="00BB5464"/>
    <w:rsid w:val="00BC04B4"/>
    <w:rsid w:val="00BC0DEA"/>
    <w:rsid w:val="00BC6757"/>
    <w:rsid w:val="00BC6DBB"/>
    <w:rsid w:val="00BD159D"/>
    <w:rsid w:val="00BD178B"/>
    <w:rsid w:val="00BD28CD"/>
    <w:rsid w:val="00BD5543"/>
    <w:rsid w:val="00BD5C98"/>
    <w:rsid w:val="00BD74BE"/>
    <w:rsid w:val="00BE1079"/>
    <w:rsid w:val="00BE3E81"/>
    <w:rsid w:val="00BE5756"/>
    <w:rsid w:val="00BF2C46"/>
    <w:rsid w:val="00BF5650"/>
    <w:rsid w:val="00BF6053"/>
    <w:rsid w:val="00BF63A4"/>
    <w:rsid w:val="00C00E3B"/>
    <w:rsid w:val="00C02D54"/>
    <w:rsid w:val="00C078AF"/>
    <w:rsid w:val="00C10364"/>
    <w:rsid w:val="00C13FC8"/>
    <w:rsid w:val="00C14BDB"/>
    <w:rsid w:val="00C14FF4"/>
    <w:rsid w:val="00C15211"/>
    <w:rsid w:val="00C30C9E"/>
    <w:rsid w:val="00C33EE3"/>
    <w:rsid w:val="00C41BD1"/>
    <w:rsid w:val="00C45D34"/>
    <w:rsid w:val="00C45DF6"/>
    <w:rsid w:val="00C524F5"/>
    <w:rsid w:val="00C52A22"/>
    <w:rsid w:val="00C53098"/>
    <w:rsid w:val="00C53A2C"/>
    <w:rsid w:val="00C57B2A"/>
    <w:rsid w:val="00C61AD0"/>
    <w:rsid w:val="00C70238"/>
    <w:rsid w:val="00C70A14"/>
    <w:rsid w:val="00C70AFA"/>
    <w:rsid w:val="00C713B4"/>
    <w:rsid w:val="00C72F80"/>
    <w:rsid w:val="00C74322"/>
    <w:rsid w:val="00C7793F"/>
    <w:rsid w:val="00C82F99"/>
    <w:rsid w:val="00C83456"/>
    <w:rsid w:val="00C84261"/>
    <w:rsid w:val="00C903AB"/>
    <w:rsid w:val="00C908F5"/>
    <w:rsid w:val="00C930AE"/>
    <w:rsid w:val="00C93C3D"/>
    <w:rsid w:val="00C94311"/>
    <w:rsid w:val="00C94732"/>
    <w:rsid w:val="00C94A15"/>
    <w:rsid w:val="00C94D43"/>
    <w:rsid w:val="00C97910"/>
    <w:rsid w:val="00CA3003"/>
    <w:rsid w:val="00CA3A2B"/>
    <w:rsid w:val="00CA4380"/>
    <w:rsid w:val="00CA50C9"/>
    <w:rsid w:val="00CA52A2"/>
    <w:rsid w:val="00CA7AC1"/>
    <w:rsid w:val="00CB256B"/>
    <w:rsid w:val="00CB26CA"/>
    <w:rsid w:val="00CB2A4B"/>
    <w:rsid w:val="00CB4343"/>
    <w:rsid w:val="00CB54C0"/>
    <w:rsid w:val="00CB7392"/>
    <w:rsid w:val="00CB7637"/>
    <w:rsid w:val="00CC4790"/>
    <w:rsid w:val="00CC497C"/>
    <w:rsid w:val="00CD0330"/>
    <w:rsid w:val="00CD1096"/>
    <w:rsid w:val="00CD2C75"/>
    <w:rsid w:val="00CD5051"/>
    <w:rsid w:val="00CD5912"/>
    <w:rsid w:val="00CD6207"/>
    <w:rsid w:val="00CE3204"/>
    <w:rsid w:val="00CE3554"/>
    <w:rsid w:val="00CE3C40"/>
    <w:rsid w:val="00CE48ED"/>
    <w:rsid w:val="00CF382F"/>
    <w:rsid w:val="00CF3CC9"/>
    <w:rsid w:val="00CF4E4D"/>
    <w:rsid w:val="00CF4FB5"/>
    <w:rsid w:val="00D00D28"/>
    <w:rsid w:val="00D0176C"/>
    <w:rsid w:val="00D037C5"/>
    <w:rsid w:val="00D054FB"/>
    <w:rsid w:val="00D078B6"/>
    <w:rsid w:val="00D10115"/>
    <w:rsid w:val="00D13DE2"/>
    <w:rsid w:val="00D2189A"/>
    <w:rsid w:val="00D23022"/>
    <w:rsid w:val="00D24EA2"/>
    <w:rsid w:val="00D251D2"/>
    <w:rsid w:val="00D34207"/>
    <w:rsid w:val="00D3499B"/>
    <w:rsid w:val="00D357D4"/>
    <w:rsid w:val="00D3648C"/>
    <w:rsid w:val="00D3652C"/>
    <w:rsid w:val="00D36A04"/>
    <w:rsid w:val="00D4132A"/>
    <w:rsid w:val="00D43955"/>
    <w:rsid w:val="00D44662"/>
    <w:rsid w:val="00D45D1F"/>
    <w:rsid w:val="00D5650B"/>
    <w:rsid w:val="00D61BE9"/>
    <w:rsid w:val="00D64B6E"/>
    <w:rsid w:val="00D65256"/>
    <w:rsid w:val="00D660B8"/>
    <w:rsid w:val="00D67CBB"/>
    <w:rsid w:val="00D72FAD"/>
    <w:rsid w:val="00D80337"/>
    <w:rsid w:val="00D81110"/>
    <w:rsid w:val="00D826E4"/>
    <w:rsid w:val="00D865CE"/>
    <w:rsid w:val="00D867F2"/>
    <w:rsid w:val="00D95993"/>
    <w:rsid w:val="00DA0D15"/>
    <w:rsid w:val="00DA6535"/>
    <w:rsid w:val="00DB166D"/>
    <w:rsid w:val="00DB6D5C"/>
    <w:rsid w:val="00DB6FD9"/>
    <w:rsid w:val="00DB7C02"/>
    <w:rsid w:val="00DC364B"/>
    <w:rsid w:val="00DC3CEB"/>
    <w:rsid w:val="00DC4DAE"/>
    <w:rsid w:val="00DC5B7F"/>
    <w:rsid w:val="00DD08F9"/>
    <w:rsid w:val="00DD33DD"/>
    <w:rsid w:val="00DD4143"/>
    <w:rsid w:val="00DD49A0"/>
    <w:rsid w:val="00DD7588"/>
    <w:rsid w:val="00DE4592"/>
    <w:rsid w:val="00DE56A2"/>
    <w:rsid w:val="00DF0954"/>
    <w:rsid w:val="00DF0B5D"/>
    <w:rsid w:val="00DF264B"/>
    <w:rsid w:val="00DF452C"/>
    <w:rsid w:val="00DF4A2C"/>
    <w:rsid w:val="00DF4FBB"/>
    <w:rsid w:val="00DF52B0"/>
    <w:rsid w:val="00E00D1A"/>
    <w:rsid w:val="00E03977"/>
    <w:rsid w:val="00E03D4E"/>
    <w:rsid w:val="00E04118"/>
    <w:rsid w:val="00E0599F"/>
    <w:rsid w:val="00E132C6"/>
    <w:rsid w:val="00E15AED"/>
    <w:rsid w:val="00E16BCA"/>
    <w:rsid w:val="00E21B92"/>
    <w:rsid w:val="00E257EF"/>
    <w:rsid w:val="00E27A5B"/>
    <w:rsid w:val="00E30038"/>
    <w:rsid w:val="00E30A3F"/>
    <w:rsid w:val="00E32F52"/>
    <w:rsid w:val="00E33261"/>
    <w:rsid w:val="00E34529"/>
    <w:rsid w:val="00E348DF"/>
    <w:rsid w:val="00E35AB9"/>
    <w:rsid w:val="00E3715A"/>
    <w:rsid w:val="00E42E08"/>
    <w:rsid w:val="00E433B8"/>
    <w:rsid w:val="00E4441A"/>
    <w:rsid w:val="00E44AF2"/>
    <w:rsid w:val="00E4555E"/>
    <w:rsid w:val="00E51D4D"/>
    <w:rsid w:val="00E564B3"/>
    <w:rsid w:val="00E56B13"/>
    <w:rsid w:val="00E606A6"/>
    <w:rsid w:val="00E636A5"/>
    <w:rsid w:val="00E733AF"/>
    <w:rsid w:val="00E7664D"/>
    <w:rsid w:val="00E80A8E"/>
    <w:rsid w:val="00E81D9A"/>
    <w:rsid w:val="00E8439C"/>
    <w:rsid w:val="00E87BA5"/>
    <w:rsid w:val="00E91EF6"/>
    <w:rsid w:val="00E971C4"/>
    <w:rsid w:val="00E9797D"/>
    <w:rsid w:val="00EA0EBB"/>
    <w:rsid w:val="00EA1C43"/>
    <w:rsid w:val="00EA2355"/>
    <w:rsid w:val="00EA5F58"/>
    <w:rsid w:val="00EA5F5B"/>
    <w:rsid w:val="00EA6FCF"/>
    <w:rsid w:val="00EA7C1E"/>
    <w:rsid w:val="00EB265F"/>
    <w:rsid w:val="00EB62EE"/>
    <w:rsid w:val="00EC0EC0"/>
    <w:rsid w:val="00EC4053"/>
    <w:rsid w:val="00EC691C"/>
    <w:rsid w:val="00EC6ACC"/>
    <w:rsid w:val="00ED11CA"/>
    <w:rsid w:val="00ED1B36"/>
    <w:rsid w:val="00EE5092"/>
    <w:rsid w:val="00EF0469"/>
    <w:rsid w:val="00EF47A6"/>
    <w:rsid w:val="00EF5F0D"/>
    <w:rsid w:val="00F019FB"/>
    <w:rsid w:val="00F025AE"/>
    <w:rsid w:val="00F04131"/>
    <w:rsid w:val="00F06C39"/>
    <w:rsid w:val="00F0701E"/>
    <w:rsid w:val="00F07BEF"/>
    <w:rsid w:val="00F11153"/>
    <w:rsid w:val="00F124E5"/>
    <w:rsid w:val="00F144BD"/>
    <w:rsid w:val="00F17446"/>
    <w:rsid w:val="00F1763A"/>
    <w:rsid w:val="00F17881"/>
    <w:rsid w:val="00F213C1"/>
    <w:rsid w:val="00F2274D"/>
    <w:rsid w:val="00F22D02"/>
    <w:rsid w:val="00F238EB"/>
    <w:rsid w:val="00F243CB"/>
    <w:rsid w:val="00F31CD3"/>
    <w:rsid w:val="00F461CE"/>
    <w:rsid w:val="00F5299D"/>
    <w:rsid w:val="00F5332E"/>
    <w:rsid w:val="00F57BBB"/>
    <w:rsid w:val="00F6171D"/>
    <w:rsid w:val="00F666CF"/>
    <w:rsid w:val="00F67A30"/>
    <w:rsid w:val="00F71631"/>
    <w:rsid w:val="00F721AE"/>
    <w:rsid w:val="00F733F1"/>
    <w:rsid w:val="00F808B1"/>
    <w:rsid w:val="00F83EE4"/>
    <w:rsid w:val="00F868E7"/>
    <w:rsid w:val="00F87AB4"/>
    <w:rsid w:val="00F87AF1"/>
    <w:rsid w:val="00F87CDB"/>
    <w:rsid w:val="00F91E26"/>
    <w:rsid w:val="00FA0A97"/>
    <w:rsid w:val="00FA2913"/>
    <w:rsid w:val="00FA3681"/>
    <w:rsid w:val="00FA71FB"/>
    <w:rsid w:val="00FB215D"/>
    <w:rsid w:val="00FB2D4F"/>
    <w:rsid w:val="00FB3AB0"/>
    <w:rsid w:val="00FB44BA"/>
    <w:rsid w:val="00FB6408"/>
    <w:rsid w:val="00FC3153"/>
    <w:rsid w:val="00FC750B"/>
    <w:rsid w:val="00FC781F"/>
    <w:rsid w:val="00FD11DA"/>
    <w:rsid w:val="00FD4422"/>
    <w:rsid w:val="00FD6BA8"/>
    <w:rsid w:val="00FE18A6"/>
    <w:rsid w:val="00FE3011"/>
    <w:rsid w:val="00FE58F1"/>
    <w:rsid w:val="00FE6FB1"/>
    <w:rsid w:val="00FF2506"/>
    <w:rsid w:val="00FF3489"/>
    <w:rsid w:val="00FF6284"/>
    <w:rsid w:val="00FF632D"/>
    <w:rsid w:val="00FF79F7"/>
    <w:rsid w:val="00FF7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0A8581C"/>
  <w15:docId w15:val="{19F94DD9-55DB-473E-A8B4-D910AEDB4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3A2B"/>
    <w:pPr>
      <w:jc w:val="center"/>
    </w:pPr>
    <w:rPr>
      <w:sz w:val="24"/>
    </w:rPr>
  </w:style>
  <w:style w:type="paragraph" w:styleId="Heading1">
    <w:name w:val="heading 1"/>
    <w:aliases w:val="Stil 1"/>
    <w:basedOn w:val="Normal"/>
    <w:next w:val="Normal"/>
    <w:link w:val="Heading1Char"/>
    <w:qFormat/>
    <w:rsid w:val="00B43A2B"/>
    <w:pPr>
      <w:keepNext/>
      <w:numPr>
        <w:numId w:val="1"/>
      </w:numPr>
      <w:spacing w:before="240"/>
      <w:outlineLvl w:val="0"/>
    </w:pPr>
    <w:rPr>
      <w:b/>
      <w:i/>
      <w:kern w:val="28"/>
      <w:sz w:val="28"/>
    </w:rPr>
  </w:style>
  <w:style w:type="paragraph" w:styleId="Heading2">
    <w:name w:val="heading 2"/>
    <w:aliases w:val="Stil 1.1"/>
    <w:basedOn w:val="Normal"/>
    <w:qFormat/>
    <w:rsid w:val="00B43A2B"/>
    <w:pPr>
      <w:keepNext/>
      <w:numPr>
        <w:ilvl w:val="1"/>
        <w:numId w:val="2"/>
      </w:numPr>
      <w:spacing w:before="120" w:after="60"/>
      <w:jc w:val="both"/>
      <w:outlineLvl w:val="1"/>
    </w:pPr>
  </w:style>
  <w:style w:type="paragraph" w:styleId="Heading3">
    <w:name w:val="heading 3"/>
    <w:aliases w:val="Stil 1.1.1"/>
    <w:basedOn w:val="Normal"/>
    <w:qFormat/>
    <w:rsid w:val="00B43A2B"/>
    <w:pPr>
      <w:keepNext/>
      <w:numPr>
        <w:ilvl w:val="2"/>
        <w:numId w:val="3"/>
      </w:numPr>
      <w:spacing w:before="120"/>
      <w:jc w:val="both"/>
      <w:outlineLvl w:val="2"/>
    </w:pPr>
  </w:style>
  <w:style w:type="paragraph" w:styleId="Heading4">
    <w:name w:val="heading 4"/>
    <w:aliases w:val="Stil 1.1.1.1"/>
    <w:basedOn w:val="Heading3"/>
    <w:next w:val="Normal"/>
    <w:link w:val="Heading4Char"/>
    <w:autoRedefine/>
    <w:qFormat/>
    <w:rsid w:val="00B43A2B"/>
    <w:pPr>
      <w:numPr>
        <w:ilvl w:val="3"/>
        <w:numId w:val="1"/>
      </w:numPr>
      <w:outlineLvl w:val="3"/>
    </w:pPr>
    <w:rPr>
      <w:bCs/>
    </w:rPr>
  </w:style>
  <w:style w:type="paragraph" w:styleId="Heading5">
    <w:name w:val="heading 5"/>
    <w:basedOn w:val="Normal"/>
    <w:next w:val="Normal"/>
    <w:qFormat/>
    <w:rsid w:val="00B43A2B"/>
    <w:pPr>
      <w:numPr>
        <w:ilvl w:val="4"/>
        <w:numId w:val="1"/>
      </w:numPr>
      <w:spacing w:before="240" w:after="60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qFormat/>
    <w:rsid w:val="00B43A2B"/>
    <w:pPr>
      <w:numPr>
        <w:ilvl w:val="5"/>
        <w:numId w:val="1"/>
      </w:numPr>
      <w:spacing w:before="240" w:after="60"/>
      <w:outlineLvl w:val="5"/>
    </w:pPr>
    <w:rPr>
      <w:rFonts w:ascii="Dutch-Roman" w:hAnsi="Dutch-Roman"/>
      <w:i/>
      <w:sz w:val="22"/>
    </w:rPr>
  </w:style>
  <w:style w:type="paragraph" w:styleId="Heading7">
    <w:name w:val="heading 7"/>
    <w:basedOn w:val="Normal"/>
    <w:next w:val="Normal"/>
    <w:qFormat/>
    <w:rsid w:val="00B43A2B"/>
    <w:pPr>
      <w:numPr>
        <w:ilvl w:val="6"/>
        <w:numId w:val="1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B43A2B"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B43A2B"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kst">
    <w:name w:val="Tekst"/>
    <w:basedOn w:val="Normal"/>
    <w:rsid w:val="00B43A2B"/>
    <w:pPr>
      <w:ind w:left="510"/>
      <w:jc w:val="both"/>
    </w:pPr>
  </w:style>
  <w:style w:type="paragraph" w:customStyle="1" w:styleId="Dijagram2">
    <w:name w:val="Dijagram2"/>
    <w:basedOn w:val="Normal"/>
    <w:rsid w:val="00B43A2B"/>
    <w:pPr>
      <w:spacing w:before="400"/>
      <w:ind w:left="113"/>
      <w:jc w:val="both"/>
    </w:pPr>
  </w:style>
  <w:style w:type="paragraph" w:customStyle="1" w:styleId="style1">
    <w:name w:val="style1"/>
    <w:basedOn w:val="Normal"/>
    <w:rsid w:val="00B43A2B"/>
    <w:pPr>
      <w:ind w:left="113"/>
    </w:pPr>
  </w:style>
  <w:style w:type="paragraph" w:styleId="Header">
    <w:name w:val="header"/>
    <w:basedOn w:val="Normal"/>
    <w:rsid w:val="00B43A2B"/>
    <w:pPr>
      <w:tabs>
        <w:tab w:val="center" w:pos="4320"/>
        <w:tab w:val="right" w:pos="8640"/>
      </w:tabs>
    </w:pPr>
    <w:rPr>
      <w:rFonts w:ascii="Dutch-Roman" w:hAnsi="Dutch-Roman"/>
    </w:rPr>
  </w:style>
  <w:style w:type="paragraph" w:customStyle="1" w:styleId="Dijagram1">
    <w:name w:val="Dijagram1"/>
    <w:basedOn w:val="Normal"/>
    <w:rsid w:val="00B43A2B"/>
    <w:pPr>
      <w:ind w:left="113"/>
    </w:pPr>
  </w:style>
  <w:style w:type="paragraph" w:customStyle="1" w:styleId="Dokument">
    <w:name w:val="Dokument"/>
    <w:basedOn w:val="Normal"/>
    <w:rsid w:val="00B43A2B"/>
    <w:pPr>
      <w:ind w:left="57"/>
    </w:pPr>
    <w:rPr>
      <w:sz w:val="22"/>
    </w:rPr>
  </w:style>
  <w:style w:type="paragraph" w:styleId="Footer">
    <w:name w:val="footer"/>
    <w:basedOn w:val="Normal"/>
    <w:link w:val="FooterChar"/>
    <w:rsid w:val="00B43A2B"/>
    <w:pPr>
      <w:tabs>
        <w:tab w:val="center" w:pos="4320"/>
        <w:tab w:val="right" w:pos="8640"/>
      </w:tabs>
    </w:pPr>
    <w:rPr>
      <w:rFonts w:ascii="Dutch-Roman" w:hAnsi="Dutch-Roman"/>
    </w:rPr>
  </w:style>
  <w:style w:type="paragraph" w:customStyle="1" w:styleId="Nabrajanje">
    <w:name w:val="Nabrajanje"/>
    <w:basedOn w:val="Normal"/>
    <w:rsid w:val="00B43A2B"/>
    <w:pPr>
      <w:spacing w:before="60" w:after="60"/>
      <w:ind w:left="981" w:hanging="357"/>
    </w:pPr>
  </w:style>
  <w:style w:type="paragraph" w:customStyle="1" w:styleId="Navodjenje">
    <w:name w:val="Navodjenje"/>
    <w:basedOn w:val="Normal"/>
    <w:rsid w:val="00B43A2B"/>
    <w:pPr>
      <w:numPr>
        <w:numId w:val="4"/>
      </w:numPr>
      <w:spacing w:before="60" w:after="60"/>
      <w:ind w:left="681" w:hanging="284"/>
      <w:jc w:val="both"/>
    </w:pPr>
  </w:style>
  <w:style w:type="paragraph" w:customStyle="1" w:styleId="aktivnost2">
    <w:name w:val="aktivnost2"/>
    <w:basedOn w:val="Normal"/>
    <w:rsid w:val="00B43A2B"/>
    <w:pPr>
      <w:ind w:left="113"/>
    </w:pPr>
    <w:rPr>
      <w:sz w:val="22"/>
    </w:rPr>
  </w:style>
  <w:style w:type="paragraph" w:customStyle="1" w:styleId="tabela">
    <w:name w:val="tabela"/>
    <w:basedOn w:val="Normal"/>
    <w:autoRedefine/>
    <w:rsid w:val="00897C14"/>
    <w:rPr>
      <w:szCs w:val="24"/>
      <w:lang w:val="sl-SI"/>
    </w:rPr>
  </w:style>
  <w:style w:type="character" w:styleId="PageNumber">
    <w:name w:val="page number"/>
    <w:rsid w:val="00B43A2B"/>
    <w:rPr>
      <w:rFonts w:ascii="Times New Roman" w:hAnsi="Times New Roman"/>
      <w:sz w:val="18"/>
    </w:rPr>
  </w:style>
  <w:style w:type="character" w:styleId="CommentReference">
    <w:name w:val="annotation reference"/>
    <w:semiHidden/>
    <w:rsid w:val="00B43A2B"/>
    <w:rPr>
      <w:sz w:val="16"/>
    </w:rPr>
  </w:style>
  <w:style w:type="paragraph" w:customStyle="1" w:styleId="Nabrajanjeslova">
    <w:name w:val="Nabrajanje slova"/>
    <w:basedOn w:val="Normal"/>
    <w:rsid w:val="00B43A2B"/>
    <w:pPr>
      <w:keepNext/>
      <w:numPr>
        <w:numId w:val="5"/>
      </w:numPr>
      <w:ind w:right="57"/>
      <w:jc w:val="both"/>
    </w:pPr>
    <w:rPr>
      <w:sz w:val="26"/>
      <w:lang w:val="sr-Latn-CS"/>
    </w:rPr>
  </w:style>
  <w:style w:type="paragraph" w:customStyle="1" w:styleId="Aktivnost">
    <w:name w:val="Aktivnost"/>
    <w:rsid w:val="00B43A2B"/>
    <w:pPr>
      <w:spacing w:before="400"/>
      <w:ind w:left="113"/>
      <w:jc w:val="both"/>
    </w:pPr>
    <w:rPr>
      <w:sz w:val="24"/>
    </w:rPr>
  </w:style>
  <w:style w:type="paragraph" w:customStyle="1" w:styleId="Aktivnost1">
    <w:name w:val="Aktivnost1"/>
    <w:link w:val="Aktivnost1Char"/>
    <w:rsid w:val="00B43A2B"/>
    <w:pPr>
      <w:jc w:val="center"/>
    </w:pPr>
    <w:rPr>
      <w:rFonts w:ascii="HelveticaPlain" w:hAnsi="HelveticaPlain"/>
    </w:rPr>
  </w:style>
  <w:style w:type="paragraph" w:customStyle="1" w:styleId="Aktivnost20">
    <w:name w:val="Aktivnost2"/>
    <w:rsid w:val="00B43A2B"/>
    <w:pPr>
      <w:jc w:val="center"/>
    </w:pPr>
    <w:rPr>
      <w:rFonts w:ascii="HelveticaPlain" w:hAnsi="HelveticaPlain"/>
    </w:rPr>
  </w:style>
  <w:style w:type="paragraph" w:customStyle="1" w:styleId="Aktivnost3">
    <w:name w:val="Aktivnost3"/>
    <w:rsid w:val="00B43A2B"/>
    <w:pPr>
      <w:jc w:val="center"/>
    </w:pPr>
    <w:rPr>
      <w:rFonts w:ascii="HelveticaPlain" w:hAnsi="HelveticaPlain"/>
    </w:rPr>
  </w:style>
  <w:style w:type="paragraph" w:customStyle="1" w:styleId="dok1">
    <w:name w:val="dok1"/>
    <w:rsid w:val="00B43A2B"/>
    <w:pPr>
      <w:jc w:val="center"/>
    </w:pPr>
    <w:rPr>
      <w:rFonts w:ascii="HelveticaPlain" w:hAnsi="HelveticaPlain"/>
    </w:rPr>
  </w:style>
  <w:style w:type="paragraph" w:customStyle="1" w:styleId="dok2">
    <w:name w:val="dok2"/>
    <w:rsid w:val="00B43A2B"/>
    <w:pPr>
      <w:jc w:val="center"/>
    </w:pPr>
    <w:rPr>
      <w:rFonts w:ascii="HelveticaPlain" w:hAnsi="HelveticaPlain"/>
    </w:rPr>
  </w:style>
  <w:style w:type="paragraph" w:customStyle="1" w:styleId="Kraj">
    <w:name w:val="Kraj"/>
    <w:rsid w:val="00B43A2B"/>
    <w:pPr>
      <w:spacing w:before="400"/>
      <w:ind w:left="113"/>
      <w:jc w:val="both"/>
    </w:pPr>
    <w:rPr>
      <w:rFonts w:ascii="HelveticaPlain" w:hAnsi="HelveticaPlain"/>
    </w:rPr>
  </w:style>
  <w:style w:type="paragraph" w:customStyle="1" w:styleId="Kraj1">
    <w:name w:val="Kraj1"/>
    <w:rsid w:val="00B43A2B"/>
    <w:pPr>
      <w:jc w:val="center"/>
    </w:pPr>
    <w:rPr>
      <w:rFonts w:ascii="HelveticaPlain" w:hAnsi="HelveticaPlain"/>
    </w:rPr>
  </w:style>
  <w:style w:type="paragraph" w:customStyle="1" w:styleId="Krug">
    <w:name w:val="Krug"/>
    <w:rsid w:val="00B43A2B"/>
    <w:pPr>
      <w:jc w:val="center"/>
    </w:pPr>
    <w:rPr>
      <w:rFonts w:ascii="HelveticaPlain" w:hAnsi="HelveticaPlain"/>
    </w:rPr>
  </w:style>
  <w:style w:type="paragraph" w:customStyle="1" w:styleId="NastavakDijagrama">
    <w:name w:val="NastavakDijagrama"/>
    <w:rsid w:val="00B43A2B"/>
    <w:pPr>
      <w:spacing w:before="400"/>
      <w:ind w:left="113"/>
      <w:jc w:val="both"/>
    </w:pPr>
    <w:rPr>
      <w:rFonts w:ascii="Dutch-Roman" w:hAnsi="Dutch-Roman"/>
    </w:rPr>
  </w:style>
  <w:style w:type="paragraph" w:customStyle="1" w:styleId="NastavakDijagrama1">
    <w:name w:val="NastavakDijagrama1"/>
    <w:rsid w:val="00B43A2B"/>
    <w:pPr>
      <w:spacing w:before="400"/>
      <w:ind w:left="113"/>
      <w:jc w:val="both"/>
    </w:pPr>
    <w:rPr>
      <w:rFonts w:ascii="Dutch-Roman" w:hAnsi="Dutch-Roman"/>
    </w:rPr>
  </w:style>
  <w:style w:type="paragraph" w:customStyle="1" w:styleId="Odluka">
    <w:name w:val="Odluka"/>
    <w:rsid w:val="00B43A2B"/>
    <w:pPr>
      <w:spacing w:before="400"/>
      <w:ind w:left="113"/>
      <w:jc w:val="both"/>
    </w:pPr>
    <w:rPr>
      <w:rFonts w:ascii="Dutch-Roman" w:hAnsi="Dutch-Roman"/>
    </w:rPr>
  </w:style>
  <w:style w:type="paragraph" w:customStyle="1" w:styleId="Odluka1">
    <w:name w:val="Odluka1"/>
    <w:rsid w:val="00B43A2B"/>
    <w:pPr>
      <w:jc w:val="center"/>
    </w:pPr>
    <w:rPr>
      <w:rFonts w:ascii="HelveticaPlain" w:hAnsi="HelveticaPlain"/>
    </w:rPr>
  </w:style>
  <w:style w:type="paragraph" w:customStyle="1" w:styleId="Odluka2">
    <w:name w:val="Odluka2"/>
    <w:rsid w:val="00B43A2B"/>
    <w:pPr>
      <w:jc w:val="center"/>
    </w:pPr>
    <w:rPr>
      <w:rFonts w:ascii="HelveticaPlain" w:hAnsi="HelveticaPlain"/>
    </w:rPr>
  </w:style>
  <w:style w:type="paragraph" w:customStyle="1" w:styleId="Odluka3">
    <w:name w:val="Odluka3"/>
    <w:rsid w:val="00B43A2B"/>
    <w:pPr>
      <w:jc w:val="center"/>
    </w:pPr>
    <w:rPr>
      <w:rFonts w:ascii="HelveticaPlain" w:hAnsi="HelveticaPlain"/>
    </w:rPr>
  </w:style>
  <w:style w:type="paragraph" w:customStyle="1" w:styleId="Pocetak">
    <w:name w:val="Pocetak"/>
    <w:rsid w:val="00B43A2B"/>
    <w:pPr>
      <w:spacing w:before="400"/>
      <w:ind w:left="113"/>
      <w:jc w:val="both"/>
    </w:pPr>
    <w:rPr>
      <w:sz w:val="24"/>
    </w:rPr>
  </w:style>
  <w:style w:type="paragraph" w:customStyle="1" w:styleId="Pocetak1">
    <w:name w:val="Pocetak1"/>
    <w:rsid w:val="00B43A2B"/>
    <w:pPr>
      <w:jc w:val="center"/>
    </w:pPr>
    <w:rPr>
      <w:rFonts w:ascii="HelveticaPlain" w:hAnsi="HelveticaPlain"/>
    </w:rPr>
  </w:style>
  <w:style w:type="paragraph" w:customStyle="1" w:styleId="Premoscavanjecelija">
    <w:name w:val="Premoscavanje celija"/>
    <w:rsid w:val="00B43A2B"/>
    <w:pPr>
      <w:jc w:val="center"/>
    </w:pPr>
    <w:rPr>
      <w:rFonts w:ascii="AEIQ.PFA" w:hAnsi="AEIQ.PFA"/>
    </w:rPr>
  </w:style>
  <w:style w:type="paragraph" w:customStyle="1" w:styleId="Sprega">
    <w:name w:val="Sprega"/>
    <w:rsid w:val="00B43A2B"/>
    <w:pPr>
      <w:jc w:val="center"/>
    </w:pPr>
    <w:rPr>
      <w:rFonts w:ascii="Tms Rmn" w:hAnsi="Tms Rmn"/>
      <w:noProof/>
      <w:sz w:val="3276"/>
    </w:rPr>
  </w:style>
  <w:style w:type="paragraph" w:customStyle="1" w:styleId="Streldes">
    <w:name w:val="Streldes"/>
    <w:rsid w:val="00B43A2B"/>
    <w:pPr>
      <w:jc w:val="center"/>
    </w:pPr>
    <w:rPr>
      <w:rFonts w:ascii="HelveticaPlain" w:hAnsi="HelveticaPlain"/>
    </w:rPr>
  </w:style>
  <w:style w:type="paragraph" w:customStyle="1" w:styleId="Streldes1">
    <w:name w:val="Streldes1"/>
    <w:rsid w:val="00B43A2B"/>
    <w:pPr>
      <w:jc w:val="center"/>
    </w:pPr>
    <w:rPr>
      <w:rFonts w:ascii="HelveticaPlain" w:hAnsi="HelveticaPlain"/>
    </w:rPr>
  </w:style>
  <w:style w:type="paragraph" w:customStyle="1" w:styleId="Strellev">
    <w:name w:val="Strellev"/>
    <w:rsid w:val="00B43A2B"/>
    <w:pPr>
      <w:jc w:val="center"/>
    </w:pPr>
    <w:rPr>
      <w:rFonts w:ascii="HelveticaPlain" w:hAnsi="HelveticaPlain"/>
    </w:rPr>
  </w:style>
  <w:style w:type="paragraph" w:customStyle="1" w:styleId="Aktivnost4">
    <w:name w:val="Aktivnost4"/>
    <w:rsid w:val="00B43A2B"/>
    <w:pPr>
      <w:spacing w:before="400"/>
      <w:ind w:left="113"/>
      <w:jc w:val="both"/>
    </w:pPr>
    <w:rPr>
      <w:sz w:val="24"/>
    </w:rPr>
  </w:style>
  <w:style w:type="paragraph" w:customStyle="1" w:styleId="Aktivnost11">
    <w:name w:val="Aktivnost11"/>
    <w:rsid w:val="00B43A2B"/>
    <w:pPr>
      <w:jc w:val="center"/>
    </w:pPr>
    <w:rPr>
      <w:rFonts w:ascii="HelveticaPlain" w:hAnsi="HelveticaPlain"/>
    </w:rPr>
  </w:style>
  <w:style w:type="paragraph" w:customStyle="1" w:styleId="Aktivnost21">
    <w:name w:val="Aktivnost21"/>
    <w:rsid w:val="00B43A2B"/>
    <w:pPr>
      <w:jc w:val="center"/>
    </w:pPr>
    <w:rPr>
      <w:rFonts w:ascii="HelveticaPlain" w:hAnsi="HelveticaPlain"/>
    </w:rPr>
  </w:style>
  <w:style w:type="paragraph" w:customStyle="1" w:styleId="Aktivnost31">
    <w:name w:val="Aktivnost31"/>
    <w:rsid w:val="00B43A2B"/>
    <w:pPr>
      <w:jc w:val="center"/>
    </w:pPr>
    <w:rPr>
      <w:rFonts w:ascii="HelveticaPlain" w:hAnsi="HelveticaPlain"/>
    </w:rPr>
  </w:style>
  <w:style w:type="paragraph" w:customStyle="1" w:styleId="dok11">
    <w:name w:val="dok11"/>
    <w:rsid w:val="00B43A2B"/>
    <w:pPr>
      <w:jc w:val="center"/>
    </w:pPr>
    <w:rPr>
      <w:rFonts w:ascii="HelveticaPlain" w:hAnsi="HelveticaPlain"/>
    </w:rPr>
  </w:style>
  <w:style w:type="paragraph" w:customStyle="1" w:styleId="dok21">
    <w:name w:val="dok21"/>
    <w:rsid w:val="00B43A2B"/>
    <w:pPr>
      <w:jc w:val="center"/>
    </w:pPr>
    <w:rPr>
      <w:rFonts w:ascii="HelveticaPlain" w:hAnsi="HelveticaPlain"/>
    </w:rPr>
  </w:style>
  <w:style w:type="paragraph" w:customStyle="1" w:styleId="Kraj2">
    <w:name w:val="Kraj2"/>
    <w:rsid w:val="00B43A2B"/>
    <w:pPr>
      <w:spacing w:before="400"/>
      <w:ind w:left="113"/>
      <w:jc w:val="both"/>
    </w:pPr>
    <w:rPr>
      <w:rFonts w:ascii="HelveticaPlain" w:hAnsi="HelveticaPlain"/>
    </w:rPr>
  </w:style>
  <w:style w:type="paragraph" w:customStyle="1" w:styleId="Kraj11">
    <w:name w:val="Kraj11"/>
    <w:rsid w:val="00B43A2B"/>
    <w:pPr>
      <w:jc w:val="center"/>
    </w:pPr>
    <w:rPr>
      <w:rFonts w:ascii="HelveticaPlain" w:hAnsi="HelveticaPlain"/>
    </w:rPr>
  </w:style>
  <w:style w:type="paragraph" w:customStyle="1" w:styleId="Krug1">
    <w:name w:val="Krug1"/>
    <w:rsid w:val="00B43A2B"/>
    <w:pPr>
      <w:jc w:val="center"/>
    </w:pPr>
    <w:rPr>
      <w:rFonts w:ascii="HelveticaPlain" w:hAnsi="HelveticaPlain"/>
    </w:rPr>
  </w:style>
  <w:style w:type="paragraph" w:customStyle="1" w:styleId="NastavakDijagrama2">
    <w:name w:val="NastavakDijagrama2"/>
    <w:rsid w:val="00B43A2B"/>
    <w:pPr>
      <w:spacing w:before="400"/>
      <w:ind w:left="113"/>
      <w:jc w:val="both"/>
    </w:pPr>
    <w:rPr>
      <w:rFonts w:ascii="Dutch-Roman" w:hAnsi="Dutch-Roman"/>
    </w:rPr>
  </w:style>
  <w:style w:type="paragraph" w:customStyle="1" w:styleId="NastavakDijagrama11">
    <w:name w:val="NastavakDijagrama11"/>
    <w:rsid w:val="00B43A2B"/>
    <w:pPr>
      <w:spacing w:before="400"/>
      <w:ind w:left="113"/>
      <w:jc w:val="both"/>
    </w:pPr>
    <w:rPr>
      <w:rFonts w:ascii="Dutch-Roman" w:hAnsi="Dutch-Roman"/>
    </w:rPr>
  </w:style>
  <w:style w:type="paragraph" w:customStyle="1" w:styleId="Odluka4">
    <w:name w:val="Odluka4"/>
    <w:rsid w:val="00B43A2B"/>
    <w:pPr>
      <w:spacing w:before="400"/>
      <w:ind w:left="113"/>
      <w:jc w:val="both"/>
    </w:pPr>
    <w:rPr>
      <w:rFonts w:ascii="Dutch-Roman" w:hAnsi="Dutch-Roman"/>
    </w:rPr>
  </w:style>
  <w:style w:type="paragraph" w:customStyle="1" w:styleId="Odluka11">
    <w:name w:val="Odluka11"/>
    <w:rsid w:val="00B43A2B"/>
    <w:pPr>
      <w:jc w:val="center"/>
    </w:pPr>
    <w:rPr>
      <w:rFonts w:ascii="HelveticaPlain" w:hAnsi="HelveticaPlain"/>
    </w:rPr>
  </w:style>
  <w:style w:type="paragraph" w:customStyle="1" w:styleId="Odluka21">
    <w:name w:val="Odluka21"/>
    <w:rsid w:val="00B43A2B"/>
    <w:pPr>
      <w:jc w:val="center"/>
    </w:pPr>
    <w:rPr>
      <w:rFonts w:ascii="HelveticaPlain" w:hAnsi="HelveticaPlain"/>
    </w:rPr>
  </w:style>
  <w:style w:type="paragraph" w:customStyle="1" w:styleId="Odluka31">
    <w:name w:val="Odluka31"/>
    <w:rsid w:val="00B43A2B"/>
    <w:pPr>
      <w:jc w:val="center"/>
    </w:pPr>
    <w:rPr>
      <w:rFonts w:ascii="HelveticaPlain" w:hAnsi="HelveticaPlain"/>
    </w:rPr>
  </w:style>
  <w:style w:type="paragraph" w:customStyle="1" w:styleId="Pocetak2">
    <w:name w:val="Pocetak2"/>
    <w:rsid w:val="00B43A2B"/>
    <w:pPr>
      <w:spacing w:before="400"/>
      <w:ind w:left="113"/>
      <w:jc w:val="both"/>
    </w:pPr>
    <w:rPr>
      <w:sz w:val="24"/>
    </w:rPr>
  </w:style>
  <w:style w:type="paragraph" w:customStyle="1" w:styleId="Pocetak11">
    <w:name w:val="Pocetak11"/>
    <w:rsid w:val="00B43A2B"/>
    <w:pPr>
      <w:jc w:val="center"/>
    </w:pPr>
    <w:rPr>
      <w:rFonts w:ascii="HelveticaPlain" w:hAnsi="HelveticaPlain"/>
    </w:rPr>
  </w:style>
  <w:style w:type="paragraph" w:customStyle="1" w:styleId="Premoscavanjecelija1">
    <w:name w:val="Premoscavanje celija1"/>
    <w:rsid w:val="00B43A2B"/>
    <w:pPr>
      <w:jc w:val="center"/>
    </w:pPr>
    <w:rPr>
      <w:rFonts w:ascii="AEIQ.PFA" w:hAnsi="AEIQ.PFA"/>
    </w:rPr>
  </w:style>
  <w:style w:type="paragraph" w:customStyle="1" w:styleId="Sprega1">
    <w:name w:val="Sprega1"/>
    <w:rsid w:val="00B43A2B"/>
    <w:pPr>
      <w:jc w:val="center"/>
    </w:pPr>
    <w:rPr>
      <w:rFonts w:ascii="Tms Rmn" w:hAnsi="Tms Rmn"/>
      <w:noProof/>
      <w:sz w:val="3276"/>
    </w:rPr>
  </w:style>
  <w:style w:type="paragraph" w:customStyle="1" w:styleId="Streldes2">
    <w:name w:val="Streldes2"/>
    <w:rsid w:val="00B43A2B"/>
    <w:pPr>
      <w:jc w:val="center"/>
    </w:pPr>
    <w:rPr>
      <w:rFonts w:ascii="HelveticaPlain" w:hAnsi="HelveticaPlain"/>
    </w:rPr>
  </w:style>
  <w:style w:type="paragraph" w:customStyle="1" w:styleId="Streldes11">
    <w:name w:val="Streldes11"/>
    <w:rsid w:val="00B43A2B"/>
    <w:pPr>
      <w:jc w:val="center"/>
    </w:pPr>
    <w:rPr>
      <w:rFonts w:ascii="HelveticaPlain" w:hAnsi="HelveticaPlain"/>
    </w:rPr>
  </w:style>
  <w:style w:type="paragraph" w:customStyle="1" w:styleId="Strellev1">
    <w:name w:val="Strellev1"/>
    <w:rsid w:val="00B43A2B"/>
    <w:pPr>
      <w:jc w:val="center"/>
    </w:pPr>
    <w:rPr>
      <w:rFonts w:ascii="HelveticaPlain" w:hAnsi="HelveticaPlain"/>
    </w:rPr>
  </w:style>
  <w:style w:type="paragraph" w:customStyle="1" w:styleId="Aktivnost5">
    <w:name w:val="Aktivnost5"/>
    <w:rsid w:val="00B43A2B"/>
    <w:pPr>
      <w:jc w:val="center"/>
    </w:pPr>
    <w:rPr>
      <w:rFonts w:ascii="Tms Rmn" w:hAnsi="Tms Rmn"/>
      <w:noProof/>
      <w:sz w:val="3276"/>
    </w:rPr>
  </w:style>
  <w:style w:type="paragraph" w:customStyle="1" w:styleId="Aktivnost12">
    <w:name w:val="Aktivnost12"/>
    <w:rsid w:val="00B43A2B"/>
    <w:pPr>
      <w:jc w:val="center"/>
    </w:pPr>
    <w:rPr>
      <w:rFonts w:ascii="HelveticaPlain" w:hAnsi="HelveticaPlain"/>
    </w:rPr>
  </w:style>
  <w:style w:type="paragraph" w:customStyle="1" w:styleId="Aktivnost22">
    <w:name w:val="Aktivnost22"/>
    <w:rsid w:val="00B43A2B"/>
    <w:pPr>
      <w:jc w:val="center"/>
    </w:pPr>
    <w:rPr>
      <w:rFonts w:ascii="HelveticaPlain" w:hAnsi="HelveticaPlain"/>
    </w:rPr>
  </w:style>
  <w:style w:type="paragraph" w:customStyle="1" w:styleId="Aktivnost32">
    <w:name w:val="Aktivnost32"/>
    <w:rsid w:val="00B43A2B"/>
    <w:pPr>
      <w:jc w:val="center"/>
    </w:pPr>
    <w:rPr>
      <w:rFonts w:ascii="HelveticaPlain" w:hAnsi="HelveticaPlain"/>
    </w:rPr>
  </w:style>
  <w:style w:type="paragraph" w:customStyle="1" w:styleId="dok12">
    <w:name w:val="dok12"/>
    <w:rsid w:val="00B43A2B"/>
    <w:pPr>
      <w:jc w:val="center"/>
    </w:pPr>
    <w:rPr>
      <w:rFonts w:ascii="HelveticaPlain" w:hAnsi="HelveticaPlain"/>
    </w:rPr>
  </w:style>
  <w:style w:type="paragraph" w:customStyle="1" w:styleId="dok22">
    <w:name w:val="dok22"/>
    <w:rsid w:val="00B43A2B"/>
    <w:pPr>
      <w:jc w:val="center"/>
    </w:pPr>
    <w:rPr>
      <w:rFonts w:ascii="HelveticaPlain" w:hAnsi="HelveticaPlain"/>
    </w:rPr>
  </w:style>
  <w:style w:type="paragraph" w:customStyle="1" w:styleId="Kraj12">
    <w:name w:val="Kraj12"/>
    <w:rsid w:val="00B43A2B"/>
    <w:pPr>
      <w:jc w:val="center"/>
    </w:pPr>
    <w:rPr>
      <w:rFonts w:ascii="HelveticaPlain" w:hAnsi="HelveticaPlain"/>
    </w:rPr>
  </w:style>
  <w:style w:type="paragraph" w:customStyle="1" w:styleId="Krug2">
    <w:name w:val="Krug2"/>
    <w:rsid w:val="00B43A2B"/>
    <w:pPr>
      <w:jc w:val="center"/>
    </w:pPr>
    <w:rPr>
      <w:rFonts w:ascii="HelveticaPlain" w:hAnsi="HelveticaPlain"/>
    </w:rPr>
  </w:style>
  <w:style w:type="paragraph" w:customStyle="1" w:styleId="NastavakDijagrama3">
    <w:name w:val="NastavakDijagrama3"/>
    <w:rsid w:val="00B43A2B"/>
    <w:pPr>
      <w:spacing w:before="400"/>
      <w:ind w:left="113"/>
      <w:jc w:val="both"/>
    </w:pPr>
    <w:rPr>
      <w:rFonts w:ascii="Dutch-Roman" w:hAnsi="Dutch-Roman"/>
    </w:rPr>
  </w:style>
  <w:style w:type="paragraph" w:customStyle="1" w:styleId="NastavakDijagrama12">
    <w:name w:val="NastavakDijagrama12"/>
    <w:rsid w:val="00B43A2B"/>
    <w:pPr>
      <w:spacing w:before="400"/>
      <w:ind w:left="113"/>
      <w:jc w:val="both"/>
    </w:pPr>
    <w:rPr>
      <w:rFonts w:ascii="Dutch-Roman" w:hAnsi="Dutch-Roman"/>
    </w:rPr>
  </w:style>
  <w:style w:type="paragraph" w:customStyle="1" w:styleId="odluka0">
    <w:name w:val="odluka"/>
    <w:rsid w:val="00B43A2B"/>
    <w:pPr>
      <w:spacing w:before="400"/>
      <w:ind w:left="113"/>
      <w:jc w:val="both"/>
    </w:pPr>
    <w:rPr>
      <w:sz w:val="24"/>
    </w:rPr>
  </w:style>
  <w:style w:type="paragraph" w:customStyle="1" w:styleId="Odluka12">
    <w:name w:val="Odluka12"/>
    <w:rsid w:val="00B43A2B"/>
    <w:pPr>
      <w:jc w:val="center"/>
    </w:pPr>
    <w:rPr>
      <w:rFonts w:ascii="HelveticaPlain" w:hAnsi="HelveticaPlain"/>
    </w:rPr>
  </w:style>
  <w:style w:type="paragraph" w:customStyle="1" w:styleId="Odluka22">
    <w:name w:val="Odluka22"/>
    <w:rsid w:val="00B43A2B"/>
    <w:pPr>
      <w:jc w:val="center"/>
    </w:pPr>
    <w:rPr>
      <w:rFonts w:ascii="HelveticaPlain" w:hAnsi="HelveticaPlain"/>
    </w:rPr>
  </w:style>
  <w:style w:type="paragraph" w:customStyle="1" w:styleId="Odluka32">
    <w:name w:val="Odluka32"/>
    <w:rsid w:val="00B43A2B"/>
    <w:pPr>
      <w:jc w:val="center"/>
    </w:pPr>
    <w:rPr>
      <w:rFonts w:ascii="HelveticaPlain" w:hAnsi="HelveticaPlain"/>
    </w:rPr>
  </w:style>
  <w:style w:type="paragraph" w:customStyle="1" w:styleId="Pocetak3">
    <w:name w:val="Pocetak3"/>
    <w:rsid w:val="00B43A2B"/>
    <w:pPr>
      <w:spacing w:before="400"/>
      <w:ind w:left="113"/>
      <w:jc w:val="both"/>
    </w:pPr>
    <w:rPr>
      <w:sz w:val="24"/>
    </w:rPr>
  </w:style>
  <w:style w:type="paragraph" w:customStyle="1" w:styleId="Pocetak12">
    <w:name w:val="Pocetak12"/>
    <w:rsid w:val="00B43A2B"/>
    <w:pPr>
      <w:jc w:val="center"/>
    </w:pPr>
    <w:rPr>
      <w:rFonts w:ascii="HelveticaPlain" w:hAnsi="HelveticaPlain"/>
    </w:rPr>
  </w:style>
  <w:style w:type="paragraph" w:customStyle="1" w:styleId="Premoscavanjecelija2">
    <w:name w:val="Premoscavanje celija2"/>
    <w:rsid w:val="00B43A2B"/>
    <w:pPr>
      <w:jc w:val="center"/>
    </w:pPr>
    <w:rPr>
      <w:rFonts w:ascii="AEIQ.PFA" w:hAnsi="AEIQ.PFA"/>
    </w:rPr>
  </w:style>
  <w:style w:type="paragraph" w:customStyle="1" w:styleId="Sprega2">
    <w:name w:val="Sprega2"/>
    <w:rsid w:val="00B43A2B"/>
    <w:pPr>
      <w:jc w:val="center"/>
    </w:pPr>
    <w:rPr>
      <w:rFonts w:ascii="Tms Rmn" w:hAnsi="Tms Rmn"/>
      <w:noProof/>
      <w:sz w:val="3276"/>
    </w:rPr>
  </w:style>
  <w:style w:type="paragraph" w:customStyle="1" w:styleId="Streldes3">
    <w:name w:val="Streldes3"/>
    <w:rsid w:val="00B43A2B"/>
    <w:pPr>
      <w:jc w:val="center"/>
    </w:pPr>
    <w:rPr>
      <w:rFonts w:ascii="HelveticaPlain" w:hAnsi="HelveticaPlain"/>
    </w:rPr>
  </w:style>
  <w:style w:type="paragraph" w:customStyle="1" w:styleId="Streldes12">
    <w:name w:val="Streldes12"/>
    <w:rsid w:val="00B43A2B"/>
    <w:pPr>
      <w:jc w:val="center"/>
    </w:pPr>
    <w:rPr>
      <w:rFonts w:ascii="HelveticaPlain" w:hAnsi="HelveticaPlain"/>
    </w:rPr>
  </w:style>
  <w:style w:type="paragraph" w:customStyle="1" w:styleId="Strellev2">
    <w:name w:val="Strellev2"/>
    <w:rsid w:val="00B43A2B"/>
    <w:pPr>
      <w:jc w:val="center"/>
    </w:pPr>
    <w:rPr>
      <w:rFonts w:ascii="HelveticaPlain" w:hAnsi="HelveticaPlain"/>
    </w:rPr>
  </w:style>
  <w:style w:type="paragraph" w:customStyle="1" w:styleId="Kraj3">
    <w:name w:val="Kraj3"/>
    <w:rsid w:val="00B43A2B"/>
    <w:pPr>
      <w:spacing w:before="400"/>
      <w:ind w:left="113"/>
      <w:jc w:val="both"/>
    </w:pPr>
    <w:rPr>
      <w:sz w:val="24"/>
    </w:rPr>
  </w:style>
  <w:style w:type="paragraph" w:styleId="Caption">
    <w:name w:val="caption"/>
    <w:basedOn w:val="Normal"/>
    <w:next w:val="Normal"/>
    <w:qFormat/>
    <w:rsid w:val="00B43A2B"/>
    <w:pPr>
      <w:ind w:left="720"/>
    </w:pPr>
    <w:rPr>
      <w:b/>
      <w:bCs/>
      <w:szCs w:val="24"/>
      <w:lang w:val="en-GB"/>
    </w:rPr>
  </w:style>
  <w:style w:type="paragraph" w:styleId="FootnoteText">
    <w:name w:val="footnote text"/>
    <w:basedOn w:val="Normal"/>
    <w:semiHidden/>
    <w:rsid w:val="00B43A2B"/>
    <w:rPr>
      <w:sz w:val="20"/>
    </w:rPr>
  </w:style>
  <w:style w:type="character" w:styleId="FootnoteReference">
    <w:name w:val="footnote reference"/>
    <w:semiHidden/>
    <w:rsid w:val="00B43A2B"/>
    <w:rPr>
      <w:vertAlign w:val="superscript"/>
    </w:rPr>
  </w:style>
  <w:style w:type="paragraph" w:styleId="BodyText">
    <w:name w:val="Body Text"/>
    <w:basedOn w:val="Normal"/>
    <w:rsid w:val="00E81D9A"/>
    <w:pPr>
      <w:jc w:val="both"/>
    </w:pPr>
    <w:rPr>
      <w:szCs w:val="24"/>
      <w:lang w:val="hu-HU" w:eastAsia="hu-HU"/>
    </w:rPr>
  </w:style>
  <w:style w:type="paragraph" w:customStyle="1" w:styleId="Normal1">
    <w:name w:val="Normal1"/>
    <w:basedOn w:val="Normal"/>
    <w:rsid w:val="006911AE"/>
    <w:pPr>
      <w:spacing w:before="100" w:beforeAutospacing="1" w:after="100" w:afterAutospacing="1"/>
    </w:pPr>
    <w:rPr>
      <w:szCs w:val="24"/>
    </w:rPr>
  </w:style>
  <w:style w:type="character" w:customStyle="1" w:styleId="stepen">
    <w:name w:val="stepen"/>
    <w:basedOn w:val="DefaultParagraphFont"/>
    <w:rsid w:val="006911AE"/>
  </w:style>
  <w:style w:type="table" w:styleId="TableGrid">
    <w:name w:val="Table Grid"/>
    <w:basedOn w:val="TableNormal"/>
    <w:rsid w:val="00C30C9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C9473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C94732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0067A8"/>
    <w:pPr>
      <w:widowControl w:val="0"/>
      <w:spacing w:before="120" w:after="120"/>
    </w:pPr>
    <w:rPr>
      <w:b/>
      <w:szCs w:val="24"/>
      <w:lang w:val="hu-HU" w:eastAsia="hu-HU"/>
    </w:rPr>
  </w:style>
  <w:style w:type="character" w:customStyle="1" w:styleId="TitleChar">
    <w:name w:val="Title Char"/>
    <w:basedOn w:val="DefaultParagraphFont"/>
    <w:link w:val="Title"/>
    <w:rsid w:val="000067A8"/>
    <w:rPr>
      <w:b/>
      <w:sz w:val="24"/>
      <w:szCs w:val="24"/>
      <w:lang w:val="hu-HU" w:eastAsia="hu-HU"/>
    </w:rPr>
  </w:style>
  <w:style w:type="paragraph" w:customStyle="1" w:styleId="Alssor">
    <w:name w:val="Alsósor"/>
    <w:basedOn w:val="Normal"/>
    <w:rsid w:val="000067A8"/>
    <w:pPr>
      <w:widowControl w:val="0"/>
      <w:spacing w:line="360" w:lineRule="exact"/>
      <w:jc w:val="left"/>
    </w:pPr>
    <w:rPr>
      <w:szCs w:val="24"/>
      <w:lang w:val="hu-HU" w:eastAsia="hu-HU"/>
    </w:rPr>
  </w:style>
  <w:style w:type="paragraph" w:customStyle="1" w:styleId="Szveg">
    <w:name w:val="Szöveg"/>
    <w:basedOn w:val="Normal"/>
    <w:rsid w:val="000067A8"/>
    <w:pPr>
      <w:widowControl w:val="0"/>
      <w:spacing w:line="360" w:lineRule="exact"/>
      <w:jc w:val="both"/>
    </w:pPr>
    <w:rPr>
      <w:szCs w:val="24"/>
      <w:lang w:val="hu-HU" w:eastAsia="hu-HU"/>
    </w:rPr>
  </w:style>
  <w:style w:type="paragraph" w:styleId="BlockText">
    <w:name w:val="Block Text"/>
    <w:basedOn w:val="Normal"/>
    <w:rsid w:val="000067A8"/>
    <w:pPr>
      <w:spacing w:before="60" w:after="60"/>
      <w:ind w:left="57" w:right="57"/>
      <w:jc w:val="both"/>
    </w:pPr>
    <w:rPr>
      <w:sz w:val="16"/>
      <w:szCs w:val="24"/>
      <w:lang w:val="hu-HU" w:eastAsia="hu-HU"/>
    </w:rPr>
  </w:style>
  <w:style w:type="paragraph" w:customStyle="1" w:styleId="tblaszveg">
    <w:name w:val="tábla szöveg"/>
    <w:basedOn w:val="Normal"/>
    <w:rsid w:val="000067A8"/>
    <w:pPr>
      <w:widowControl w:val="0"/>
      <w:spacing w:before="60" w:after="60"/>
      <w:ind w:left="57" w:right="57"/>
    </w:pPr>
    <w:rPr>
      <w:sz w:val="16"/>
      <w:szCs w:val="24"/>
      <w:lang w:val="hu-HU" w:eastAsia="hu-HU"/>
    </w:rPr>
  </w:style>
  <w:style w:type="paragraph" w:customStyle="1" w:styleId="lfejfejlc1sor">
    <w:name w:val="Élőfej.fejléc1sor"/>
    <w:basedOn w:val="Normal"/>
    <w:rsid w:val="000067A8"/>
    <w:pPr>
      <w:widowControl w:val="0"/>
      <w:tabs>
        <w:tab w:val="center" w:pos="4536"/>
        <w:tab w:val="right" w:pos="9072"/>
      </w:tabs>
      <w:spacing w:before="40" w:after="40"/>
      <w:ind w:left="57"/>
    </w:pPr>
    <w:rPr>
      <w:b/>
      <w:sz w:val="16"/>
      <w:szCs w:val="24"/>
      <w:lang w:val="hu-HU" w:eastAsia="hu-HU"/>
    </w:rPr>
  </w:style>
  <w:style w:type="paragraph" w:styleId="TOC3">
    <w:name w:val="toc 3"/>
    <w:basedOn w:val="Normal"/>
    <w:next w:val="Normal"/>
    <w:autoRedefine/>
    <w:rsid w:val="000067A8"/>
    <w:pPr>
      <w:widowControl w:val="0"/>
      <w:ind w:left="480"/>
      <w:jc w:val="left"/>
    </w:pPr>
    <w:rPr>
      <w:sz w:val="20"/>
      <w:lang w:val="hu-HU" w:eastAsia="hu-HU"/>
    </w:rPr>
  </w:style>
  <w:style w:type="paragraph" w:styleId="TOC4">
    <w:name w:val="toc 4"/>
    <w:basedOn w:val="Normal"/>
    <w:next w:val="Normal"/>
    <w:autoRedefine/>
    <w:rsid w:val="000067A8"/>
    <w:pPr>
      <w:widowControl w:val="0"/>
      <w:ind w:left="720"/>
      <w:jc w:val="left"/>
    </w:pPr>
    <w:rPr>
      <w:sz w:val="20"/>
      <w:lang w:val="hu-HU" w:eastAsia="hu-HU"/>
    </w:rPr>
  </w:style>
  <w:style w:type="paragraph" w:styleId="TOC2">
    <w:name w:val="toc 2"/>
    <w:basedOn w:val="TOC1"/>
    <w:next w:val="Normal"/>
    <w:autoRedefine/>
    <w:rsid w:val="000067A8"/>
    <w:pPr>
      <w:spacing w:before="120"/>
      <w:ind w:left="240"/>
    </w:pPr>
    <w:rPr>
      <w:b w:val="0"/>
      <w:bCs/>
      <w:i/>
      <w:iCs/>
    </w:rPr>
  </w:style>
  <w:style w:type="paragraph" w:styleId="TOC1">
    <w:name w:val="toc 1"/>
    <w:basedOn w:val="Normal"/>
    <w:autoRedefine/>
    <w:rsid w:val="000067A8"/>
    <w:pPr>
      <w:widowControl w:val="0"/>
      <w:tabs>
        <w:tab w:val="right" w:pos="9161"/>
      </w:tabs>
      <w:jc w:val="left"/>
    </w:pPr>
    <w:rPr>
      <w:b/>
      <w:noProof/>
      <w:sz w:val="20"/>
    </w:rPr>
  </w:style>
  <w:style w:type="paragraph" w:styleId="TOC5">
    <w:name w:val="toc 5"/>
    <w:basedOn w:val="Normal"/>
    <w:next w:val="Normal"/>
    <w:autoRedefine/>
    <w:rsid w:val="000067A8"/>
    <w:pPr>
      <w:widowControl w:val="0"/>
      <w:ind w:left="960"/>
      <w:jc w:val="left"/>
    </w:pPr>
    <w:rPr>
      <w:sz w:val="20"/>
      <w:lang w:val="hu-HU" w:eastAsia="hu-HU"/>
    </w:rPr>
  </w:style>
  <w:style w:type="paragraph" w:customStyle="1" w:styleId="lfejfejlc1sor1">
    <w:name w:val="Élőfej.fejléc1sor1"/>
    <w:basedOn w:val="Normal"/>
    <w:rsid w:val="000067A8"/>
    <w:pPr>
      <w:widowControl w:val="0"/>
      <w:tabs>
        <w:tab w:val="center" w:pos="4536"/>
        <w:tab w:val="right" w:pos="9072"/>
      </w:tabs>
      <w:spacing w:line="360" w:lineRule="atLeast"/>
      <w:ind w:left="284" w:right="284"/>
      <w:jc w:val="both"/>
    </w:pPr>
    <w:rPr>
      <w:szCs w:val="24"/>
      <w:lang w:val="hu-HU" w:eastAsia="hu-HU"/>
    </w:rPr>
  </w:style>
  <w:style w:type="paragraph" w:styleId="TOC6">
    <w:name w:val="toc 6"/>
    <w:basedOn w:val="Normal"/>
    <w:next w:val="Normal"/>
    <w:autoRedefine/>
    <w:rsid w:val="000067A8"/>
    <w:pPr>
      <w:widowControl w:val="0"/>
      <w:ind w:left="1200"/>
      <w:jc w:val="left"/>
    </w:pPr>
    <w:rPr>
      <w:sz w:val="20"/>
      <w:lang w:val="hu-HU" w:eastAsia="hu-HU"/>
    </w:rPr>
  </w:style>
  <w:style w:type="paragraph" w:styleId="TOC7">
    <w:name w:val="toc 7"/>
    <w:basedOn w:val="Normal"/>
    <w:next w:val="Normal"/>
    <w:autoRedefine/>
    <w:rsid w:val="000067A8"/>
    <w:pPr>
      <w:widowControl w:val="0"/>
      <w:ind w:left="1440"/>
      <w:jc w:val="left"/>
    </w:pPr>
    <w:rPr>
      <w:sz w:val="20"/>
      <w:lang w:val="hu-HU" w:eastAsia="hu-HU"/>
    </w:rPr>
  </w:style>
  <w:style w:type="paragraph" w:styleId="TOC8">
    <w:name w:val="toc 8"/>
    <w:basedOn w:val="Normal"/>
    <w:next w:val="Normal"/>
    <w:autoRedefine/>
    <w:rsid w:val="000067A8"/>
    <w:pPr>
      <w:widowControl w:val="0"/>
      <w:ind w:left="1680"/>
      <w:jc w:val="left"/>
    </w:pPr>
    <w:rPr>
      <w:sz w:val="20"/>
      <w:lang w:val="hu-HU" w:eastAsia="hu-HU"/>
    </w:rPr>
  </w:style>
  <w:style w:type="paragraph" w:styleId="TOC9">
    <w:name w:val="toc 9"/>
    <w:basedOn w:val="Normal"/>
    <w:next w:val="Normal"/>
    <w:autoRedefine/>
    <w:rsid w:val="000067A8"/>
    <w:pPr>
      <w:widowControl w:val="0"/>
      <w:ind w:left="1920"/>
      <w:jc w:val="left"/>
    </w:pPr>
    <w:rPr>
      <w:sz w:val="20"/>
      <w:lang w:val="hu-HU" w:eastAsia="hu-HU"/>
    </w:rPr>
  </w:style>
  <w:style w:type="paragraph" w:styleId="DocumentMap">
    <w:name w:val="Document Map"/>
    <w:basedOn w:val="Normal"/>
    <w:link w:val="DocumentMapChar"/>
    <w:rsid w:val="000067A8"/>
    <w:pPr>
      <w:widowControl w:val="0"/>
      <w:shd w:val="clear" w:color="auto" w:fill="000080"/>
      <w:jc w:val="left"/>
    </w:pPr>
    <w:rPr>
      <w:rFonts w:ascii="Tahoma" w:hAnsi="Tahoma"/>
      <w:szCs w:val="24"/>
      <w:lang w:val="hu-HU" w:eastAsia="hu-HU"/>
    </w:rPr>
  </w:style>
  <w:style w:type="character" w:customStyle="1" w:styleId="DocumentMapChar">
    <w:name w:val="Document Map Char"/>
    <w:basedOn w:val="DefaultParagraphFont"/>
    <w:link w:val="DocumentMap"/>
    <w:rsid w:val="000067A8"/>
    <w:rPr>
      <w:rFonts w:ascii="Tahoma" w:hAnsi="Tahoma"/>
      <w:sz w:val="24"/>
      <w:szCs w:val="24"/>
      <w:shd w:val="clear" w:color="auto" w:fill="000080"/>
      <w:lang w:val="hu-HU" w:eastAsia="hu-HU"/>
    </w:rPr>
  </w:style>
  <w:style w:type="paragraph" w:styleId="TableofFigures">
    <w:name w:val="table of figures"/>
    <w:basedOn w:val="Normal"/>
    <w:next w:val="Normal"/>
    <w:rsid w:val="000067A8"/>
    <w:pPr>
      <w:widowControl w:val="0"/>
      <w:ind w:left="400" w:hanging="400"/>
      <w:jc w:val="left"/>
    </w:pPr>
    <w:rPr>
      <w:szCs w:val="24"/>
      <w:lang w:val="hu-HU" w:eastAsia="hu-HU"/>
    </w:rPr>
  </w:style>
  <w:style w:type="paragraph" w:customStyle="1" w:styleId="szvegmez">
    <w:name w:val="szövegmez"/>
    <w:basedOn w:val="Normal"/>
    <w:rsid w:val="000067A8"/>
    <w:pPr>
      <w:spacing w:before="120" w:after="120"/>
      <w:jc w:val="both"/>
    </w:pPr>
    <w:rPr>
      <w:snapToGrid w:val="0"/>
      <w:szCs w:val="24"/>
      <w:lang w:val="hu-HU" w:eastAsia="hu-HU"/>
    </w:rPr>
  </w:style>
  <w:style w:type="paragraph" w:customStyle="1" w:styleId="francia">
    <w:name w:val="francia"/>
    <w:basedOn w:val="Normal"/>
    <w:rsid w:val="000067A8"/>
    <w:pPr>
      <w:tabs>
        <w:tab w:val="left" w:pos="851"/>
      </w:tabs>
      <w:spacing w:before="60" w:after="60"/>
      <w:ind w:left="851" w:hanging="284"/>
      <w:jc w:val="both"/>
    </w:pPr>
    <w:rPr>
      <w:szCs w:val="24"/>
      <w:lang w:val="hu-HU" w:eastAsia="hu-HU"/>
    </w:rPr>
  </w:style>
  <w:style w:type="paragraph" w:customStyle="1" w:styleId="szvegmezo">
    <w:name w:val="szövegmezo"/>
    <w:basedOn w:val="Normal"/>
    <w:rsid w:val="000067A8"/>
    <w:pPr>
      <w:spacing w:before="120" w:after="120"/>
      <w:jc w:val="both"/>
    </w:pPr>
    <w:rPr>
      <w:szCs w:val="24"/>
      <w:lang w:val="hu-HU" w:eastAsia="hu-HU"/>
    </w:rPr>
  </w:style>
  <w:style w:type="paragraph" w:styleId="BodyTextIndent">
    <w:name w:val="Body Text Indent"/>
    <w:basedOn w:val="Normal"/>
    <w:link w:val="BodyTextIndentChar"/>
    <w:rsid w:val="000067A8"/>
    <w:pPr>
      <w:widowControl w:val="0"/>
      <w:spacing w:after="120"/>
      <w:ind w:left="283"/>
      <w:jc w:val="left"/>
    </w:pPr>
    <w:rPr>
      <w:szCs w:val="24"/>
      <w:lang w:val="hu-HU" w:eastAsia="hu-HU"/>
    </w:rPr>
  </w:style>
  <w:style w:type="character" w:customStyle="1" w:styleId="BodyTextIndentChar">
    <w:name w:val="Body Text Indent Char"/>
    <w:basedOn w:val="DefaultParagraphFont"/>
    <w:link w:val="BodyTextIndent"/>
    <w:rsid w:val="000067A8"/>
    <w:rPr>
      <w:sz w:val="24"/>
      <w:szCs w:val="24"/>
      <w:lang w:val="hu-HU" w:eastAsia="hu-HU"/>
    </w:rPr>
  </w:style>
  <w:style w:type="paragraph" w:customStyle="1" w:styleId="fogalom">
    <w:name w:val="fogalom"/>
    <w:basedOn w:val="Normal"/>
    <w:rsid w:val="000067A8"/>
    <w:pPr>
      <w:spacing w:before="120"/>
      <w:ind w:left="567" w:hanging="567"/>
      <w:jc w:val="both"/>
    </w:pPr>
    <w:rPr>
      <w:snapToGrid w:val="0"/>
      <w:szCs w:val="24"/>
      <w:lang w:val="hu-HU" w:eastAsia="hu-HU"/>
    </w:rPr>
  </w:style>
  <w:style w:type="paragraph" w:customStyle="1" w:styleId="Fejcim">
    <w:name w:val="Fejcim"/>
    <w:basedOn w:val="Normal"/>
    <w:rsid w:val="000067A8"/>
    <w:pPr>
      <w:spacing w:line="360" w:lineRule="exact"/>
    </w:pPr>
    <w:rPr>
      <w:b/>
      <w:caps/>
      <w:sz w:val="28"/>
      <w:szCs w:val="24"/>
      <w:lang w:val="en-GB" w:eastAsia="hu-HU"/>
    </w:rPr>
  </w:style>
  <w:style w:type="paragraph" w:customStyle="1" w:styleId="Mellklet">
    <w:name w:val="Melléklet"/>
    <w:basedOn w:val="Normal"/>
    <w:rsid w:val="000067A8"/>
    <w:pPr>
      <w:tabs>
        <w:tab w:val="left" w:pos="1474"/>
      </w:tabs>
      <w:spacing w:line="360" w:lineRule="exact"/>
      <w:ind w:left="1474" w:hanging="1474"/>
      <w:jc w:val="left"/>
    </w:pPr>
    <w:rPr>
      <w:szCs w:val="24"/>
      <w:lang w:val="da-DK" w:eastAsia="hu-HU"/>
    </w:rPr>
  </w:style>
  <w:style w:type="paragraph" w:styleId="ListBullet">
    <w:name w:val="List Bullet"/>
    <w:basedOn w:val="Normal"/>
    <w:autoRedefine/>
    <w:rsid w:val="00F06C39"/>
    <w:pPr>
      <w:spacing w:before="20" w:after="20"/>
      <w:ind w:left="57" w:right="57"/>
    </w:pPr>
    <w:rPr>
      <w:sz w:val="18"/>
      <w:szCs w:val="18"/>
      <w:lang w:val="hu-HU" w:eastAsia="hu-HU"/>
    </w:rPr>
  </w:style>
  <w:style w:type="paragraph" w:styleId="ListBullet2">
    <w:name w:val="List Bullet 2"/>
    <w:basedOn w:val="Normal"/>
    <w:autoRedefine/>
    <w:rsid w:val="00055316"/>
    <w:pPr>
      <w:keepNext/>
      <w:spacing w:before="20" w:after="20"/>
      <w:ind w:left="57" w:right="57"/>
      <w:jc w:val="left"/>
    </w:pPr>
    <w:rPr>
      <w:sz w:val="16"/>
      <w:szCs w:val="16"/>
      <w:lang w:val="nb-NO" w:eastAsia="hu-HU"/>
    </w:rPr>
  </w:style>
  <w:style w:type="paragraph" w:styleId="Index1">
    <w:name w:val="index 1"/>
    <w:basedOn w:val="Normal"/>
    <w:next w:val="Normal"/>
    <w:autoRedefine/>
    <w:rsid w:val="000067A8"/>
    <w:pPr>
      <w:spacing w:before="20" w:after="20"/>
      <w:ind w:left="57" w:right="57"/>
      <w:jc w:val="left"/>
    </w:pPr>
    <w:rPr>
      <w:sz w:val="16"/>
      <w:szCs w:val="24"/>
      <w:lang w:val="hu-HU" w:eastAsia="hu-HU"/>
    </w:rPr>
  </w:style>
  <w:style w:type="paragraph" w:customStyle="1" w:styleId="Kicsikkszveg">
    <w:name w:val="Kicsikk szöveg"/>
    <w:basedOn w:val="Normal"/>
    <w:rsid w:val="000067A8"/>
    <w:pPr>
      <w:widowControl w:val="0"/>
      <w:tabs>
        <w:tab w:val="left" w:pos="921"/>
        <w:tab w:val="left" w:pos="8434"/>
        <w:tab w:val="left" w:pos="9426"/>
      </w:tabs>
      <w:spacing w:before="60" w:after="120" w:line="320" w:lineRule="exact"/>
      <w:jc w:val="both"/>
    </w:pPr>
    <w:rPr>
      <w:snapToGrid w:val="0"/>
      <w:szCs w:val="24"/>
      <w:lang w:val="hu-HU" w:eastAsia="hu-HU"/>
    </w:rPr>
  </w:style>
  <w:style w:type="paragraph" w:customStyle="1" w:styleId="Francia0">
    <w:name w:val="Francia"/>
    <w:basedOn w:val="Normal"/>
    <w:rsid w:val="000067A8"/>
    <w:pPr>
      <w:widowControl w:val="0"/>
      <w:tabs>
        <w:tab w:val="left" w:pos="851"/>
      </w:tabs>
      <w:spacing w:before="120"/>
      <w:ind w:left="851" w:hanging="397"/>
      <w:jc w:val="both"/>
    </w:pPr>
    <w:rPr>
      <w:szCs w:val="24"/>
      <w:lang w:val="hu-HU" w:eastAsia="hu-HU"/>
    </w:rPr>
  </w:style>
  <w:style w:type="paragraph" w:customStyle="1" w:styleId="szveg0">
    <w:name w:val="szöveg"/>
    <w:basedOn w:val="Normal"/>
    <w:link w:val="szvegChar"/>
    <w:rsid w:val="000067A8"/>
    <w:pPr>
      <w:ind w:firstLine="706"/>
      <w:jc w:val="both"/>
    </w:pPr>
    <w:rPr>
      <w:snapToGrid w:val="0"/>
      <w:szCs w:val="24"/>
      <w:lang w:val="hu-HU" w:eastAsia="hu-HU"/>
    </w:rPr>
  </w:style>
  <w:style w:type="paragraph" w:customStyle="1" w:styleId="Stlus1">
    <w:name w:val="Stílus1"/>
    <w:rsid w:val="000067A8"/>
    <w:pPr>
      <w:spacing w:line="360" w:lineRule="exact"/>
    </w:pPr>
    <w:rPr>
      <w:b/>
      <w:i/>
      <w:sz w:val="24"/>
      <w:lang w:val="hu-HU" w:eastAsia="hu-HU"/>
    </w:rPr>
  </w:style>
  <w:style w:type="paragraph" w:customStyle="1" w:styleId="Tblzatszveg">
    <w:name w:val="Táblázat szöveg"/>
    <w:basedOn w:val="Normal"/>
    <w:rsid w:val="000067A8"/>
    <w:pPr>
      <w:spacing w:before="60" w:after="60"/>
      <w:ind w:left="57" w:right="57"/>
    </w:pPr>
    <w:rPr>
      <w:sz w:val="20"/>
      <w:lang w:val="hu-HU"/>
    </w:rPr>
  </w:style>
  <w:style w:type="paragraph" w:customStyle="1" w:styleId="szvegmez0">
    <w:name w:val="szövegmező"/>
    <w:basedOn w:val="Normal"/>
    <w:rsid w:val="000067A8"/>
    <w:pPr>
      <w:spacing w:before="120" w:after="120"/>
      <w:jc w:val="both"/>
    </w:pPr>
    <w:rPr>
      <w:lang w:val="hu-HU"/>
    </w:rPr>
  </w:style>
  <w:style w:type="character" w:styleId="Hyperlink">
    <w:name w:val="Hyperlink"/>
    <w:basedOn w:val="DefaultParagraphFont"/>
    <w:rsid w:val="000067A8"/>
    <w:rPr>
      <w:color w:val="000066"/>
      <w:u w:val="single"/>
    </w:rPr>
  </w:style>
  <w:style w:type="character" w:customStyle="1" w:styleId="Heading4Char">
    <w:name w:val="Heading 4 Char"/>
    <w:aliases w:val="Stil 1.1.1.1 Char"/>
    <w:basedOn w:val="DefaultParagraphFont"/>
    <w:link w:val="Heading4"/>
    <w:rsid w:val="000067A8"/>
    <w:rPr>
      <w:bCs/>
      <w:sz w:val="24"/>
    </w:rPr>
  </w:style>
  <w:style w:type="character" w:styleId="FollowedHyperlink">
    <w:name w:val="FollowedHyperlink"/>
    <w:basedOn w:val="DefaultParagraphFont"/>
    <w:rsid w:val="000067A8"/>
    <w:rPr>
      <w:color w:val="800080"/>
      <w:u w:val="single"/>
    </w:rPr>
  </w:style>
  <w:style w:type="paragraph" w:customStyle="1" w:styleId="stilnov1">
    <w:name w:val="stilnov1"/>
    <w:basedOn w:val="Heading3"/>
    <w:rsid w:val="000067A8"/>
    <w:pPr>
      <w:numPr>
        <w:ilvl w:val="0"/>
        <w:numId w:val="0"/>
      </w:numPr>
      <w:overflowPunct w:val="0"/>
      <w:autoSpaceDE w:val="0"/>
      <w:autoSpaceDN w:val="0"/>
      <w:adjustRightInd w:val="0"/>
      <w:spacing w:before="240" w:after="120"/>
      <w:jc w:val="left"/>
      <w:textAlignment w:val="baseline"/>
      <w:outlineLvl w:val="9"/>
    </w:pPr>
    <w:rPr>
      <w:rFonts w:ascii="Dutch-Roman" w:hAnsi="Dutch-Roman"/>
    </w:rPr>
  </w:style>
  <w:style w:type="paragraph" w:customStyle="1" w:styleId="StlusCmsor1Balrazrt">
    <w:name w:val="Stílus Címsor 1 + Balra zárt"/>
    <w:basedOn w:val="Heading1"/>
    <w:rsid w:val="000067A8"/>
    <w:pPr>
      <w:widowControl w:val="0"/>
      <w:numPr>
        <w:numId w:val="0"/>
      </w:numPr>
      <w:tabs>
        <w:tab w:val="num" w:pos="2592"/>
      </w:tabs>
      <w:spacing w:after="120" w:line="360" w:lineRule="exact"/>
      <w:ind w:left="2592" w:hanging="432"/>
      <w:jc w:val="left"/>
    </w:pPr>
    <w:rPr>
      <w:bCs/>
      <w:i w:val="0"/>
      <w:caps/>
      <w:kern w:val="0"/>
      <w:sz w:val="24"/>
      <w:u w:val="single"/>
      <w:lang w:val="hu-HU" w:eastAsia="hu-HU"/>
    </w:rPr>
  </w:style>
  <w:style w:type="paragraph" w:customStyle="1" w:styleId="tekst0">
    <w:name w:val="tekst"/>
    <w:basedOn w:val="Normal"/>
    <w:rsid w:val="000067A8"/>
    <w:pPr>
      <w:tabs>
        <w:tab w:val="left" w:pos="851"/>
      </w:tabs>
      <w:overflowPunct w:val="0"/>
      <w:autoSpaceDE w:val="0"/>
      <w:autoSpaceDN w:val="0"/>
      <w:adjustRightInd w:val="0"/>
      <w:spacing w:before="120"/>
      <w:ind w:left="851" w:firstLine="1"/>
      <w:jc w:val="left"/>
      <w:textAlignment w:val="baseline"/>
    </w:pPr>
    <w:rPr>
      <w:rFonts w:ascii="Dutch-Roman" w:hAnsi="Dutch-Roman"/>
      <w:sz w:val="20"/>
    </w:rPr>
  </w:style>
  <w:style w:type="paragraph" w:customStyle="1" w:styleId="Style10">
    <w:name w:val="Style1"/>
    <w:basedOn w:val="Heading2"/>
    <w:rsid w:val="000067A8"/>
    <w:pPr>
      <w:widowControl w:val="0"/>
      <w:numPr>
        <w:ilvl w:val="0"/>
        <w:numId w:val="0"/>
      </w:numPr>
      <w:tabs>
        <w:tab w:val="num" w:pos="1286"/>
        <w:tab w:val="num" w:pos="2880"/>
      </w:tabs>
      <w:spacing w:before="240" w:after="120" w:line="360" w:lineRule="exact"/>
      <w:ind w:left="2880" w:hanging="576"/>
      <w:jc w:val="left"/>
    </w:pPr>
    <w:rPr>
      <w:b/>
      <w:snapToGrid w:val="0"/>
      <w:szCs w:val="24"/>
      <w:lang w:val="hu-HU" w:eastAsia="hu-HU"/>
    </w:rPr>
  </w:style>
  <w:style w:type="character" w:customStyle="1" w:styleId="Heading1Char">
    <w:name w:val="Heading 1 Char"/>
    <w:aliases w:val="Stil 1 Char"/>
    <w:basedOn w:val="DefaultParagraphFont"/>
    <w:link w:val="Heading1"/>
    <w:rsid w:val="000067A8"/>
    <w:rPr>
      <w:b/>
      <w:i/>
      <w:kern w:val="28"/>
      <w:sz w:val="28"/>
    </w:rPr>
  </w:style>
  <w:style w:type="paragraph" w:styleId="NormalWeb">
    <w:name w:val="Normal (Web)"/>
    <w:basedOn w:val="Normal"/>
    <w:rsid w:val="000067A8"/>
    <w:pPr>
      <w:jc w:val="left"/>
    </w:pPr>
    <w:rPr>
      <w:szCs w:val="24"/>
    </w:rPr>
  </w:style>
  <w:style w:type="character" w:customStyle="1" w:styleId="rvts3">
    <w:name w:val="rvts3"/>
    <w:basedOn w:val="DefaultParagraphFont"/>
    <w:rsid w:val="000067A8"/>
    <w:rPr>
      <w:i/>
      <w:iCs/>
      <w:color w:val="800000"/>
      <w:sz w:val="20"/>
      <w:szCs w:val="20"/>
    </w:rPr>
  </w:style>
  <w:style w:type="character" w:customStyle="1" w:styleId="CharChar">
    <w:name w:val="Char Char"/>
    <w:basedOn w:val="DefaultParagraphFont"/>
    <w:locked/>
    <w:rsid w:val="000067A8"/>
    <w:rPr>
      <w:smallCaps/>
      <w:sz w:val="24"/>
      <w:szCs w:val="24"/>
      <w:lang w:val="hu-HU" w:eastAsia="hu-HU" w:bidi="ar-SA"/>
    </w:rPr>
  </w:style>
  <w:style w:type="character" w:customStyle="1" w:styleId="szvegChar">
    <w:name w:val="szöveg Char"/>
    <w:basedOn w:val="DefaultParagraphFont"/>
    <w:link w:val="szveg0"/>
    <w:rsid w:val="000067A8"/>
    <w:rPr>
      <w:snapToGrid w:val="0"/>
      <w:sz w:val="24"/>
      <w:szCs w:val="24"/>
      <w:lang w:val="hu-HU" w:eastAsia="hu-HU"/>
    </w:rPr>
  </w:style>
  <w:style w:type="character" w:styleId="Emphasis">
    <w:name w:val="Emphasis"/>
    <w:basedOn w:val="DefaultParagraphFont"/>
    <w:qFormat/>
    <w:rsid w:val="00336B49"/>
    <w:rPr>
      <w:i/>
      <w:iCs/>
    </w:rPr>
  </w:style>
  <w:style w:type="character" w:customStyle="1" w:styleId="Aktivnost1Char">
    <w:name w:val="Aktivnost1 Char"/>
    <w:basedOn w:val="DefaultParagraphFont"/>
    <w:link w:val="Aktivnost1"/>
    <w:rsid w:val="00FA2913"/>
    <w:rPr>
      <w:rFonts w:ascii="HelveticaPlain" w:hAnsi="HelveticaPlain"/>
      <w:lang w:val="en-US" w:eastAsia="en-US" w:bidi="ar-SA"/>
    </w:rPr>
  </w:style>
  <w:style w:type="character" w:customStyle="1" w:styleId="FooterChar">
    <w:name w:val="Footer Char"/>
    <w:basedOn w:val="DefaultParagraphFont"/>
    <w:link w:val="Footer"/>
    <w:rsid w:val="00F04131"/>
    <w:rPr>
      <w:rFonts w:ascii="Dutch-Roman" w:hAnsi="Dutch-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62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0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5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s%20and%20Settings\Braca\DBBPILAB15-08-07\Labpog4\DocISO2K\BPILAB\Sabloni\BPIHACCP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D30129-F2F4-4B1F-83B3-F5515E225E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BPIHACCP</Template>
  <TotalTime>80</TotalTime>
  <Pages>1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Fajl:</vt:lpstr>
    </vt:vector>
  </TitlesOfParts>
  <Company>QI</Company>
  <LinksUpToDate>false</LinksUpToDate>
  <CharactersWithSpaces>1676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Fajl:</dc:title>
  <dc:creator>Administrator</dc:creator>
  <cp:lastModifiedBy>Dell</cp:lastModifiedBy>
  <cp:revision>18</cp:revision>
  <cp:lastPrinted>2019-02-19T07:16:00Z</cp:lastPrinted>
  <dcterms:created xsi:type="dcterms:W3CDTF">2015-05-23T10:06:00Z</dcterms:created>
  <dcterms:modified xsi:type="dcterms:W3CDTF">2025-02-10T11:26:00Z</dcterms:modified>
</cp:coreProperties>
</file>