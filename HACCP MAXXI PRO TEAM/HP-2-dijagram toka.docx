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BC95BB" w14:textId="77777777" w:rsidR="00A90E4F" w:rsidRDefault="00A90E4F">
      <w:pPr>
        <w:rPr>
          <w:bCs/>
        </w:rPr>
      </w:pPr>
    </w:p>
    <w:p w14:paraId="1FC90379" w14:textId="77777777" w:rsidR="00A90E4F" w:rsidRDefault="00A90E4F">
      <w:pPr>
        <w:rPr>
          <w:bCs/>
        </w:rPr>
      </w:pPr>
    </w:p>
    <w:p w14:paraId="7D96F8F1" w14:textId="77777777" w:rsidR="00E03D4E" w:rsidRDefault="00ED1AA6">
      <w:pPr>
        <w:rPr>
          <w:bCs/>
        </w:rPr>
      </w:pPr>
      <w:r>
        <w:rPr>
          <w:bCs/>
          <w:noProof/>
        </w:rPr>
        <w:pict w14:anchorId="21DBCFDD">
          <v:rect id="_x0000_s3866" style="position:absolute;left:0;text-align:left;margin-left:28.8pt;margin-top:7.3pt;width:459.5pt;height:22.9pt;z-index:251459072">
            <v:textbox>
              <w:txbxContent>
                <w:p w14:paraId="2B0CBC81" w14:textId="77777777" w:rsidR="00F259BD" w:rsidRDefault="00F259BD" w:rsidP="00023B22">
                  <w:pPr>
                    <w:pageBreakBefore/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  <w:r w:rsidRPr="00AA6BFC">
                    <w:rPr>
                      <w:sz w:val="16"/>
                      <w:szCs w:val="16"/>
                    </w:rPr>
                    <w:t>PRIJEM</w:t>
                  </w:r>
                  <w:r>
                    <w:rPr>
                      <w:sz w:val="16"/>
                      <w:szCs w:val="16"/>
                    </w:rPr>
                    <w:t>, SKLADI</w:t>
                  </w:r>
                  <w:r>
                    <w:rPr>
                      <w:sz w:val="16"/>
                      <w:szCs w:val="16"/>
                      <w:lang w:val="sr-Latn-CS"/>
                    </w:rPr>
                    <w:t>ŠTENJE I PRIPREMA SIROVINA I AMBALAŽE</w:t>
                  </w:r>
                </w:p>
                <w:p w14:paraId="22A85FCE" w14:textId="77777777" w:rsidR="00F259BD" w:rsidRPr="00AA6BFC" w:rsidRDefault="00F259BD" w:rsidP="00A336EF">
                  <w:pPr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</w:p>
              </w:txbxContent>
            </v:textbox>
          </v:rect>
        </w:pict>
      </w:r>
    </w:p>
    <w:p w14:paraId="23D93A67" w14:textId="77777777" w:rsidR="004C5A16" w:rsidRDefault="004C5A16">
      <w:pPr>
        <w:rPr>
          <w:bCs/>
        </w:rPr>
      </w:pPr>
    </w:p>
    <w:p w14:paraId="5FA236D7" w14:textId="77777777" w:rsidR="004C5A16" w:rsidRDefault="004C5A16">
      <w:pPr>
        <w:rPr>
          <w:bCs/>
        </w:rPr>
      </w:pPr>
    </w:p>
    <w:p w14:paraId="6D1EC380" w14:textId="77777777" w:rsidR="004C5A16" w:rsidRDefault="00ED1AA6">
      <w:pPr>
        <w:rPr>
          <w:bCs/>
        </w:rPr>
      </w:pPr>
      <w:r>
        <w:rPr>
          <w:bCs/>
          <w:noProof/>
        </w:rPr>
        <w:pict w14:anchorId="08C226C8">
          <v:rect id="_x0000_s3868" style="position:absolute;left:0;text-align:left;margin-left:214.05pt;margin-top:5.85pt;width:93.6pt;height:19pt;z-index:251460096">
            <v:textbox>
              <w:txbxContent>
                <w:p w14:paraId="5A414974" w14:textId="77777777" w:rsidR="00F259BD" w:rsidRPr="00643E2F" w:rsidRDefault="00F259BD" w:rsidP="000101CF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643E2F">
                    <w:rPr>
                      <w:b/>
                      <w:sz w:val="10"/>
                      <w:lang w:val="sr-Latn-CS"/>
                    </w:rPr>
                    <w:t xml:space="preserve">PRIJEM SIROVINA I </w:t>
                  </w:r>
                </w:p>
                <w:p w14:paraId="15ABC853" w14:textId="77777777" w:rsidR="00F259BD" w:rsidRPr="00643E2F" w:rsidRDefault="00F259BD" w:rsidP="000101CF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643E2F">
                    <w:rPr>
                      <w:b/>
                      <w:sz w:val="10"/>
                      <w:lang w:val="sr-Latn-CS"/>
                    </w:rPr>
                    <w:t>REPROMATERIJALA</w:t>
                  </w:r>
                </w:p>
              </w:txbxContent>
            </v:textbox>
          </v:rect>
        </w:pict>
      </w:r>
    </w:p>
    <w:p w14:paraId="503EE6D5" w14:textId="77777777" w:rsidR="004C5A16" w:rsidRDefault="00ED1AA6">
      <w:pPr>
        <w:rPr>
          <w:bCs/>
        </w:rPr>
      </w:pPr>
      <w:r>
        <w:rPr>
          <w:bCs/>
          <w:noProof/>
        </w:rPr>
        <w:pict w14:anchorId="1B5683CD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3869" type="#_x0000_t5" style="position:absolute;left:0;text-align:left;margin-left:233.65pt;margin-top:11.05pt;width:59.6pt;height:18.3pt;z-index:251461120"/>
        </w:pict>
      </w:r>
    </w:p>
    <w:p w14:paraId="182A516C" w14:textId="77777777" w:rsidR="004C5A16" w:rsidRDefault="004C5A16">
      <w:pPr>
        <w:rPr>
          <w:bCs/>
        </w:rPr>
      </w:pPr>
    </w:p>
    <w:p w14:paraId="2A82601F" w14:textId="77777777" w:rsidR="004C5A16" w:rsidRDefault="00ED1AA6">
      <w:pPr>
        <w:rPr>
          <w:bCs/>
        </w:rPr>
      </w:pPr>
      <w:r>
        <w:rPr>
          <w:bCs/>
          <w:noProof/>
        </w:rPr>
        <w:pict w14:anchorId="610B0B5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918" type="#_x0000_t32" style="position:absolute;left:0;text-align:left;margin-left:58.9pt;margin-top:1.75pt;width:202.25pt;height:15.65pt;flip:x;z-index:251487744" o:connectortype="straight">
            <v:stroke endarrow="block"/>
          </v:shape>
        </w:pict>
      </w:r>
      <w:r>
        <w:rPr>
          <w:bCs/>
          <w:noProof/>
        </w:rPr>
        <w:pict w14:anchorId="7FBEE776">
          <v:shape id="_x0000_s3917" type="#_x0000_t32" style="position:absolute;left:0;text-align:left;margin-left:159.7pt;margin-top:1.75pt;width:101.45pt;height:15.65pt;flip:x;z-index:251486720" o:connectortype="straight">
            <v:stroke endarrow="block"/>
          </v:shape>
        </w:pict>
      </w:r>
      <w:r>
        <w:rPr>
          <w:bCs/>
          <w:noProof/>
        </w:rPr>
        <w:pict w14:anchorId="59C2986B">
          <v:shape id="_x0000_s3916" type="#_x0000_t32" style="position:absolute;left:0;text-align:left;margin-left:261.15pt;margin-top:1.75pt;width:0;height:15.65pt;z-index:251485696" o:connectortype="straight">
            <v:stroke endarrow="block"/>
          </v:shape>
        </w:pict>
      </w:r>
      <w:r>
        <w:rPr>
          <w:bCs/>
          <w:noProof/>
        </w:rPr>
        <w:pict w14:anchorId="195E3922">
          <v:shape id="_x0000_s3878" type="#_x0000_t32" style="position:absolute;left:0;text-align:left;margin-left:261.15pt;margin-top:1.75pt;width:165.6pt;height:15.65pt;z-index:251467264" o:connectortype="straight">
            <v:stroke endarrow="block"/>
          </v:shape>
        </w:pict>
      </w:r>
    </w:p>
    <w:p w14:paraId="66AE4E77" w14:textId="77777777" w:rsidR="004C5A16" w:rsidRDefault="00ED1AA6">
      <w:pPr>
        <w:rPr>
          <w:bCs/>
        </w:rPr>
      </w:pPr>
      <w:r>
        <w:rPr>
          <w:bCs/>
          <w:noProof/>
        </w:rPr>
        <w:pict w14:anchorId="4EC29548">
          <v:rect id="_x0000_s3871" style="position:absolute;left:0;text-align:left;margin-left:124.4pt;margin-top:3.6pt;width:1in;height:30.15pt;z-index:251463168">
            <v:textbox style="mso-next-textbox:#_x0000_s3871">
              <w:txbxContent>
                <w:p w14:paraId="4061EA3C" w14:textId="77777777" w:rsidR="00F259BD" w:rsidRDefault="00F259BD" w:rsidP="006C06EE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0763CC74" w14:textId="77777777" w:rsidR="00F259BD" w:rsidRPr="00643E2F" w:rsidRDefault="00F259BD" w:rsidP="006C06EE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</w:t>
                  </w:r>
                  <w:r w:rsidRPr="00643E2F">
                    <w:rPr>
                      <w:b/>
                      <w:sz w:val="10"/>
                      <w:lang w:val="sr-Latn-CS"/>
                    </w:rPr>
                    <w:t>PRIJEM OSTALIH SIROVINA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9E5D362">
          <v:rect id="_x0000_s3872" style="position:absolute;left:0;text-align:left;margin-left:222.55pt;margin-top:3.6pt;width:1in;height:30.15pt;z-index:251464192">
            <v:textbox style="mso-next-textbox:#_x0000_s3872">
              <w:txbxContent>
                <w:p w14:paraId="1A1BF81A" w14:textId="77777777" w:rsidR="00F259BD" w:rsidRDefault="00F259BD" w:rsidP="006C06E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</w:p>
                <w:p w14:paraId="3E09B019" w14:textId="77777777" w:rsidR="00F259BD" w:rsidRPr="00643E2F" w:rsidRDefault="00F259BD" w:rsidP="006C06E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</w:t>
                  </w:r>
                  <w:r w:rsidRPr="00643E2F">
                    <w:rPr>
                      <w:b/>
                      <w:sz w:val="10"/>
                      <w:lang w:val="sr-Latn-CS"/>
                    </w:rPr>
                    <w:t xml:space="preserve">PRIJEM </w:t>
                  </w:r>
                </w:p>
                <w:p w14:paraId="14B580D5" w14:textId="77777777" w:rsidR="00F259BD" w:rsidRPr="00643E2F" w:rsidRDefault="00F259BD" w:rsidP="006C06E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643E2F">
                    <w:rPr>
                      <w:b/>
                      <w:sz w:val="10"/>
                      <w:lang w:val="sr-Latn-CS"/>
                    </w:rPr>
                    <w:t>ADITIVA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20EB237B">
          <v:rect id="_x0000_s3875" style="position:absolute;left:0;text-align:left;margin-left:471.25pt;margin-top:3.6pt;width:36.05pt;height:30.15pt;z-index:251466240">
            <v:textbox>
              <w:txbxContent>
                <w:p w14:paraId="5CD29DFA" w14:textId="77777777" w:rsidR="00F259BD" w:rsidRDefault="00F259BD" w:rsidP="0023546C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17037250" w14:textId="77777777" w:rsidR="00F259BD" w:rsidRPr="0023546C" w:rsidRDefault="00F259BD" w:rsidP="0023546C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</w:t>
                  </w:r>
                  <w:r w:rsidRPr="0023546C">
                    <w:rPr>
                      <w:b/>
                      <w:sz w:val="10"/>
                      <w:lang w:val="sr-Latn-CS"/>
                    </w:rPr>
                    <w:t>RIJEM</w:t>
                  </w:r>
                </w:p>
                <w:p w14:paraId="7A452F84" w14:textId="77777777" w:rsidR="00F259BD" w:rsidRPr="0023546C" w:rsidRDefault="00F259BD">
                  <w:pPr>
                    <w:rPr>
                      <w:sz w:val="10"/>
                      <w:lang w:val="sr-Latn-CS"/>
                    </w:rPr>
                  </w:pPr>
                  <w:r w:rsidRPr="0023546C">
                    <w:rPr>
                      <w:b/>
                      <w:sz w:val="10"/>
                      <w:lang w:val="sr-Latn-CS"/>
                    </w:rPr>
                    <w:t>VODE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7BCE718">
          <v:rect id="_x0000_s3874" style="position:absolute;left:0;text-align:left;margin-left:387.55pt;margin-top:3.6pt;width:1in;height:30.15pt;z-index:-251851264" wrapcoords="-225 -450 -225 21150 21825 21150 21825 -450 -225 -450">
            <v:textbox style="mso-next-textbox:#_x0000_s3874">
              <w:txbxContent>
                <w:p w14:paraId="76A816C2" w14:textId="77777777" w:rsidR="00F259BD" w:rsidRDefault="00F259BD" w:rsidP="00333CF2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</w:p>
                <w:p w14:paraId="297E08D0" w14:textId="77777777" w:rsidR="00F259BD" w:rsidRPr="0023546C" w:rsidRDefault="00F259BD" w:rsidP="00333CF2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23546C">
                    <w:rPr>
                      <w:b/>
                      <w:sz w:val="10"/>
                      <w:lang w:val="sr-Latn-CS"/>
                    </w:rPr>
                    <w:t xml:space="preserve"> PRIJEM</w:t>
                  </w:r>
                </w:p>
                <w:p w14:paraId="6324E29C" w14:textId="77777777" w:rsidR="00F259BD" w:rsidRPr="0023546C" w:rsidRDefault="00F259BD" w:rsidP="00333CF2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23546C">
                    <w:rPr>
                      <w:b/>
                      <w:sz w:val="10"/>
                      <w:lang w:val="sr-Latn-CS"/>
                    </w:rPr>
                    <w:t>AMBALAŽE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24FA7384">
          <v:rect id="_x0000_s3870" style="position:absolute;left:0;text-align:left;margin-left:28.8pt;margin-top:3.6pt;width:64.8pt;height:30.15pt;z-index:251462144">
            <v:textbox style="mso-next-textbox:#_x0000_s3870">
              <w:txbxContent>
                <w:p w14:paraId="0C556D7E" w14:textId="77777777" w:rsidR="00F259BD" w:rsidRPr="00643E2F" w:rsidRDefault="00F259BD" w:rsidP="006C06E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643E2F">
                    <w:rPr>
                      <w:b/>
                      <w:sz w:val="10"/>
                      <w:lang w:val="sr-Latn-CS"/>
                    </w:rPr>
                    <w:t>PRIJEM MAKROSIROVINE</w:t>
                  </w:r>
                </w:p>
                <w:p w14:paraId="4456396A" w14:textId="77777777" w:rsidR="00F259BD" w:rsidRPr="00643E2F" w:rsidRDefault="00F259BD" w:rsidP="006C06E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643E2F">
                    <w:rPr>
                      <w:b/>
                      <w:sz w:val="10"/>
                      <w:lang w:val="sr-Latn-CS"/>
                    </w:rPr>
                    <w:t>BRAŠNA,ŠEĆERA, ULJA</w:t>
                  </w:r>
                </w:p>
                <w:p w14:paraId="3AE56BA7" w14:textId="77777777" w:rsidR="00F259BD" w:rsidRPr="00643E2F" w:rsidRDefault="00F259BD" w:rsidP="00333CF2">
                  <w:pPr>
                    <w:jc w:val="both"/>
                    <w:rPr>
                      <w:b/>
                      <w:sz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480516D4" w14:textId="77777777" w:rsidR="004C5A16" w:rsidRDefault="004C5A16">
      <w:pPr>
        <w:rPr>
          <w:bCs/>
        </w:rPr>
      </w:pPr>
    </w:p>
    <w:p w14:paraId="06499691" w14:textId="77777777" w:rsidR="004C5A16" w:rsidRDefault="00ED1AA6">
      <w:pPr>
        <w:rPr>
          <w:bCs/>
        </w:rPr>
      </w:pPr>
      <w:r>
        <w:rPr>
          <w:bCs/>
          <w:noProof/>
        </w:rPr>
        <w:pict w14:anchorId="372E42BB">
          <v:shape id="_x0000_s3894" type="#_x0000_t32" style="position:absolute;left:0;text-align:left;margin-left:140.05pt;margin-top:6.15pt;width:113.65pt;height:27.55pt;flip:x;z-index:251470336" o:connectortype="straight">
            <v:stroke endarrow="block"/>
          </v:shape>
        </w:pict>
      </w:r>
      <w:r>
        <w:rPr>
          <w:bCs/>
          <w:noProof/>
        </w:rPr>
        <w:pict w14:anchorId="04C2C71F">
          <v:shape id="_x0000_s3920" type="#_x0000_t32" style="position:absolute;left:0;text-align:left;margin-left:159.7pt;margin-top:6.15pt;width:139.45pt;height:27.55pt;z-index:251489792" o:connectortype="straight">
            <v:stroke endarrow="block"/>
          </v:shape>
        </w:pict>
      </w:r>
      <w:r>
        <w:rPr>
          <w:bCs/>
          <w:noProof/>
        </w:rPr>
        <w:pict w14:anchorId="3F5D92CE">
          <v:shape id="_x0000_s3915" type="#_x0000_t32" style="position:absolute;left:0;text-align:left;margin-left:488.3pt;margin-top:6.15pt;width:0;height:101.45pt;z-index:251484672" o:connectortype="straight">
            <v:stroke endarrow="block"/>
          </v:shape>
        </w:pict>
      </w:r>
      <w:r>
        <w:rPr>
          <w:bCs/>
          <w:noProof/>
        </w:rPr>
        <w:pict w14:anchorId="03D5B890">
          <v:shape id="_x0000_s3911" type="#_x0000_t32" style="position:absolute;left:0;text-align:left;margin-left:426.75pt;margin-top:6.15pt;width:0;height:27.55pt;z-index:251480576" o:connectortype="straight">
            <v:stroke endarrow="block"/>
          </v:shape>
        </w:pict>
      </w:r>
      <w:r>
        <w:rPr>
          <w:bCs/>
          <w:noProof/>
        </w:rPr>
        <w:pict w14:anchorId="391629FB">
          <v:shape id="_x0000_s3891" type="#_x0000_t32" style="position:absolute;left:0;text-align:left;margin-left:58.9pt;margin-top:6.15pt;width:81.15pt;height:27.55pt;z-index:251469312" o:connectortype="straight">
            <v:stroke endarrow="block"/>
          </v:shape>
        </w:pict>
      </w:r>
    </w:p>
    <w:p w14:paraId="5021DA18" w14:textId="77777777" w:rsidR="004C5A16" w:rsidRDefault="004C5A16" w:rsidP="00136A04">
      <w:pPr>
        <w:rPr>
          <w:bCs/>
        </w:rPr>
      </w:pPr>
    </w:p>
    <w:p w14:paraId="3DB8A502" w14:textId="77777777" w:rsidR="004C5A16" w:rsidRDefault="00ED1AA6" w:rsidP="006C06EE">
      <w:pPr>
        <w:tabs>
          <w:tab w:val="center" w:pos="5244"/>
          <w:tab w:val="left" w:pos="8509"/>
        </w:tabs>
        <w:jc w:val="left"/>
        <w:rPr>
          <w:bCs/>
        </w:rPr>
      </w:pPr>
      <w:r>
        <w:rPr>
          <w:bCs/>
          <w:noProof/>
        </w:rPr>
        <w:pict w14:anchorId="22554878">
          <v:rect id="_x0000_s3919" style="position:absolute;margin-left:243.5pt;margin-top:6.1pt;width:114.45pt;height:22.75pt;z-index:251488768" fillcolor="red" strokecolor="#f2f2f2" strokeweight="3pt">
            <v:shadow on="t" type="perspective" color="#622423" opacity=".5" offset="1pt" offset2="-1pt"/>
            <v:textbox>
              <w:txbxContent>
                <w:p w14:paraId="3DDFE731" w14:textId="716D5647" w:rsidR="00F259BD" w:rsidRDefault="00F259BD" w:rsidP="008537C4">
                  <w:pPr>
                    <w:rPr>
                      <w:b/>
                      <w:sz w:val="10"/>
                      <w:lang w:val="sr-Latn-CS"/>
                    </w:rPr>
                  </w:pPr>
                  <w:r w:rsidRPr="00DB6D5C">
                    <w:rPr>
                      <w:b/>
                      <w:sz w:val="10"/>
                      <w:lang w:val="sr-Latn-CS"/>
                    </w:rPr>
                    <w:t>C</w:t>
                  </w:r>
                  <w:r w:rsidR="00C42BD2">
                    <w:rPr>
                      <w:b/>
                      <w:sz w:val="10"/>
                      <w:lang w:val="sr-Latn-CS"/>
                    </w:rPr>
                    <w:t>CP</w:t>
                  </w:r>
                  <w:r w:rsidRPr="00DB6D5C">
                    <w:rPr>
                      <w:b/>
                      <w:sz w:val="10"/>
                      <w:lang w:val="sr-Latn-CS"/>
                    </w:rPr>
                    <w:t xml:space="preserve"> </w:t>
                  </w:r>
                  <w:r>
                    <w:rPr>
                      <w:b/>
                      <w:sz w:val="10"/>
                      <w:lang w:val="sr-Latn-CS"/>
                    </w:rPr>
                    <w:t xml:space="preserve">HLADNO </w:t>
                  </w:r>
                  <w:r w:rsidRPr="00DB6D5C">
                    <w:rPr>
                      <w:b/>
                      <w:sz w:val="10"/>
                      <w:lang w:val="sr-Latn-CS"/>
                    </w:rPr>
                    <w:t xml:space="preserve">SKLADIŠTENJE </w:t>
                  </w:r>
                </w:p>
                <w:p w14:paraId="0A28D111" w14:textId="12540F69" w:rsidR="00F259BD" w:rsidRPr="00DB6D5C" w:rsidRDefault="00F259BD" w:rsidP="008537C4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(</w:t>
                  </w:r>
                  <w:r w:rsidRPr="00F259BD">
                    <w:rPr>
                      <w:b/>
                      <w:sz w:val="10"/>
                      <w:lang w:val="sr-Latn-CS"/>
                    </w:rPr>
                    <w:t>a) do +8</w:t>
                  </w:r>
                  <w:r w:rsidRPr="00725037">
                    <w:rPr>
                      <w:b/>
                      <w:sz w:val="10"/>
                      <w:vertAlign w:val="superscript"/>
                      <w:lang w:val="sr-Latn-CS"/>
                    </w:rPr>
                    <w:t>0</w:t>
                  </w:r>
                  <w:r w:rsidRPr="00F259BD">
                    <w:rPr>
                      <w:b/>
                      <w:sz w:val="10"/>
                      <w:lang w:val="sr-Latn-CS"/>
                    </w:rPr>
                    <w:t>C             b) do -18</w:t>
                  </w:r>
                  <w:r w:rsidRPr="00725037">
                    <w:rPr>
                      <w:b/>
                      <w:sz w:val="10"/>
                      <w:vertAlign w:val="superscript"/>
                      <w:lang w:val="sr-Latn-CS"/>
                    </w:rPr>
                    <w:t>0</w:t>
                  </w:r>
                  <w:r w:rsidRPr="00F259BD">
                    <w:rPr>
                      <w:b/>
                      <w:sz w:val="10"/>
                      <w:lang w:val="sr-Latn-CS"/>
                    </w:rPr>
                    <w:t>C</w:t>
                  </w:r>
                </w:p>
              </w:txbxContent>
            </v:textbox>
          </v:rect>
        </w:pict>
      </w:r>
      <w:r>
        <w:rPr>
          <w:bCs/>
          <w:noProof/>
        </w:rPr>
        <w:pict w14:anchorId="3CC9E59B">
          <v:rect id="_x0000_s3898" style="position:absolute;margin-left:387.55pt;margin-top:6.1pt;width:1in;height:20.25pt;z-index:251471360">
            <v:textbox style="mso-next-textbox:#_x0000_s3898">
              <w:txbxContent>
                <w:p w14:paraId="3E20B751" w14:textId="77777777" w:rsidR="00F259BD" w:rsidRPr="006F6FD4" w:rsidRDefault="00F259BD" w:rsidP="006C06EE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SKLADIŠTENJE AMBALAŽE</w:t>
                  </w:r>
                </w:p>
              </w:txbxContent>
            </v:textbox>
          </v:rect>
        </w:pict>
      </w:r>
      <w:r w:rsidR="006C06EE">
        <w:rPr>
          <w:bCs/>
        </w:rPr>
        <w:tab/>
      </w:r>
      <w:r>
        <w:rPr>
          <w:bCs/>
          <w:noProof/>
        </w:rPr>
        <w:pict w14:anchorId="287A4620">
          <v:rect id="_x0000_s3885" style="position:absolute;margin-left:69.4pt;margin-top:6.1pt;width:137.45pt;height:20.25pt;z-index:251468288;mso-position-horizontal-relative:text;mso-position-vertical-relative:text">
            <v:textbox style="mso-next-textbox:#_x0000_s3885">
              <w:txbxContent>
                <w:p w14:paraId="1D675E33" w14:textId="77777777" w:rsidR="00F259BD" w:rsidRPr="006C06EE" w:rsidRDefault="00F259BD" w:rsidP="006C06EE">
                  <w:pPr>
                    <w:rPr>
                      <w:b/>
                      <w:sz w:val="10"/>
                      <w:lang w:val="sr-Latn-CS"/>
                    </w:rPr>
                  </w:pPr>
                  <w:r w:rsidRPr="006C06EE">
                    <w:rPr>
                      <w:b/>
                      <w:sz w:val="10"/>
                      <w:lang w:val="sr-Latn-CS"/>
                    </w:rPr>
                    <w:t>SKLADIŠTENJE U MAGACINU NA SOBNOJ TEMPERATURI</w:t>
                  </w:r>
                </w:p>
              </w:txbxContent>
            </v:textbox>
          </v:rect>
        </w:pict>
      </w:r>
      <w:r w:rsidR="006C06EE">
        <w:rPr>
          <w:bCs/>
        </w:rPr>
        <w:tab/>
      </w:r>
    </w:p>
    <w:p w14:paraId="6F9F12D8" w14:textId="77777777" w:rsidR="004C5A16" w:rsidRDefault="00ED1AA6">
      <w:pPr>
        <w:rPr>
          <w:bCs/>
        </w:rPr>
      </w:pPr>
      <w:r>
        <w:rPr>
          <w:bCs/>
          <w:noProof/>
        </w:rPr>
        <w:pict w14:anchorId="75E0F2CB">
          <v:rect id="_x0000_s3932" style="position:absolute;left:0;text-align:left;margin-left:9.4pt;margin-top:12.55pt;width:27.55pt;height:53.65pt;z-index:251501056">
            <v:textbox style="layout-flow:vertical;mso-layout-flow-alt:bottom-to-top;mso-next-textbox:#_x0000_s3932">
              <w:txbxContent>
                <w:p w14:paraId="0356ECC4" w14:textId="77777777" w:rsidR="00F259BD" w:rsidRPr="00BF6053" w:rsidRDefault="00F259BD">
                  <w:pPr>
                    <w:rPr>
                      <w:b/>
                      <w:sz w:val="12"/>
                      <w:szCs w:val="12"/>
                      <w:lang w:val="sr-Latn-CS"/>
                    </w:rPr>
                  </w:pPr>
                  <w:r>
                    <w:rPr>
                      <w:b/>
                      <w:sz w:val="12"/>
                      <w:szCs w:val="12"/>
                      <w:lang w:val="sr-Latn-CS"/>
                    </w:rPr>
                    <w:t xml:space="preserve">KOMUNALNI </w:t>
                  </w:r>
                </w:p>
                <w:p w14:paraId="38C5D101" w14:textId="77777777" w:rsidR="00F259BD" w:rsidRPr="00BF6053" w:rsidRDefault="00F259BD">
                  <w:pPr>
                    <w:rPr>
                      <w:b/>
                      <w:sz w:val="12"/>
                      <w:szCs w:val="12"/>
                      <w:lang w:val="sr-Latn-CS"/>
                    </w:rPr>
                  </w:pPr>
                  <w:r w:rsidRPr="00BF6053">
                    <w:rPr>
                      <w:b/>
                      <w:sz w:val="12"/>
                      <w:szCs w:val="12"/>
                      <w:lang w:val="sr-Latn-CS"/>
                    </w:rPr>
                    <w:t>OTPAD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1CF464A">
          <v:shape id="_x0000_s3922" type="#_x0000_t32" style="position:absolute;left:0;text-align:left;margin-left:132.95pt;margin-top:12.55pt;width:110.55pt;height:24.85pt;z-index:251490816" o:connectortype="straight">
            <v:stroke endarrow="block"/>
          </v:shape>
        </w:pict>
      </w:r>
      <w:r>
        <w:rPr>
          <w:bCs/>
          <w:noProof/>
        </w:rPr>
        <w:pict w14:anchorId="17C85822">
          <v:shape id="_x0000_s3913" type="#_x0000_t32" style="position:absolute;left:0;text-align:left;margin-left:354.1pt;margin-top:12.55pt;width:72.65pt;height:15.7pt;flip:x;z-index:251482624" o:connectortype="straight">
            <v:stroke endarrow="block"/>
          </v:shape>
        </w:pict>
      </w:r>
      <w:r>
        <w:rPr>
          <w:bCs/>
          <w:noProof/>
        </w:rPr>
        <w:pict w14:anchorId="7BE9BC42">
          <v:shape id="_x0000_s3912" type="#_x0000_t32" style="position:absolute;left:0;text-align:left;margin-left:426.75pt;margin-top:12.55pt;width:6.55pt;height:15.7pt;z-index:251481600" o:connectortype="straight">
            <v:stroke endarrow="block"/>
          </v:shape>
        </w:pict>
      </w:r>
    </w:p>
    <w:p w14:paraId="44A2CF7F" w14:textId="77777777" w:rsidR="004C5A16" w:rsidRDefault="00ED1AA6">
      <w:pPr>
        <w:rPr>
          <w:bCs/>
        </w:rPr>
      </w:pPr>
      <w:r>
        <w:rPr>
          <w:bCs/>
          <w:noProof/>
        </w:rPr>
        <w:pict w14:anchorId="50E81AC0">
          <v:rect id="_x0000_s3904" style="position:absolute;left:0;text-align:left;margin-left:69.4pt;margin-top:10.55pt;width:100.8pt;height:19.85pt;z-index:251475456">
            <v:textbox>
              <w:txbxContent>
                <w:p w14:paraId="67131C19" w14:textId="77777777" w:rsidR="00F259BD" w:rsidRPr="0004659E" w:rsidRDefault="00F259BD" w:rsidP="0004659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 xml:space="preserve">OTVARANJE PAPIRNE </w:t>
                  </w:r>
                </w:p>
                <w:p w14:paraId="6329EB48" w14:textId="77777777" w:rsidR="00F259BD" w:rsidRPr="0004659E" w:rsidRDefault="00F259BD" w:rsidP="0004659E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>AMBALAŽE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3570B71">
          <v:shape id="_x0000_s3923" type="#_x0000_t32" style="position:absolute;left:0;text-align:left;margin-left:243.5pt;margin-top:3.9pt;width:41.7pt;height:19.7pt;flip:x;z-index:251491840" o:connectortype="straight">
            <v:stroke endarrow="block"/>
          </v:shape>
        </w:pict>
      </w:r>
    </w:p>
    <w:p w14:paraId="34FF0BB0" w14:textId="77777777" w:rsidR="004C5A16" w:rsidRDefault="00ED1AA6" w:rsidP="00370A99">
      <w:pPr>
        <w:tabs>
          <w:tab w:val="center" w:pos="5244"/>
          <w:tab w:val="left" w:pos="6873"/>
        </w:tabs>
        <w:jc w:val="left"/>
        <w:rPr>
          <w:bCs/>
        </w:rPr>
      </w:pPr>
      <w:r>
        <w:rPr>
          <w:bCs/>
          <w:noProof/>
        </w:rPr>
        <w:pict w14:anchorId="6D5EEA21">
          <v:shape id="_x0000_s3934" type="#_x0000_t32" style="position:absolute;margin-left:51.2pt;margin-top:4.6pt;width:0;height:74.2pt;z-index:251503104" o:connectortype="straight"/>
        </w:pict>
      </w:r>
      <w:r>
        <w:rPr>
          <w:bCs/>
          <w:noProof/>
        </w:rPr>
        <w:pict w14:anchorId="6D48EC65">
          <v:shape id="_x0000_s3933" type="#_x0000_t32" style="position:absolute;margin-left:51.2pt;margin-top:4.55pt;width:18.2pt;height:.05pt;flip:x;z-index:251502080" o:connectortype="straight"/>
        </w:pict>
      </w:r>
      <w:r>
        <w:rPr>
          <w:bCs/>
          <w:noProof/>
        </w:rPr>
        <w:pict w14:anchorId="21A1DB00">
          <v:rect id="_x0000_s3907" style="position:absolute;margin-left:196.4pt;margin-top:9.8pt;width:102.75pt;height:19.65pt;z-index:251477504">
            <v:textbox>
              <w:txbxContent>
                <w:p w14:paraId="1CEA2E31" w14:textId="77777777" w:rsidR="00F259BD" w:rsidRPr="004D013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>UNUTRAŠNJI TRANSPORT IZ SKLADIŠTA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95B4FA9">
          <v:rect id="_x0000_s3908" style="position:absolute;margin-left:315.55pt;margin-top:.65pt;width:1in;height:28.8pt;z-index:251478528">
            <v:textbox>
              <w:txbxContent>
                <w:p w14:paraId="58D7C44B" w14:textId="77777777" w:rsidR="00F259BD" w:rsidRPr="004D013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 xml:space="preserve">OTPAKIVANJE PRIMARNE </w:t>
                  </w:r>
                </w:p>
                <w:p w14:paraId="68926396" w14:textId="77777777" w:rsidR="00F259BD" w:rsidRPr="004D013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>AMBALAŽE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F0BFD3C">
          <v:rect id="_x0000_s3906" style="position:absolute;margin-left:393.45pt;margin-top:.65pt;width:1in;height:28.8pt;z-index:251476480">
            <v:textbox>
              <w:txbxContent>
                <w:p w14:paraId="417C0165" w14:textId="77777777" w:rsidR="00F259BD" w:rsidRPr="004D0132" w:rsidRDefault="00F259BD" w:rsidP="008A225A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>OTPAKIVANJE SEKUNDARNE AMBALAŽE</w:t>
                  </w:r>
                </w:p>
              </w:txbxContent>
            </v:textbox>
          </v:rect>
        </w:pict>
      </w:r>
      <w:r w:rsidR="00370A99">
        <w:rPr>
          <w:bCs/>
        </w:rPr>
        <w:tab/>
      </w:r>
      <w:r w:rsidR="00370A99">
        <w:rPr>
          <w:bCs/>
        </w:rPr>
        <w:tab/>
      </w:r>
    </w:p>
    <w:p w14:paraId="37701C88" w14:textId="77777777" w:rsidR="004C5A16" w:rsidRDefault="00ED1AA6" w:rsidP="00136A04">
      <w:pPr>
        <w:rPr>
          <w:bCs/>
        </w:rPr>
      </w:pPr>
      <w:r>
        <w:rPr>
          <w:bCs/>
          <w:noProof/>
        </w:rPr>
        <w:pict w14:anchorId="29FE9D6C">
          <v:rect id="_x0000_s3901" style="position:absolute;left:0;text-align:left;margin-left:69.4pt;margin-top:7.15pt;width:100.8pt;height:20.4pt;z-index:251472384">
            <v:textbox>
              <w:txbxContent>
                <w:p w14:paraId="512C8F52" w14:textId="77777777" w:rsidR="00F259BD" w:rsidRPr="0004659E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>OTVARANJE PLASTIČNE AMBALAŽE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27E9FBAC">
          <v:shape id="_x0000_s3925" type="#_x0000_t32" style="position:absolute;left:0;text-align:left;margin-left:185.45pt;margin-top:.6pt;width:0;height:64.4pt;z-index:251493888" o:connectortype="straight"/>
        </w:pict>
      </w:r>
      <w:r>
        <w:rPr>
          <w:bCs/>
          <w:noProof/>
        </w:rPr>
        <w:pict w14:anchorId="5668BB3E">
          <v:shape id="_x0000_s3926" type="#_x0000_t32" style="position:absolute;left:0;text-align:left;margin-left:170.2pt;margin-top:.6pt;width:15.25pt;height:0;flip:x;z-index:251494912" o:connectortype="straight">
            <v:stroke endarrow="block"/>
          </v:shape>
        </w:pict>
      </w:r>
    </w:p>
    <w:p w14:paraId="63034CB8" w14:textId="77777777" w:rsidR="004C5A16" w:rsidRDefault="00ED1AA6">
      <w:pPr>
        <w:rPr>
          <w:bCs/>
        </w:rPr>
      </w:pPr>
      <w:r>
        <w:rPr>
          <w:bCs/>
          <w:noProof/>
        </w:rPr>
        <w:pict w14:anchorId="0AE4177D">
          <v:rect id="_x0000_s3910" style="position:absolute;left:0;text-align:left;margin-left:206.85pt;margin-top:11pt;width:81.15pt;height:32.55pt;z-index:251479552">
            <v:textbox>
              <w:txbxContent>
                <w:p w14:paraId="010DAFE8" w14:textId="77777777" w:rsidR="00F259BD" w:rsidRPr="004D013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>OTPAKIVANJE  OTVARANJE AMBALAŽE</w:t>
                  </w:r>
                </w:p>
                <w:p w14:paraId="05220212" w14:textId="77777777" w:rsidR="00F259BD" w:rsidRPr="004D013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>(PAPIRNE, STAKLENE,</w:t>
                  </w:r>
                </w:p>
                <w:p w14:paraId="04B61528" w14:textId="77777777" w:rsidR="00F259BD" w:rsidRPr="004D013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4D0132">
                    <w:rPr>
                      <w:b/>
                      <w:sz w:val="10"/>
                      <w:lang w:val="sr-Latn-CS"/>
                    </w:rPr>
                    <w:t>PLASTIČNE, LIMENKE)</w:t>
                  </w:r>
                </w:p>
                <w:p w14:paraId="5856495F" w14:textId="77777777" w:rsidR="00F259BD" w:rsidRPr="00370A99" w:rsidRDefault="00F259BD">
                  <w:pPr>
                    <w:rPr>
                      <w:sz w:val="10"/>
                      <w:lang w:val="sr-Latn-CS"/>
                    </w:rPr>
                  </w:pPr>
                </w:p>
              </w:txbxContent>
            </v:textbox>
          </v:rect>
        </w:pict>
      </w:r>
      <w:r>
        <w:rPr>
          <w:bCs/>
          <w:noProof/>
        </w:rPr>
        <w:pict w14:anchorId="6B65C157">
          <v:shape id="_x0000_s3942" type="#_x0000_t32" style="position:absolute;left:0;text-align:left;margin-left:20.45pt;margin-top:11pt;width:8.35pt;height:13.95pt;flip:x y;z-index:251511296" o:connectortype="straight">
            <v:stroke endarrow="block"/>
          </v:shape>
        </w:pict>
      </w:r>
      <w:r>
        <w:rPr>
          <w:bCs/>
          <w:noProof/>
        </w:rPr>
        <w:pict w14:anchorId="39B729E1">
          <v:shape id="_x0000_s3937" type="#_x0000_t32" style="position:absolute;left:0;text-align:left;margin-left:51.2pt;margin-top:1.85pt;width:18.2pt;height:0;flip:x;z-index:251506176" o:connectortype="straight">
            <v:stroke endarrow="block"/>
          </v:shape>
        </w:pict>
      </w:r>
      <w:r>
        <w:rPr>
          <w:bCs/>
          <w:noProof/>
        </w:rPr>
        <w:pict w14:anchorId="42CE7F92">
          <v:shape id="_x0000_s3927" type="#_x0000_t32" style="position:absolute;left:0;text-align:left;margin-left:170.2pt;margin-top:1.85pt;width:15.25pt;height:0;flip:x;z-index:251495936" o:connectortype="straight">
            <v:stroke endarrow="block"/>
          </v:shape>
        </w:pict>
      </w:r>
      <w:r>
        <w:rPr>
          <w:bCs/>
          <w:noProof/>
        </w:rPr>
        <w:pict w14:anchorId="0700CDEC">
          <v:shape id="_x0000_s3924" type="#_x0000_t32" style="position:absolute;left:0;text-align:left;margin-left:243.5pt;margin-top:1.85pt;width:0;height:9.15pt;z-index:251492864" o:connectortype="straight">
            <v:stroke endarrow="block"/>
          </v:shape>
        </w:pict>
      </w:r>
      <w:r>
        <w:rPr>
          <w:bCs/>
          <w:noProof/>
        </w:rPr>
        <w:pict w14:anchorId="44E88DF5">
          <v:rect id="_x0000_s3914" style="position:absolute;left:0;text-align:left;margin-left:465.45pt;margin-top:11pt;width:41.85pt;height:29.45pt;z-index:251483648">
            <v:textbox>
              <w:txbxContent>
                <w:p w14:paraId="0425A5E2" w14:textId="77777777" w:rsidR="00F259BD" w:rsidRPr="005A5AE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5A5AE3">
                    <w:rPr>
                      <w:b/>
                      <w:sz w:val="10"/>
                      <w:lang w:val="sr-Latn-CS"/>
                    </w:rPr>
                    <w:t xml:space="preserve">ZAGREVANJE </w:t>
                  </w:r>
                </w:p>
                <w:p w14:paraId="33599191" w14:textId="77777777" w:rsidR="00F259BD" w:rsidRPr="005A5AE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5A5AE3">
                    <w:rPr>
                      <w:b/>
                      <w:sz w:val="10"/>
                      <w:lang w:val="sr-Latn-CS"/>
                    </w:rPr>
                    <w:t>VODE</w:t>
                  </w:r>
                </w:p>
              </w:txbxContent>
            </v:textbox>
          </v:rect>
        </w:pict>
      </w:r>
    </w:p>
    <w:p w14:paraId="10A31B58" w14:textId="77777777" w:rsidR="004C5A16" w:rsidRDefault="00ED1AA6">
      <w:pPr>
        <w:rPr>
          <w:bCs/>
        </w:rPr>
      </w:pPr>
      <w:r>
        <w:rPr>
          <w:bCs/>
          <w:noProof/>
        </w:rPr>
        <w:pict w14:anchorId="289AC4D3">
          <v:rect id="_x0000_s3902" style="position:absolute;left:0;text-align:left;margin-left:69.4pt;margin-top:5.8pt;width:100.8pt;height:18.3pt;z-index:251473408">
            <v:textbox>
              <w:txbxContent>
                <w:p w14:paraId="35AB1F5A" w14:textId="77777777" w:rsidR="00F259BD" w:rsidRPr="0004659E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 xml:space="preserve">OTVARANJE </w:t>
                  </w:r>
                </w:p>
                <w:p w14:paraId="00DE9EAC" w14:textId="77777777" w:rsidR="00F259BD" w:rsidRPr="0004659E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 xml:space="preserve"> LIMENKI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47D9DCE">
          <v:shape id="_x0000_s3941" type="#_x0000_t32" style="position:absolute;left:0;text-align:left;margin-left:28.8pt;margin-top:11.15pt;width:0;height:41.25pt;z-index:251510272" o:connectortype="straight"/>
        </w:pict>
      </w:r>
      <w:r>
        <w:rPr>
          <w:bCs/>
          <w:noProof/>
        </w:rPr>
        <w:pict w14:anchorId="721BC8CA">
          <v:shape id="_x0000_s3940" type="#_x0000_t32" style="position:absolute;left:0;text-align:left;margin-left:28.8pt;margin-top:11.15pt;width:22.4pt;height:0;flip:x;z-index:251509248" o:connectortype="straight"/>
        </w:pict>
      </w:r>
      <w:r>
        <w:rPr>
          <w:bCs/>
          <w:noProof/>
        </w:rPr>
        <w:pict w14:anchorId="2EF2EF3C">
          <v:shape id="_x0000_s3938" type="#_x0000_t32" style="position:absolute;left:0;text-align:left;margin-left:51.2pt;margin-top:11.15pt;width:18.2pt;height:0;flip:x;z-index:251507200" o:connectortype="straight">
            <v:stroke endarrow="block"/>
          </v:shape>
        </w:pict>
      </w:r>
      <w:r>
        <w:rPr>
          <w:bCs/>
          <w:noProof/>
        </w:rPr>
        <w:pict w14:anchorId="38D0A265">
          <v:shape id="_x0000_s3929" type="#_x0000_t32" style="position:absolute;left:0;text-align:left;margin-left:170.2pt;margin-top:11.15pt;width:15.25pt;height:0;flip:x;z-index:251497984" o:connectortype="straight">
            <v:stroke endarrow="block"/>
          </v:shape>
        </w:pict>
      </w:r>
      <w:r>
        <w:rPr>
          <w:bCs/>
          <w:noProof/>
        </w:rPr>
        <w:pict w14:anchorId="36F2CF1D">
          <v:shape id="_x0000_s3928" type="#_x0000_t32" style="position:absolute;left:0;text-align:left;margin-left:185.45pt;margin-top:11.15pt;width:0;height:0;z-index:251496960" o:connectortype="straight">
            <v:stroke endarrow="block"/>
          </v:shape>
        </w:pict>
      </w:r>
    </w:p>
    <w:p w14:paraId="5C5CB30B" w14:textId="77777777" w:rsidR="004C5A16" w:rsidRDefault="00ED1AA6">
      <w:pPr>
        <w:rPr>
          <w:bCs/>
        </w:rPr>
      </w:pPr>
      <w:r>
        <w:rPr>
          <w:bCs/>
          <w:noProof/>
        </w:rPr>
        <w:pict w14:anchorId="1C005DE2">
          <v:shape id="_x0000_s3981" type="#_x0000_t32" style="position:absolute;left:0;text-align:left;margin-left:507.3pt;margin-top:12.85pt;width:0;height:105.4pt;z-index:251545088" o:connectortype="straight"/>
        </w:pict>
      </w:r>
      <w:r>
        <w:rPr>
          <w:bCs/>
          <w:noProof/>
        </w:rPr>
        <w:pict w14:anchorId="551E727A">
          <v:shape id="_x0000_s3931" type="#_x0000_t32" style="position:absolute;left:0;text-align:left;margin-left:185.45pt;margin-top:2.6pt;width:21.4pt;height:0;flip:x;z-index:251500032" o:connectortype="straight">
            <v:stroke endarrow="block"/>
          </v:shape>
        </w:pict>
      </w:r>
    </w:p>
    <w:p w14:paraId="6B4D900D" w14:textId="77777777" w:rsidR="004C5A16" w:rsidRDefault="00ED1AA6">
      <w:pPr>
        <w:rPr>
          <w:bCs/>
        </w:rPr>
      </w:pPr>
      <w:r>
        <w:rPr>
          <w:bCs/>
          <w:noProof/>
        </w:rPr>
        <w:pict w14:anchorId="0C1AA830">
          <v:rect id="_x0000_s3903" style="position:absolute;left:0;text-align:left;margin-left:69.4pt;margin-top:2.2pt;width:100.8pt;height:19pt;z-index:251474432">
            <v:textbox>
              <w:txbxContent>
                <w:p w14:paraId="18022405" w14:textId="77777777" w:rsidR="00F259BD" w:rsidRPr="0004659E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>OTVARANJE STAKLENE</w:t>
                  </w:r>
                </w:p>
                <w:p w14:paraId="252C8FD6" w14:textId="77777777" w:rsidR="00F259BD" w:rsidRPr="0004659E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04659E">
                    <w:rPr>
                      <w:b/>
                      <w:sz w:val="10"/>
                      <w:lang w:val="sr-Latn-CS"/>
                    </w:rPr>
                    <w:t>AMBALAŽE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5B2E232">
          <v:shape id="_x0000_s3935" type="#_x0000_t32" style="position:absolute;left:0;text-align:left;margin-left:51.2pt;margin-top:9.8pt;width:18.2pt;height:0;z-index:251504128" o:connectortype="straight"/>
        </w:pict>
      </w:r>
      <w:r>
        <w:rPr>
          <w:bCs/>
          <w:noProof/>
        </w:rPr>
        <w:pict w14:anchorId="6A9C912C">
          <v:shape id="_x0000_s3930" type="#_x0000_t32" style="position:absolute;left:0;text-align:left;margin-left:170.2pt;margin-top:9.8pt;width:15.25pt;height:0;flip:x;z-index:251499008" o:connectortype="straight">
            <v:stroke endarrow="block"/>
          </v:shape>
        </w:pict>
      </w:r>
    </w:p>
    <w:p w14:paraId="199C2182" w14:textId="77777777" w:rsidR="004C5A16" w:rsidRDefault="00ED1AA6">
      <w:pPr>
        <w:rPr>
          <w:bCs/>
        </w:rPr>
      </w:pPr>
      <w:r>
        <w:rPr>
          <w:bCs/>
          <w:noProof/>
        </w:rPr>
        <w:pict w14:anchorId="137A2C50">
          <v:shape id="_x0000_s3939" type="#_x0000_t32" style="position:absolute;left:0;text-align:left;margin-left:28.8pt;margin-top:11pt;width:178.05pt;height:0;z-index:251508224" o:connectortype="straight">
            <v:stroke endarrow="block"/>
          </v:shape>
        </w:pict>
      </w:r>
      <w:r>
        <w:rPr>
          <w:bCs/>
          <w:noProof/>
        </w:rPr>
        <w:pict w14:anchorId="5102BF0B">
          <v:rect id="_x0000_s3936" style="position:absolute;left:0;text-align:left;margin-left:206.85pt;margin-top:4.25pt;width:61.1pt;height:13.5pt;z-index:251505152">
            <v:textbox>
              <w:txbxContent>
                <w:p w14:paraId="68FD4D4B" w14:textId="77777777" w:rsidR="00F259BD" w:rsidRPr="000D0A1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0D0A12">
                    <w:rPr>
                      <w:b/>
                      <w:sz w:val="10"/>
                      <w:lang w:val="sr-Latn-CS"/>
                    </w:rPr>
                    <w:t>PRIPREMA</w:t>
                  </w:r>
                </w:p>
              </w:txbxContent>
            </v:textbox>
          </v:rect>
        </w:pict>
      </w:r>
    </w:p>
    <w:p w14:paraId="15BE4987" w14:textId="77777777" w:rsidR="004C5A16" w:rsidRDefault="00ED1AA6">
      <w:pPr>
        <w:rPr>
          <w:bCs/>
        </w:rPr>
      </w:pPr>
      <w:r>
        <w:rPr>
          <w:bCs/>
          <w:noProof/>
        </w:rPr>
        <w:pict w14:anchorId="7167FBDC">
          <v:shape id="_x0000_s3988" type="#_x0000_t32" style="position:absolute;left:0;text-align:left;margin-left:28.8pt;margin-top:10.9pt;width:0;height:14.7pt;z-index:251552256" o:connectortype="straight">
            <v:stroke endarrow="block"/>
          </v:shape>
        </w:pict>
      </w:r>
      <w:r>
        <w:rPr>
          <w:bCs/>
          <w:noProof/>
        </w:rPr>
        <w:pict w14:anchorId="3D361238">
          <v:shape id="_x0000_s3979" type="#_x0000_t32" style="position:absolute;left:0;text-align:left;margin-left:357.95pt;margin-top:10.9pt;width:0;height:37.5pt;z-index:251544064" o:connectortype="straight">
            <v:stroke endarrow="block"/>
          </v:shape>
        </w:pict>
      </w:r>
      <w:r>
        <w:rPr>
          <w:bCs/>
          <w:noProof/>
        </w:rPr>
        <w:pict w14:anchorId="5E65CC61">
          <v:shape id="_x0000_s3974" type="#_x0000_t32" style="position:absolute;left:0;text-align:left;margin-left:4in;margin-top:10.9pt;width:0;height:14.7pt;z-index:251538944" o:connectortype="straight">
            <v:stroke endarrow="block"/>
          </v:shape>
        </w:pict>
      </w:r>
      <w:r>
        <w:rPr>
          <w:bCs/>
          <w:noProof/>
        </w:rPr>
        <w:pict w14:anchorId="025E7D82">
          <v:shape id="_x0000_s3973" type="#_x0000_t32" style="position:absolute;left:0;text-align:left;margin-left:190.7pt;margin-top:10.9pt;width:0;height:14.7pt;z-index:251537920" o:connectortype="straight">
            <v:stroke endarrow="block"/>
          </v:shape>
        </w:pict>
      </w:r>
      <w:r>
        <w:rPr>
          <w:bCs/>
          <w:noProof/>
        </w:rPr>
        <w:pict w14:anchorId="7E0196A6">
          <v:shape id="_x0000_s3972" type="#_x0000_t32" style="position:absolute;left:0;text-align:left;margin-left:82.7pt;margin-top:10.9pt;width:0;height:14.7pt;z-index:251536896" o:connectortype="straight">
            <v:stroke endarrow="block"/>
          </v:shape>
        </w:pict>
      </w:r>
      <w:r>
        <w:rPr>
          <w:bCs/>
          <w:noProof/>
        </w:rPr>
        <w:pict w14:anchorId="1DFD67E1">
          <v:shape id="_x0000_s3961" type="#_x0000_t32" style="position:absolute;left:0;text-align:left;margin-left:28.8pt;margin-top:10.9pt;width:210.65pt;height:0;flip:x;z-index:251525632" o:connectortype="straight"/>
        </w:pict>
      </w:r>
      <w:r>
        <w:rPr>
          <w:bCs/>
          <w:noProof/>
        </w:rPr>
        <w:pict w14:anchorId="1D86D9D0">
          <v:shape id="_x0000_s3960" type="#_x0000_t32" style="position:absolute;left:0;text-align:left;margin-left:239.45pt;margin-top:10.9pt;width:159pt;height:0;z-index:251524608" o:connectortype="straight">
            <v:stroke endarrow="block"/>
          </v:shape>
        </w:pict>
      </w:r>
      <w:r>
        <w:rPr>
          <w:bCs/>
          <w:noProof/>
        </w:rPr>
        <w:pict w14:anchorId="595EC772">
          <v:shape id="_x0000_s3959" type="#_x0000_t32" style="position:absolute;left:0;text-align:left;margin-left:239.45pt;margin-top:3.95pt;width:0;height:6.95pt;z-index:251523584" o:connectortype="straight"/>
        </w:pict>
      </w:r>
      <w:r>
        <w:rPr>
          <w:bCs/>
          <w:noProof/>
        </w:rPr>
        <w:pict w14:anchorId="241633D0">
          <v:rect id="_x0000_s3944" style="position:absolute;left:0;text-align:left;margin-left:398.45pt;margin-top:4pt;width:96.75pt;height:21.6pt;z-index:251512320">
            <v:textbox>
              <w:txbxContent>
                <w:p w14:paraId="6E9DD7FE" w14:textId="77777777" w:rsidR="00F259BD" w:rsidRPr="002A27CA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A27CA">
                    <w:rPr>
                      <w:b/>
                      <w:sz w:val="10"/>
                    </w:rPr>
                    <w:t>PRIPREMA NADEVA OD SVE</w:t>
                  </w:r>
                  <w:r w:rsidRPr="002A27CA">
                    <w:rPr>
                      <w:b/>
                      <w:sz w:val="10"/>
                      <w:lang w:val="sr-Latn-CS"/>
                    </w:rPr>
                    <w:t>ŽEG VOĆA I POVRĆA</w:t>
                  </w:r>
                </w:p>
              </w:txbxContent>
            </v:textbox>
          </v:rect>
        </w:pict>
      </w:r>
    </w:p>
    <w:p w14:paraId="40177697" w14:textId="77777777" w:rsidR="004C5A16" w:rsidRDefault="00ED1AA6">
      <w:pPr>
        <w:rPr>
          <w:bCs/>
        </w:rPr>
      </w:pPr>
      <w:r>
        <w:rPr>
          <w:bCs/>
          <w:noProof/>
        </w:rPr>
        <w:pict w14:anchorId="02CE6C69">
          <v:shape id="_x0000_s3989" type="#_x0000_t32" style="position:absolute;left:0;text-align:left;margin-left:28.8pt;margin-top:11.8pt;width:0;height:105.9pt;z-index:251553280" o:connectortype="straight"/>
        </w:pict>
      </w:r>
      <w:r>
        <w:rPr>
          <w:bCs/>
          <w:noProof/>
        </w:rPr>
        <w:pict w14:anchorId="4421B450">
          <v:rect id="_x0000_s3964" style="position:absolute;left:0;text-align:left;margin-left:144.2pt;margin-top:11.8pt;width:85.7pt;height:22.8pt;z-index:251528704" fillcolor="red" strokecolor="#f2f2f2" strokeweight="3pt">
            <v:shadow on="t" type="perspective" color="#622423" opacity=".5" offset="1pt" offset2="-1pt"/>
            <v:textbox style="mso-next-textbox:#_x0000_s3964">
              <w:txbxContent>
                <w:p w14:paraId="584DC02D" w14:textId="6CABEEE5" w:rsidR="00F259BD" w:rsidRPr="0082073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820733">
                    <w:rPr>
                      <w:b/>
                      <w:sz w:val="10"/>
                    </w:rPr>
                    <w:t>C</w:t>
                  </w:r>
                  <w:r>
                    <w:rPr>
                      <w:b/>
                      <w:sz w:val="10"/>
                    </w:rPr>
                    <w:t>P</w:t>
                  </w:r>
                  <w:r w:rsidRPr="00820733">
                    <w:rPr>
                      <w:b/>
                      <w:sz w:val="10"/>
                    </w:rPr>
                    <w:t xml:space="preserve"> PROSEJAVANJE BRA</w:t>
                  </w:r>
                  <w:r>
                    <w:rPr>
                      <w:b/>
                      <w:sz w:val="10"/>
                      <w:lang w:val="sr-Latn-CS"/>
                    </w:rPr>
                    <w:t>ŠNA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C0F356F">
          <v:rect id="_x0000_s3965" style="position:absolute;left:0;text-align:left;margin-left:47.05pt;margin-top:11.8pt;width:1in;height:32.8pt;z-index:251529728">
            <v:textbox style="mso-next-textbox:#_x0000_s3965">
              <w:txbxContent>
                <w:p w14:paraId="58A4778B" w14:textId="77777777" w:rsidR="00F259BD" w:rsidRPr="00B253F3" w:rsidRDefault="00F259BD" w:rsidP="00B253F3">
                  <w:pPr>
                    <w:rPr>
                      <w:b/>
                      <w:sz w:val="10"/>
                    </w:rPr>
                  </w:pPr>
                  <w:r w:rsidRPr="00B253F3">
                    <w:rPr>
                      <w:b/>
                      <w:sz w:val="10"/>
                    </w:rPr>
                    <w:t>PRIPREMANJE – RAZBIJANJE JAJA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4E81C208">
          <v:rect id="_x0000_s3963" style="position:absolute;left:0;text-align:left;margin-left:239.45pt;margin-top:11.8pt;width:85.5pt;height:21.6pt;z-index:251527680">
            <v:textbox style="mso-next-textbox:#_x0000_s3963">
              <w:txbxContent>
                <w:p w14:paraId="46B89C4C" w14:textId="77777777" w:rsidR="00F259BD" w:rsidRPr="00712605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712605">
                    <w:rPr>
                      <w:b/>
                      <w:sz w:val="10"/>
                      <w:lang w:val="sr-Latn-CS"/>
                    </w:rPr>
                    <w:t>PRIPREMA NADEVA OD MESA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2FD9D86">
          <v:shape id="_x0000_s3951" type="#_x0000_t32" style="position:absolute;left:0;text-align:left;margin-left:444.95pt;margin-top:11.8pt;width:0;height:11.4pt;z-index:251518464" o:connectortype="straight">
            <v:stroke endarrow="block"/>
          </v:shape>
        </w:pict>
      </w:r>
    </w:p>
    <w:p w14:paraId="5F2D61AF" w14:textId="77777777" w:rsidR="004C5A16" w:rsidRDefault="00ED1AA6" w:rsidP="00A90E4F">
      <w:pPr>
        <w:tabs>
          <w:tab w:val="left" w:pos="7935"/>
        </w:tabs>
        <w:jc w:val="left"/>
        <w:rPr>
          <w:bCs/>
        </w:rPr>
      </w:pPr>
      <w:r>
        <w:rPr>
          <w:bCs/>
          <w:noProof/>
        </w:rPr>
        <w:pict w14:anchorId="3690F7BF">
          <v:shape id="_x0000_s3987" type="#_x0000_t32" style="position:absolute;margin-left:119.05pt;margin-top:9.4pt;width:25.15pt;height:21.4pt;z-index:251551232" o:connectortype="straight">
            <v:stroke endarrow="block"/>
          </v:shape>
        </w:pict>
      </w:r>
      <w:r>
        <w:rPr>
          <w:bCs/>
          <w:noProof/>
        </w:rPr>
        <w:pict w14:anchorId="727D1A99">
          <v:rect id="_x0000_s3946" style="position:absolute;margin-left:398.45pt;margin-top:9.4pt;width:96.75pt;height:21.4pt;z-index:251513344">
            <v:textbox style="mso-next-textbox:#_x0000_s3946">
              <w:txbxContent>
                <w:p w14:paraId="4454B8B7" w14:textId="77777777" w:rsidR="00F259BD" w:rsidRPr="002A27CA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PREBIRANJE</w:t>
                  </w:r>
                  <w:r w:rsidRPr="002A27CA">
                    <w:rPr>
                      <w:b/>
                      <w:sz w:val="10"/>
                      <w:lang w:val="sr-Latn-CS"/>
                    </w:rPr>
                    <w:t xml:space="preserve"> VOĆA I POVRĆA</w:t>
                  </w:r>
                </w:p>
              </w:txbxContent>
            </v:textbox>
          </v:rect>
        </w:pict>
      </w:r>
      <w:r w:rsidR="00A90E4F">
        <w:rPr>
          <w:bCs/>
        </w:rPr>
        <w:tab/>
      </w:r>
    </w:p>
    <w:p w14:paraId="6B0966D1" w14:textId="77777777" w:rsidR="004C5A16" w:rsidRPr="00BF6053" w:rsidRDefault="00ED1AA6">
      <w:pPr>
        <w:rPr>
          <w:bCs/>
          <w:sz w:val="14"/>
          <w:szCs w:val="14"/>
        </w:rPr>
      </w:pPr>
      <w:r>
        <w:rPr>
          <w:bCs/>
          <w:noProof/>
          <w:sz w:val="14"/>
          <w:szCs w:val="14"/>
        </w:rPr>
        <w:pict w14:anchorId="447252F9">
          <v:shape id="_x0000_s3994" type="#_x0000_t32" style="position:absolute;left:0;text-align:left;margin-left:185.45pt;margin-top:7pt;width:0;height:83.1pt;z-index:251558400" o:connectortype="straight">
            <v:stroke endarrow="block"/>
          </v:shape>
        </w:pict>
      </w:r>
      <w:r>
        <w:rPr>
          <w:bCs/>
          <w:noProof/>
          <w:sz w:val="14"/>
          <w:szCs w:val="14"/>
        </w:rPr>
        <w:pict w14:anchorId="70E5E9CE">
          <v:shape id="_x0000_s3986" type="#_x0000_t32" style="position:absolute;left:0;text-align:left;margin-left:163.7pt;margin-top:7pt;width:0;height:10pt;z-index:251550208" o:connectortype="straight">
            <v:stroke endarrow="block"/>
          </v:shape>
        </w:pict>
      </w:r>
      <w:r>
        <w:rPr>
          <w:bCs/>
          <w:noProof/>
          <w:sz w:val="14"/>
          <w:szCs w:val="14"/>
        </w:rPr>
        <w:pict w14:anchorId="3F476B63">
          <v:shape id="_x0000_s3975" type="#_x0000_t32" style="position:absolute;left:0;text-align:left;margin-left:4in;margin-top:5.8pt;width:0;height:11.2pt;z-index:251539968" o:connectortype="straight">
            <v:stroke endarrow="block"/>
          </v:shape>
        </w:pict>
      </w:r>
      <w:r>
        <w:rPr>
          <w:bCs/>
          <w:noProof/>
          <w:sz w:val="14"/>
          <w:szCs w:val="14"/>
        </w:rPr>
        <w:pict w14:anchorId="31EF9001">
          <v:rect id="_x0000_s3962" style="position:absolute;left:0;text-align:left;margin-left:334.7pt;margin-top:7pt;width:52.85pt;height:36.75pt;z-index:251526656">
            <v:textbox style="mso-next-textbox:#_x0000_s3962">
              <w:txbxContent>
                <w:p w14:paraId="6B3EFB32" w14:textId="77777777" w:rsidR="00F259BD" w:rsidRPr="0046213C" w:rsidRDefault="00F259BD" w:rsidP="00EC6ACC">
                  <w:pPr>
                    <w:rPr>
                      <w:b/>
                      <w:sz w:val="10"/>
                      <w:lang w:val="sr-Latn-CS"/>
                    </w:rPr>
                  </w:pPr>
                  <w:r w:rsidRPr="0046213C">
                    <w:rPr>
                      <w:b/>
                      <w:sz w:val="10"/>
                      <w:lang w:val="sr-Latn-CS"/>
                    </w:rPr>
                    <w:t>PRIPREMA SUVIH FILOVA POTAPANJEM U VODU</w:t>
                  </w:r>
                </w:p>
              </w:txbxContent>
            </v:textbox>
          </v:rect>
        </w:pict>
      </w:r>
    </w:p>
    <w:p w14:paraId="62BA3D82" w14:textId="77777777" w:rsidR="004C5A16" w:rsidRDefault="00ED1AA6">
      <w:pPr>
        <w:rPr>
          <w:bCs/>
        </w:rPr>
      </w:pPr>
      <w:r>
        <w:rPr>
          <w:noProof/>
        </w:rPr>
        <w:pict w14:anchorId="4E744470">
          <v:shape id="_x0000_s3991" type="#_x0000_t32" style="position:absolute;left:0;text-align:left;margin-left:106.7pt;margin-top:8.95pt;width:0;height:73.1pt;z-index:251555328" o:connectortype="straight">
            <v:stroke endarrow="block"/>
          </v:shape>
        </w:pict>
      </w:r>
      <w:r>
        <w:rPr>
          <w:noProof/>
        </w:rPr>
        <w:pict w14:anchorId="5D7260DD">
          <v:rect id="_x0000_s3971" style="position:absolute;left:0;text-align:left;margin-left:144.2pt;margin-top:8.95pt;width:33pt;height:18.5pt;z-index:251535872">
            <v:textbox style="mso-next-textbox:#_x0000_s3971">
              <w:txbxContent>
                <w:p w14:paraId="715C9663" w14:textId="77777777" w:rsidR="00F259BD" w:rsidRPr="00712605" w:rsidRDefault="00F259BD" w:rsidP="00B253F3">
                  <w:pPr>
                    <w:rPr>
                      <w:b/>
                      <w:sz w:val="10"/>
                      <w:lang w:val="sr-Latn-CS"/>
                    </w:rPr>
                  </w:pPr>
                  <w:r w:rsidRPr="00712605">
                    <w:rPr>
                      <w:b/>
                      <w:sz w:val="10"/>
                      <w:lang w:val="sr-Latn-CS"/>
                    </w:rPr>
                    <w:t>OTPAD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7FAF8DF">
          <v:rect id="_x0000_s3966" style="position:absolute;left:0;text-align:left;margin-left:253.7pt;margin-top:8.95pt;width:61.85pt;height:18.5pt;z-index:251530752">
            <v:textbox style="mso-next-textbox:#_x0000_s3966">
              <w:txbxContent>
                <w:p w14:paraId="5BA8EFD9" w14:textId="77777777" w:rsidR="00F259BD" w:rsidRPr="00522B3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522B33">
                    <w:rPr>
                      <w:b/>
                      <w:sz w:val="10"/>
                      <w:lang w:val="sr-Latn-CS"/>
                    </w:rPr>
                    <w:t>PRŽENJE MESA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422A3CC8">
          <v:shape id="_x0000_s3952" type="#_x0000_t32" style="position:absolute;left:0;text-align:left;margin-left:444.95pt;margin-top:8.95pt;width:0;height:10.85pt;z-index:251519488" o:connectortype="straight">
            <v:stroke endarrow="block"/>
          </v:shape>
        </w:pict>
      </w:r>
    </w:p>
    <w:p w14:paraId="1DD69F7C" w14:textId="77777777" w:rsidR="004C5A16" w:rsidRDefault="00ED1AA6">
      <w:pPr>
        <w:rPr>
          <w:bCs/>
        </w:rPr>
      </w:pPr>
      <w:r>
        <w:rPr>
          <w:noProof/>
        </w:rPr>
        <w:pict w14:anchorId="696AA037">
          <v:rect id="_x0000_s3970" style="position:absolute;left:0;text-align:left;margin-left:47.05pt;margin-top:6pt;width:50.65pt;height:46.65pt;z-index:251534848">
            <v:textbox style="mso-next-textbox:#_x0000_s3970">
              <w:txbxContent>
                <w:p w14:paraId="3997EF0B" w14:textId="77777777" w:rsidR="00F259BD" w:rsidRDefault="00F259BD" w:rsidP="00933F6B">
                  <w:pPr>
                    <w:rPr>
                      <w:sz w:val="10"/>
                      <w:lang w:val="sr-Latn-CS"/>
                    </w:rPr>
                  </w:pPr>
                </w:p>
                <w:p w14:paraId="14BA444D" w14:textId="77777777" w:rsidR="00F259BD" w:rsidRPr="00880C02" w:rsidRDefault="00F259BD" w:rsidP="00933F6B">
                  <w:pPr>
                    <w:rPr>
                      <w:b/>
                      <w:sz w:val="10"/>
                      <w:lang w:val="sr-Latn-CS"/>
                    </w:rPr>
                  </w:pPr>
                  <w:r w:rsidRPr="00880C02">
                    <w:rPr>
                      <w:b/>
                      <w:sz w:val="10"/>
                      <w:lang w:val="sr-Latn-CS"/>
                    </w:rPr>
                    <w:t xml:space="preserve">SEČENJE I RENDANJE </w:t>
                  </w:r>
                </w:p>
                <w:p w14:paraId="48DB0681" w14:textId="77777777" w:rsidR="00F259BD" w:rsidRPr="00880C02" w:rsidRDefault="00F259BD" w:rsidP="00933F6B">
                  <w:pPr>
                    <w:rPr>
                      <w:b/>
                      <w:sz w:val="10"/>
                      <w:lang w:val="sr-Latn-CS"/>
                    </w:rPr>
                  </w:pPr>
                  <w:r w:rsidRPr="00880C02">
                    <w:rPr>
                      <w:b/>
                      <w:sz w:val="10"/>
                      <w:lang w:val="sr-Latn-CS"/>
                    </w:rPr>
                    <w:t>KAČKAVALJA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3A915CD6">
          <v:rect id="_x0000_s3969" style="position:absolute;left:0;text-align:left;margin-left:190.7pt;margin-top:6pt;width:49.35pt;height:36.15pt;z-index:251533824">
            <v:textbox style="mso-next-textbox:#_x0000_s3969">
              <w:txbxContent>
                <w:p w14:paraId="1D154272" w14:textId="77777777" w:rsidR="00F259BD" w:rsidRDefault="00F259BD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53A2D3D3" w14:textId="77777777" w:rsidR="00F259BD" w:rsidRPr="009B5770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9B5770">
                    <w:rPr>
                      <w:b/>
                      <w:sz w:val="10"/>
                      <w:lang w:val="sr-Latn-CS"/>
                    </w:rPr>
                    <w:t>SJEDINJAVA</w:t>
                  </w:r>
                </w:p>
                <w:p w14:paraId="28A51946" w14:textId="77777777" w:rsidR="00F259BD" w:rsidRPr="009B5770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9B5770">
                    <w:rPr>
                      <w:b/>
                      <w:sz w:val="10"/>
                      <w:lang w:val="sr-Latn-CS"/>
                    </w:rPr>
                    <w:t>NJE SASTOJAKA</w:t>
                  </w:r>
                </w:p>
              </w:txbxContent>
            </v:textbox>
          </v:rect>
        </w:pict>
      </w:r>
      <w:r>
        <w:rPr>
          <w:noProof/>
        </w:rPr>
        <w:pict w14:anchorId="75A34512">
          <v:shape id="_x0000_s3983" type="#_x0000_t32" style="position:absolute;left:0;text-align:left;margin-left:315.55pt;margin-top:1.65pt;width:19.15pt;height:58.2pt;flip:x;z-index:251547136" o:connectortype="straight">
            <v:stroke endarrow="block"/>
          </v:shape>
        </w:pict>
      </w:r>
      <w:r>
        <w:rPr>
          <w:noProof/>
        </w:rPr>
        <w:pict w14:anchorId="139DC0BF">
          <v:shape id="_x0000_s3977" type="#_x0000_t32" style="position:absolute;left:0;text-align:left;margin-left:239.45pt;margin-top:6pt;width:14.25pt;height:15.9pt;flip:x;z-index:251542016" o:connectortype="straight">
            <v:stroke endarrow="block"/>
          </v:shape>
        </w:pict>
      </w:r>
      <w:r>
        <w:rPr>
          <w:bCs/>
          <w:noProof/>
        </w:rPr>
        <w:pict w14:anchorId="25F826F2">
          <v:rect id="_x0000_s3947" style="position:absolute;left:0;text-align:left;margin-left:398.7pt;margin-top:6pt;width:96.5pt;height:21.6pt;z-index:251514368">
            <v:textbox style="mso-next-textbox:#_x0000_s3947">
              <w:txbxContent>
                <w:p w14:paraId="5BE7F7E1" w14:textId="77777777" w:rsidR="00F259BD" w:rsidRPr="002A27CA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A27CA">
                    <w:rPr>
                      <w:b/>
                      <w:sz w:val="10"/>
                      <w:lang w:val="sr-Latn-CS"/>
                    </w:rPr>
                    <w:t>PRANJE VOĆA I POVRĆA</w:t>
                  </w:r>
                </w:p>
              </w:txbxContent>
            </v:textbox>
          </v:rect>
        </w:pict>
      </w:r>
    </w:p>
    <w:p w14:paraId="4DB12A2B" w14:textId="77777777" w:rsidR="00D95993" w:rsidRDefault="00ED1AA6" w:rsidP="00B253F3">
      <w:pPr>
        <w:tabs>
          <w:tab w:val="left" w:pos="1005"/>
          <w:tab w:val="left" w:pos="8070"/>
        </w:tabs>
        <w:jc w:val="left"/>
      </w:pPr>
      <w:r>
        <w:rPr>
          <w:noProof/>
        </w:rPr>
        <w:pict w14:anchorId="3BFAD74C">
          <v:shape id="_x0000_s3982" type="#_x0000_t32" style="position:absolute;margin-left:495.2pt;margin-top:-.15pt;width:12.1pt;height:0;flip:x;z-index:251546112" o:connectortype="straight">
            <v:stroke endarrow="block"/>
          </v:shape>
        </w:pict>
      </w:r>
      <w:r>
        <w:rPr>
          <w:noProof/>
        </w:rPr>
        <w:pict w14:anchorId="21226018">
          <v:shape id="_x0000_s3978" type="#_x0000_t32" style="position:absolute;margin-left:239.45pt;margin-top:8.1pt;width:14.25pt;height:16.35pt;flip:x y;z-index:251543040" o:connectortype="straight">
            <v:stroke endarrow="block"/>
          </v:shape>
        </w:pict>
      </w:r>
      <w:r>
        <w:rPr>
          <w:noProof/>
        </w:rPr>
        <w:pict w14:anchorId="3ECD3842">
          <v:shape id="_x0000_s3976" type="#_x0000_t32" style="position:absolute;margin-left:4in;margin-top:-.15pt;width:0;height:13.95pt;z-index:251540992" o:connectortype="straight">
            <v:stroke endarrow="block"/>
          </v:shape>
        </w:pict>
      </w:r>
      <w:r w:rsidR="00A90E4F">
        <w:tab/>
      </w:r>
      <w:r w:rsidR="00B253F3">
        <w:tab/>
      </w:r>
    </w:p>
    <w:p w14:paraId="20AB9076" w14:textId="77777777" w:rsidR="00D95993" w:rsidRDefault="00ED1AA6" w:rsidP="00D95993">
      <w:r>
        <w:rPr>
          <w:noProof/>
        </w:rPr>
        <w:pict w14:anchorId="61F41703">
          <v:shape id="_x0000_s3992" type="#_x0000_t32" style="position:absolute;left:0;text-align:left;margin-left:28.8pt;margin-top:0;width:18.25pt;height:0;z-index:251556352" o:connectortype="straight">
            <v:stroke endarrow="block"/>
          </v:shape>
        </w:pict>
      </w:r>
      <w:r>
        <w:rPr>
          <w:noProof/>
        </w:rPr>
        <w:pict w14:anchorId="6C23C287">
          <v:rect id="_x0000_s3967" style="position:absolute;left:0;text-align:left;margin-left:253.7pt;margin-top:0;width:61.85pt;height:18.75pt;z-index:251531776">
            <v:textbox style="mso-next-textbox:#_x0000_s3967">
              <w:txbxContent>
                <w:p w14:paraId="1768E2F1" w14:textId="34B6FAFD" w:rsidR="00F259BD" w:rsidRPr="00522B3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522B33">
                    <w:rPr>
                      <w:b/>
                      <w:sz w:val="10"/>
                      <w:lang w:val="sr-Latn-CS"/>
                    </w:rPr>
                    <w:t>POTAPANJE LUKA</w:t>
                  </w:r>
                </w:p>
              </w:txbxContent>
            </v:textbox>
          </v:rect>
        </w:pict>
      </w:r>
      <w:r>
        <w:rPr>
          <w:noProof/>
        </w:rPr>
        <w:pict w14:anchorId="32EA9939">
          <v:shape id="_x0000_s3953" type="#_x0000_t32" style="position:absolute;left:0;text-align:left;margin-left:444.95pt;margin-top:0;width:0;height:10.65pt;z-index:251520512" o:connectortype="straight">
            <v:stroke endarrow="block"/>
          </v:shape>
        </w:pict>
      </w:r>
      <w:r>
        <w:rPr>
          <w:noProof/>
        </w:rPr>
        <w:pict w14:anchorId="6D04F400">
          <v:rect id="_x0000_s3948" style="position:absolute;left:0;text-align:left;margin-left:398.45pt;margin-top:10.65pt;width:96.5pt;height:21.6pt;z-index:251515392">
            <v:textbox style="mso-next-textbox:#_x0000_s3948">
              <w:txbxContent>
                <w:p w14:paraId="2A452EBB" w14:textId="77777777" w:rsidR="00F259BD" w:rsidRPr="002A27CA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A27CA">
                    <w:rPr>
                      <w:b/>
                      <w:sz w:val="10"/>
                      <w:lang w:val="sr-Latn-CS"/>
                    </w:rPr>
                    <w:t>USITNJAVANJE - SEČENJE ILI RENDANJE VOĆA I POVRĆA</w:t>
                  </w:r>
                </w:p>
              </w:txbxContent>
            </v:textbox>
          </v:rect>
        </w:pict>
      </w:r>
    </w:p>
    <w:p w14:paraId="70D1B45D" w14:textId="77777777" w:rsidR="00D95993" w:rsidRDefault="00ED1AA6" w:rsidP="00D95993">
      <w:r>
        <w:rPr>
          <w:noProof/>
        </w:rPr>
        <w:pict w14:anchorId="72118B19">
          <v:shape id="_x0000_s3995" type="#_x0000_t32" style="position:absolute;left:0;text-align:left;margin-left:190.7pt;margin-top:.75pt;width:0;height:26.1pt;z-index:251559424" o:connectortype="straight">
            <v:stroke endarrow="block"/>
          </v:shape>
        </w:pict>
      </w:r>
      <w:r>
        <w:rPr>
          <w:noProof/>
        </w:rPr>
        <w:pict w14:anchorId="26123BE3">
          <v:shape id="_x0000_s3993" type="#_x0000_t32" style="position:absolute;left:0;text-align:left;margin-left:69.4pt;margin-top:11.25pt;width:0;height:15.6pt;z-index:251557376" o:connectortype="straight">
            <v:stroke endarrow="block"/>
          </v:shape>
        </w:pict>
      </w:r>
      <w:r>
        <w:rPr>
          <w:noProof/>
        </w:rPr>
        <w:pict w14:anchorId="24904C68">
          <v:shape id="_x0000_s3984" type="#_x0000_t32" style="position:absolute;left:0;text-align:left;margin-left:315.55pt;margin-top:4.95pt;width:82.9pt;height:21.9pt;flip:x;z-index:251548160" o:connectortype="straight">
            <v:stroke endarrow="block"/>
          </v:shape>
        </w:pict>
      </w:r>
    </w:p>
    <w:p w14:paraId="38014826" w14:textId="77777777" w:rsidR="00D95993" w:rsidRDefault="00ED1AA6" w:rsidP="00D95993">
      <w:pPr>
        <w:rPr>
          <w:sz w:val="10"/>
          <w:szCs w:val="10"/>
        </w:rPr>
      </w:pPr>
      <w:r>
        <w:rPr>
          <w:noProof/>
          <w:sz w:val="10"/>
          <w:szCs w:val="10"/>
        </w:rPr>
        <w:pict w14:anchorId="4ECFFC8F">
          <v:rect id="_x0000_s3968" style="position:absolute;left:0;text-align:left;margin-left:229.85pt;margin-top:4.65pt;width:85.7pt;height:21.6pt;z-index:251532800">
            <v:textbox style="mso-next-textbox:#_x0000_s3968">
              <w:txbxContent>
                <w:p w14:paraId="1F256173" w14:textId="77777777" w:rsidR="00F259BD" w:rsidRPr="00522B3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522B33">
                    <w:rPr>
                      <w:b/>
                      <w:sz w:val="10"/>
                      <w:lang w:val="sr-Latn-CS"/>
                    </w:rPr>
                    <w:t>ODMERAVANJE SIROVINA</w:t>
                  </w:r>
                </w:p>
              </w:txbxContent>
            </v:textbox>
          </v:rect>
        </w:pict>
      </w:r>
      <w:r>
        <w:rPr>
          <w:noProof/>
          <w:sz w:val="10"/>
          <w:szCs w:val="10"/>
        </w:rPr>
        <w:pict w14:anchorId="1C18DE6E">
          <v:shape id="_x0000_s3954" type="#_x0000_t32" style="position:absolute;left:0;text-align:left;margin-left:444.95pt;margin-top:4.65pt;width:0;height:8.4pt;z-index:251521536" o:connectortype="straight">
            <v:stroke endarrow="block"/>
          </v:shape>
        </w:pict>
      </w:r>
    </w:p>
    <w:p w14:paraId="2439B718" w14:textId="77777777" w:rsidR="0079148D" w:rsidRDefault="00ED1AA6">
      <w:pPr>
        <w:rPr>
          <w:bCs/>
        </w:rPr>
      </w:pPr>
      <w:r>
        <w:rPr>
          <w:noProof/>
        </w:rPr>
        <w:pict w14:anchorId="0119EBB2">
          <v:shape id="_x0000_s4018" type="#_x0000_t32" style="position:absolute;left:0;text-align:left;margin-left:28.8pt;margin-top:7.3pt;width:74.15pt;height:13.2pt;z-index:251577856" o:connectortype="straight">
            <v:stroke endarrow="block"/>
          </v:shape>
        </w:pict>
      </w:r>
      <w:r>
        <w:rPr>
          <w:noProof/>
        </w:rPr>
        <w:pict w14:anchorId="5A73B4F3">
          <v:shape id="_x0000_s3990" type="#_x0000_t32" style="position:absolute;left:0;text-align:left;margin-left:28.8pt;margin-top:7.3pt;width:201.1pt;height:0;z-index:251554304" o:connectortype="straight">
            <v:stroke endarrow="block"/>
          </v:shape>
        </w:pict>
      </w:r>
      <w:r>
        <w:rPr>
          <w:noProof/>
        </w:rPr>
        <w:pict w14:anchorId="23F1AB57">
          <v:shape id="_x0000_s3985" type="#_x0000_t32" style="position:absolute;left:0;text-align:left;margin-left:315.55pt;margin-top:7.3pt;width:82.9pt;height:39.9pt;flip:x y;z-index:251549184" o:connectortype="straight">
            <v:stroke endarrow="block"/>
          </v:shape>
        </w:pict>
      </w:r>
      <w:r>
        <w:rPr>
          <w:noProof/>
        </w:rPr>
        <w:pict w14:anchorId="0946FE7A">
          <v:rect id="_x0000_s3949" style="position:absolute;left:0;text-align:left;margin-left:398.7pt;margin-top:7.3pt;width:96.5pt;height:21.6pt;z-index:251516416">
            <v:textbox style="mso-next-textbox:#_x0000_s3949">
              <w:txbxContent>
                <w:p w14:paraId="546BF401" w14:textId="77777777" w:rsidR="00F259BD" w:rsidRPr="002A27CA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A27CA">
                    <w:rPr>
                      <w:b/>
                      <w:sz w:val="10"/>
                      <w:lang w:val="sr-Latn-CS"/>
                    </w:rPr>
                    <w:t>TERMIČKA OBRADA VOĆA I POVRĆA</w:t>
                  </w:r>
                </w:p>
              </w:txbxContent>
            </v:textbox>
          </v:rect>
        </w:pict>
      </w:r>
    </w:p>
    <w:p w14:paraId="5531CCAA" w14:textId="77777777" w:rsidR="00AC0217" w:rsidRDefault="00ED1AA6">
      <w:r>
        <w:rPr>
          <w:noProof/>
        </w:rPr>
        <w:pict w14:anchorId="039D47F2">
          <v:rect id="_x0000_s4002" style="position:absolute;left:0;text-align:left;margin-left:20.45pt;margin-top:6.7pt;width:48.95pt;height:22.2pt;z-index:251562496">
            <v:textbox>
              <w:txbxContent>
                <w:p w14:paraId="687A051B" w14:textId="77777777" w:rsidR="00F259BD" w:rsidRDefault="00F259BD">
                  <w:pPr>
                    <w:rPr>
                      <w:sz w:val="10"/>
                      <w:lang w:val="sr-Latn-CS"/>
                    </w:rPr>
                  </w:pPr>
                </w:p>
                <w:p w14:paraId="2C22D8F7" w14:textId="77777777" w:rsidR="00F259BD" w:rsidRPr="00F2274D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F2274D">
                    <w:rPr>
                      <w:b/>
                      <w:sz w:val="10"/>
                      <w:lang w:val="sr-Latn-CS"/>
                    </w:rPr>
                    <w:t>OTPAD</w:t>
                  </w:r>
                </w:p>
              </w:txbxContent>
            </v:textbox>
          </v:rect>
        </w:pict>
      </w:r>
      <w:r>
        <w:rPr>
          <w:noProof/>
        </w:rPr>
        <w:pict w14:anchorId="43DDB62D">
          <v:rect id="_x0000_s4003" style="position:absolute;left:0;text-align:left;margin-left:102.95pt;margin-top:1.75pt;width:41.25pt;height:39.15pt;z-index:251563520">
            <v:textbox>
              <w:txbxContent>
                <w:p w14:paraId="6BC1F522" w14:textId="77777777" w:rsidR="00F259BD" w:rsidRDefault="00F259BD">
                  <w:pPr>
                    <w:rPr>
                      <w:sz w:val="10"/>
                      <w:lang w:val="sr-Latn-CS"/>
                    </w:rPr>
                  </w:pPr>
                </w:p>
                <w:p w14:paraId="0AE5F9B7" w14:textId="77777777" w:rsidR="00F259BD" w:rsidRPr="00F2274D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F2274D">
                    <w:rPr>
                      <w:b/>
                      <w:sz w:val="10"/>
                      <w:lang w:val="sr-Latn-CS"/>
                    </w:rPr>
                    <w:t>ODMERA</w:t>
                  </w:r>
                </w:p>
                <w:p w14:paraId="33A9855F" w14:textId="77777777" w:rsidR="00F259BD" w:rsidRPr="00F2274D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F2274D">
                    <w:rPr>
                      <w:b/>
                      <w:sz w:val="10"/>
                      <w:lang w:val="sr-Latn-CS"/>
                    </w:rPr>
                    <w:t>VANJE</w:t>
                  </w:r>
                </w:p>
                <w:p w14:paraId="096E6794" w14:textId="77777777" w:rsidR="00F259BD" w:rsidRPr="00F2274D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F2274D">
                    <w:rPr>
                      <w:b/>
                      <w:sz w:val="10"/>
                      <w:lang w:val="sr-Latn-CS"/>
                    </w:rPr>
                    <w:t>ADITIVA</w:t>
                  </w:r>
                </w:p>
              </w:txbxContent>
            </v:textbox>
          </v:rect>
        </w:pict>
      </w:r>
      <w:r>
        <w:rPr>
          <w:noProof/>
        </w:rPr>
        <w:pict w14:anchorId="2BA2BD15">
          <v:shape id="_x0000_s4001" type="#_x0000_t32" style="position:absolute;left:0;text-align:left;margin-left:267.95pt;margin-top:6.7pt;width:0;height:12.45pt;z-index:251561472" o:connectortype="straight">
            <v:stroke endarrow="block"/>
          </v:shape>
        </w:pict>
      </w:r>
    </w:p>
    <w:p w14:paraId="72857164" w14:textId="77777777" w:rsidR="00AC0217" w:rsidRDefault="00ED1AA6">
      <w:r>
        <w:rPr>
          <w:noProof/>
        </w:rPr>
        <w:pict w14:anchorId="1D3C9537">
          <v:shape id="_x0000_s4005" type="#_x0000_t32" style="position:absolute;left:0;text-align:left;margin-left:69.4pt;margin-top:5.35pt;width:33.55pt;height:0;flip:x;z-index:251565568" o:connectortype="straight">
            <v:stroke endarrow="block"/>
          </v:shape>
        </w:pict>
      </w:r>
      <w:r>
        <w:rPr>
          <w:noProof/>
        </w:rPr>
        <w:pict w14:anchorId="38351681">
          <v:shape id="_x0000_s4004" type="#_x0000_t32" style="position:absolute;left:0;text-align:left;margin-left:144.2pt;margin-top:5.35pt;width:46.5pt;height:14.25pt;z-index:251564544" o:connectortype="straight">
            <v:stroke endarrow="block"/>
          </v:shape>
        </w:pict>
      </w:r>
      <w:r>
        <w:rPr>
          <w:noProof/>
        </w:rPr>
        <w:pict w14:anchorId="67AD1D31">
          <v:rect id="_x0000_s4000" style="position:absolute;left:0;text-align:left;margin-left:190.7pt;margin-top:5.35pt;width:2in;height:26.85pt;z-index:251560448" strokeweight="3pt">
            <v:stroke linestyle="thinThin"/>
            <v:textbox>
              <w:txbxContent>
                <w:p w14:paraId="68CA6235" w14:textId="77777777" w:rsidR="00F259BD" w:rsidRPr="005771E3" w:rsidRDefault="00F259BD">
                  <w:pPr>
                    <w:rPr>
                      <w:b/>
                      <w:sz w:val="12"/>
                      <w:lang w:val="sr-Latn-CS"/>
                    </w:rPr>
                  </w:pPr>
                  <w:r w:rsidRPr="005771E3">
                    <w:rPr>
                      <w:b/>
                      <w:sz w:val="12"/>
                      <w:lang w:val="sr-Latn-CS"/>
                    </w:rPr>
                    <w:t>P R O I Z V O D NJ A</w:t>
                  </w:r>
                </w:p>
              </w:txbxContent>
            </v:textbox>
          </v:rect>
        </w:pict>
      </w:r>
      <w:r>
        <w:rPr>
          <w:noProof/>
        </w:rPr>
        <w:pict w14:anchorId="7745C1D4">
          <v:shape id="_x0000_s3955" type="#_x0000_t32" style="position:absolute;left:0;text-align:left;margin-left:444.95pt;margin-top:1.3pt;width:0;height:9.3pt;z-index:251522560" o:connectortype="straight">
            <v:stroke endarrow="block"/>
          </v:shape>
        </w:pict>
      </w:r>
      <w:r>
        <w:rPr>
          <w:noProof/>
        </w:rPr>
        <w:pict w14:anchorId="4A29EAD6">
          <v:rect id="_x0000_s3950" style="position:absolute;left:0;text-align:left;margin-left:398.7pt;margin-top:10.6pt;width:96.75pt;height:21.6pt;z-index:251517440">
            <v:textbox style="mso-next-textbox:#_x0000_s3950">
              <w:txbxContent>
                <w:p w14:paraId="5B2E6B48" w14:textId="77777777" w:rsidR="00F259BD" w:rsidRPr="002A27CA" w:rsidRDefault="00F259BD" w:rsidP="00271320">
                  <w:pPr>
                    <w:rPr>
                      <w:b/>
                      <w:sz w:val="10"/>
                      <w:lang w:val="sr-Latn-CS"/>
                    </w:rPr>
                  </w:pPr>
                  <w:r w:rsidRPr="002A27CA">
                    <w:rPr>
                      <w:b/>
                      <w:sz w:val="10"/>
                      <w:lang w:val="sr-Latn-CS"/>
                    </w:rPr>
                    <w:t>HLADJENJE</w:t>
                  </w:r>
                </w:p>
              </w:txbxContent>
            </v:textbox>
          </v:rect>
        </w:pict>
      </w:r>
    </w:p>
    <w:p w14:paraId="045C0F27" w14:textId="77777777" w:rsidR="00AC0217" w:rsidRDefault="00AC0217"/>
    <w:p w14:paraId="5ABE0E87" w14:textId="77777777" w:rsidR="00AC0217" w:rsidRDefault="00ED1AA6">
      <w:r>
        <w:rPr>
          <w:noProof/>
        </w:rPr>
        <w:pict w14:anchorId="4522E14B">
          <v:shape id="_x0000_s4007" type="#_x0000_t32" style="position:absolute;left:0;text-align:left;margin-left:267.95pt;margin-top:4.6pt;width:0;height:15.9pt;z-index:251566592" o:connectortype="straight">
            <v:stroke endarrow="block"/>
          </v:shape>
        </w:pict>
      </w:r>
    </w:p>
    <w:p w14:paraId="48403632" w14:textId="77777777" w:rsidR="00970A95" w:rsidRDefault="00ED1AA6">
      <w:r>
        <w:rPr>
          <w:noProof/>
        </w:rPr>
        <w:pict w14:anchorId="6629D402">
          <v:shape id="_x0000_s4017" type="#_x0000_t32" style="position:absolute;left:0;text-align:left;margin-left:299.15pt;margin-top:6.7pt;width:8.5pt;height:12.75pt;z-index:251576832" o:connectortype="straight">
            <v:stroke endarrow="block"/>
          </v:shape>
        </w:pict>
      </w:r>
      <w:r>
        <w:rPr>
          <w:noProof/>
        </w:rPr>
        <w:pict w14:anchorId="6DB741CA">
          <v:shape id="_x0000_s4016" type="#_x0000_t32" style="position:absolute;left:0;text-align:left;margin-left:222.55pt;margin-top:6.7pt;width:11.1pt;height:12.75pt;flip:x;z-index:251575808" o:connectortype="straight">
            <v:stroke endarrow="block"/>
          </v:shape>
        </w:pict>
      </w:r>
      <w:r>
        <w:rPr>
          <w:noProof/>
        </w:rPr>
        <w:pict w14:anchorId="2A63E642">
          <v:shape id="_x0000_s4015" type="#_x0000_t32" style="position:absolute;left:0;text-align:left;margin-left:140.05pt;margin-top:6.7pt;width:0;height:12.75pt;z-index:251574784" o:connectortype="straight">
            <v:stroke endarrow="block"/>
          </v:shape>
        </w:pict>
      </w:r>
      <w:r>
        <w:rPr>
          <w:noProof/>
        </w:rPr>
        <w:pict w14:anchorId="55853FD3">
          <v:shape id="_x0000_s4014" type="#_x0000_t32" style="position:absolute;left:0;text-align:left;margin-left:378.2pt;margin-top:6.7pt;width:5.25pt;height:12.75pt;z-index:251573760" o:connectortype="straight">
            <v:stroke endarrow="block"/>
          </v:shape>
        </w:pict>
      </w:r>
      <w:r>
        <w:rPr>
          <w:noProof/>
        </w:rPr>
        <w:pict w14:anchorId="73EE7749">
          <v:shape id="_x0000_s4013" type="#_x0000_t32" style="position:absolute;left:0;text-align:left;margin-left:267.95pt;margin-top:6.7pt;width:110.25pt;height:0;z-index:251572736" o:connectortype="straight"/>
        </w:pict>
      </w:r>
      <w:r>
        <w:rPr>
          <w:noProof/>
        </w:rPr>
        <w:pict w14:anchorId="1E633278">
          <v:shape id="_x0000_s4012" type="#_x0000_t32" style="position:absolute;left:0;text-align:left;margin-left:140.05pt;margin-top:6.7pt;width:127.9pt;height:0;flip:x;z-index:251571712" o:connectortype="straight"/>
        </w:pict>
      </w:r>
    </w:p>
    <w:p w14:paraId="626BFE3E" w14:textId="77777777" w:rsidR="00970A95" w:rsidRDefault="00ED1AA6">
      <w:r>
        <w:rPr>
          <w:noProof/>
        </w:rPr>
        <w:pict w14:anchorId="5E93DE50">
          <v:rect id="_x0000_s4010" style="position:absolute;left:0;text-align:left;margin-left:106.85pt;margin-top:5.65pt;width:63.35pt;height:33.75pt;z-index:251569664" strokeweight="3pt">
            <v:stroke linestyle="thinThin"/>
            <v:textbox>
              <w:txbxContent>
                <w:p w14:paraId="26948080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 xml:space="preserve">PROIZVODNJA HLEBA </w:t>
                  </w:r>
                </w:p>
                <w:p w14:paraId="2A12748F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I OBIČNOG</w:t>
                  </w:r>
                </w:p>
                <w:p w14:paraId="210E656C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PECIVA</w:t>
                  </w:r>
                </w:p>
              </w:txbxContent>
            </v:textbox>
          </v:rect>
        </w:pict>
      </w:r>
      <w:r>
        <w:rPr>
          <w:noProof/>
        </w:rPr>
        <w:pict w14:anchorId="69C49028">
          <v:rect id="_x0000_s4011" style="position:absolute;left:0;text-align:left;margin-left:349.25pt;margin-top:5.65pt;width:63.2pt;height:33.75pt;z-index:251570688" strokeweight="3pt">
            <v:stroke linestyle="thinThin"/>
            <v:textbox>
              <w:txbxContent>
                <w:p w14:paraId="301027C5" w14:textId="77777777" w:rsidR="00F259BD" w:rsidRDefault="00F259BD">
                  <w:pPr>
                    <w:rPr>
                      <w:sz w:val="10"/>
                      <w:lang w:val="sr-Latn-CS"/>
                    </w:rPr>
                  </w:pPr>
                </w:p>
                <w:p w14:paraId="76D2854F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PROIZVODNJA</w:t>
                  </w:r>
                </w:p>
                <w:p w14:paraId="05511240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KOLAČA</w:t>
                  </w:r>
                </w:p>
              </w:txbxContent>
            </v:textbox>
          </v:rect>
        </w:pict>
      </w:r>
      <w:r>
        <w:rPr>
          <w:noProof/>
        </w:rPr>
        <w:pict w14:anchorId="34DB3A5B">
          <v:rect id="_x0000_s4009" style="position:absolute;left:0;text-align:left;margin-left:271.35pt;margin-top:5.65pt;width:63.35pt;height:33.75pt;z-index:251568640" strokeweight="3pt">
            <v:stroke linestyle="thinThin"/>
            <v:textbox>
              <w:txbxContent>
                <w:p w14:paraId="37E3A196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PROIZVODNJA</w:t>
                  </w:r>
                </w:p>
                <w:p w14:paraId="32BAC44B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 xml:space="preserve">BUREKA I </w:t>
                  </w:r>
                </w:p>
                <w:p w14:paraId="4209520E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PITA</w:t>
                  </w:r>
                </w:p>
              </w:txbxContent>
            </v:textbox>
          </v:rect>
        </w:pict>
      </w:r>
      <w:r>
        <w:rPr>
          <w:noProof/>
        </w:rPr>
        <w:pict w14:anchorId="595A7725">
          <v:rect id="_x0000_s4008" style="position:absolute;left:0;text-align:left;margin-left:190.7pt;margin-top:5.65pt;width:63pt;height:33.75pt;z-index:251567616" strokeweight="3pt">
            <v:stroke linestyle="thinThin"/>
            <v:textbox>
              <w:txbxContent>
                <w:p w14:paraId="0E8E36FB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PROIZVODNJA PECIVA OD</w:t>
                  </w:r>
                </w:p>
                <w:p w14:paraId="00E0060B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LISNATOG</w:t>
                  </w:r>
                </w:p>
                <w:p w14:paraId="2D5472B8" w14:textId="77777777" w:rsidR="00F259BD" w:rsidRPr="002B2248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2B2248">
                    <w:rPr>
                      <w:b/>
                      <w:sz w:val="10"/>
                      <w:lang w:val="sr-Latn-CS"/>
                    </w:rPr>
                    <w:t>TESTA</w:t>
                  </w:r>
                </w:p>
              </w:txbxContent>
            </v:textbox>
          </v:rect>
        </w:pict>
      </w:r>
    </w:p>
    <w:p w14:paraId="640587CF" w14:textId="77777777" w:rsidR="00970A95" w:rsidRDefault="00970A95"/>
    <w:p w14:paraId="4337F0A2" w14:textId="77777777" w:rsidR="00970A95" w:rsidRDefault="00970A95"/>
    <w:p w14:paraId="541747EC" w14:textId="77777777" w:rsidR="00970A95" w:rsidRDefault="00970A95"/>
    <w:p w14:paraId="1C2F171B" w14:textId="77777777" w:rsidR="00970A95" w:rsidRDefault="00970A95"/>
    <w:p w14:paraId="55962FA3" w14:textId="77777777" w:rsidR="00970A95" w:rsidRDefault="00970A95"/>
    <w:p w14:paraId="7DAE6F54" w14:textId="77777777" w:rsidR="00970A95" w:rsidRDefault="00970A95"/>
    <w:p w14:paraId="27F1F808" w14:textId="77777777" w:rsidR="00970A95" w:rsidRDefault="00970A95"/>
    <w:p w14:paraId="08C510F8" w14:textId="77777777" w:rsidR="00970A95" w:rsidRDefault="00970A95"/>
    <w:p w14:paraId="0B28A734" w14:textId="77777777" w:rsidR="00816AA6" w:rsidRDefault="00816AA6"/>
    <w:p w14:paraId="31A336B4" w14:textId="77777777" w:rsidR="00816AA6" w:rsidRDefault="00816AA6"/>
    <w:p w14:paraId="5D7675CC" w14:textId="77777777" w:rsidR="006B6D63" w:rsidRDefault="006B6D63" w:rsidP="006B6D63">
      <w:pPr>
        <w:rPr>
          <w:bCs/>
        </w:rPr>
      </w:pPr>
    </w:p>
    <w:p w14:paraId="24920E38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7E99A838">
          <v:rect id="_x0000_s4019" style="position:absolute;left:0;text-align:left;margin-left:28.8pt;margin-top:7.3pt;width:459.5pt;height:22.9pt;z-index:251578880">
            <v:textbox style="mso-next-textbox:#_x0000_s4019">
              <w:txbxContent>
                <w:p w14:paraId="734DB7AA" w14:textId="77777777" w:rsidR="00F259BD" w:rsidRDefault="00F259BD" w:rsidP="006B6D63">
                  <w:pPr>
                    <w:pageBreakBefore/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  <w:r>
                    <w:rPr>
                      <w:sz w:val="16"/>
                      <w:szCs w:val="16"/>
                    </w:rPr>
                    <w:t>PROIZVODNJA HLEBA I PEKARSKOG PECIVA</w:t>
                  </w:r>
                </w:p>
                <w:p w14:paraId="078BDCF3" w14:textId="77777777" w:rsidR="00F259BD" w:rsidRPr="00AA6BFC" w:rsidRDefault="00F259BD" w:rsidP="006B6D63">
                  <w:pPr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</w:p>
              </w:txbxContent>
            </v:textbox>
          </v:rect>
        </w:pict>
      </w:r>
    </w:p>
    <w:p w14:paraId="12383E88" w14:textId="77777777" w:rsidR="006B6D63" w:rsidRDefault="006B6D63" w:rsidP="006B6D63">
      <w:pPr>
        <w:rPr>
          <w:bCs/>
        </w:rPr>
      </w:pPr>
    </w:p>
    <w:p w14:paraId="12C3A620" w14:textId="77777777" w:rsidR="006B6D63" w:rsidRDefault="006B6D63" w:rsidP="006B6D63">
      <w:pPr>
        <w:rPr>
          <w:bCs/>
        </w:rPr>
      </w:pPr>
    </w:p>
    <w:p w14:paraId="76C8CE5F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67D76E1E">
          <v:rect id="_x0000_s4020" style="position:absolute;left:0;text-align:left;margin-left:194.45pt;margin-top:5.85pt;width:128.2pt;height:24.95pt;z-index:251579904" strokeweight="3pt">
            <v:stroke linestyle="thinThin"/>
            <v:textbox>
              <w:txbxContent>
                <w:p w14:paraId="18F83DE0" w14:textId="77777777" w:rsidR="00F259BD" w:rsidRPr="00746594" w:rsidRDefault="00F259BD" w:rsidP="006B6D63">
                  <w:pPr>
                    <w:textboxTightWrap w:val="allLines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P R O I Z V O D NJ A</w:t>
                  </w:r>
                </w:p>
              </w:txbxContent>
            </v:textbox>
          </v:rect>
        </w:pict>
      </w:r>
    </w:p>
    <w:p w14:paraId="10A20DEC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4EA865D1">
          <v:rect id="_x0000_s4026" style="position:absolute;left:0;text-align:left;margin-left:447.2pt;margin-top:11pt;width:41.1pt;height:46.5pt;z-index:251584000">
            <v:textbox>
              <w:txbxContent>
                <w:p w14:paraId="3B7B1C13" w14:textId="77777777" w:rsidR="00F259BD" w:rsidRDefault="00F259BD" w:rsidP="006B6D63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7CF0E448" w14:textId="77777777" w:rsidR="00F259BD" w:rsidRDefault="00F259BD" w:rsidP="006B6D63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4072A720" w14:textId="77777777" w:rsidR="00F259BD" w:rsidRDefault="00F259BD" w:rsidP="006B6D63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PRIPRE</w:t>
                  </w:r>
                </w:p>
                <w:p w14:paraId="098251F7" w14:textId="77777777" w:rsidR="00F259BD" w:rsidRPr="0023546C" w:rsidRDefault="00F259BD" w:rsidP="006B6D63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MLJENA</w:t>
                  </w:r>
                </w:p>
                <w:p w14:paraId="678F3450" w14:textId="77777777" w:rsidR="00F259BD" w:rsidRPr="0023546C" w:rsidRDefault="00F259BD" w:rsidP="006B6D63">
                  <w:pPr>
                    <w:rPr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</w:p>
    <w:p w14:paraId="33FCD081" w14:textId="77777777" w:rsidR="006B6D63" w:rsidRDefault="006B6D63" w:rsidP="006B6D63">
      <w:pPr>
        <w:rPr>
          <w:bCs/>
        </w:rPr>
      </w:pPr>
    </w:p>
    <w:p w14:paraId="04D7C06E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2D56D280">
          <v:shape id="_x0000_s4068" type="#_x0000_t32" style="position:absolute;left:0;text-align:left;margin-left:304.7pt;margin-top:5.9pt;width:142.5pt;height:0;flip:x;z-index:251588096" o:connectortype="straight">
            <v:stroke endarrow="block"/>
          </v:shape>
        </w:pict>
      </w:r>
      <w:r>
        <w:rPr>
          <w:bCs/>
          <w:noProof/>
        </w:rPr>
        <w:pict w14:anchorId="76D64E97">
          <v:rect id="_x0000_s4022" style="position:absolute;left:0;text-align:left;margin-left:38.55pt;margin-top:5.9pt;width:108.65pt;height:30.15pt;z-index:251580928" strokeweight="3pt">
            <v:stroke linestyle="thinThin"/>
            <v:textbox style="mso-next-textbox:#_x0000_s4022">
              <w:txbxContent>
                <w:p w14:paraId="7CA109FA" w14:textId="77777777" w:rsidR="00F259BD" w:rsidRDefault="00F259BD" w:rsidP="006B6D6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PROIZVODNJA HLEBA I </w:t>
                  </w:r>
                </w:p>
                <w:p w14:paraId="4908B43B" w14:textId="77777777" w:rsidR="00F259BD" w:rsidRDefault="00F259BD" w:rsidP="006B6D6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PEKARSKOG</w:t>
                  </w:r>
                </w:p>
                <w:p w14:paraId="6DF71160" w14:textId="77777777" w:rsidR="00F259BD" w:rsidRPr="00643E2F" w:rsidRDefault="00F259BD" w:rsidP="006B6D6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PECIVA</w:t>
                  </w:r>
                </w:p>
                <w:p w14:paraId="3A6276D4" w14:textId="77777777" w:rsidR="00F259BD" w:rsidRPr="00643E2F" w:rsidRDefault="00F259BD" w:rsidP="006B6D63">
                  <w:pPr>
                    <w:jc w:val="both"/>
                    <w:rPr>
                      <w:b/>
                      <w:sz w:val="10"/>
                      <w:lang w:val="sr-Latn-CS"/>
                    </w:rPr>
                  </w:pPr>
                </w:p>
              </w:txbxContent>
            </v:textbox>
          </v:rect>
        </w:pict>
      </w:r>
      <w:r>
        <w:rPr>
          <w:bCs/>
          <w:noProof/>
        </w:rPr>
        <w:pict w14:anchorId="1691EBBF">
          <v:rect id="_x0000_s4024" style="position:absolute;left:0;text-align:left;margin-left:201.2pt;margin-top:5.9pt;width:103.5pt;height:30.15pt;z-index:251581952">
            <v:textbox style="mso-next-textbox:#_x0000_s4024">
              <w:txbxContent>
                <w:p w14:paraId="29D6CB2B" w14:textId="77777777" w:rsidR="00F259BD" w:rsidRDefault="00F259BD" w:rsidP="006B6D6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</w:p>
                <w:p w14:paraId="303CEB97" w14:textId="77777777" w:rsidR="00F259BD" w:rsidRPr="00643E2F" w:rsidRDefault="00F259BD" w:rsidP="006B6D6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UBACIVANJE ODMERENIH SIROVINA U KIBLU</w:t>
                  </w:r>
                </w:p>
              </w:txbxContent>
            </v:textbox>
          </v:rect>
        </w:pict>
      </w:r>
    </w:p>
    <w:p w14:paraId="63FDEE16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770DBFA5">
          <v:shape id="_x0000_s4072" type="#_x0000_t32" style="position:absolute;left:0;text-align:left;margin-left:147.2pt;margin-top:5.6pt;width:54pt;height:0;z-index:251590144" o:connectortype="straight">
            <v:stroke endarrow="block"/>
          </v:shape>
        </w:pict>
      </w:r>
      <w:r>
        <w:rPr>
          <w:bCs/>
          <w:noProof/>
        </w:rPr>
        <w:pict w14:anchorId="657E2529">
          <v:shape id="_x0000_s4070" type="#_x0000_t32" style="position:absolute;left:0;text-align:left;margin-left:304.7pt;margin-top:10.1pt;width:38.25pt;height:0;z-index:251589120" o:connectortype="straight">
            <v:stroke endarrow="block"/>
          </v:shape>
        </w:pict>
      </w:r>
      <w:r>
        <w:rPr>
          <w:bCs/>
          <w:noProof/>
        </w:rPr>
        <w:pict w14:anchorId="3364786D">
          <v:rect id="_x0000_s4025" style="position:absolute;left:0;text-align:left;margin-left:342.95pt;margin-top:10.1pt;width:92.25pt;height:23.8pt;z-index:-251733504" wrapcoords="-225 -450 -225 21150 21825 21150 21825 -450 -225 -450">
            <v:textbox style="mso-next-textbox:#_x0000_s4025">
              <w:txbxContent>
                <w:p w14:paraId="69327691" w14:textId="77777777" w:rsidR="00F259BD" w:rsidRDefault="00F259BD" w:rsidP="006B6D63">
                  <w:pPr>
                    <w:textboxTightWrap w:val="allLines"/>
                    <w:rPr>
                      <w:b/>
                      <w:sz w:val="10"/>
                    </w:rPr>
                  </w:pPr>
                </w:p>
                <w:p w14:paraId="4FFB8C5D" w14:textId="77777777" w:rsidR="00F259BD" w:rsidRPr="00DE4592" w:rsidRDefault="00F259BD" w:rsidP="006B6D63">
                  <w:pPr>
                    <w:textboxTightWrap w:val="allLines"/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MIKSIRANJE</w:t>
                  </w:r>
                </w:p>
              </w:txbxContent>
            </v:textbox>
          </v:rect>
        </w:pict>
      </w:r>
    </w:p>
    <w:p w14:paraId="1FA3AFB1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306CC1F8">
          <v:shape id="_x0000_s4067" type="#_x0000_t32" style="position:absolute;left:0;text-align:left;margin-left:488.3pt;margin-top:2.3pt;width:0;height:22.5pt;z-index:251587072" o:connectortype="straight"/>
        </w:pict>
      </w:r>
    </w:p>
    <w:p w14:paraId="6597C9C7" w14:textId="77777777" w:rsidR="006B6D63" w:rsidRDefault="00ED1AA6" w:rsidP="006B6D63">
      <w:pPr>
        <w:rPr>
          <w:bCs/>
        </w:rPr>
      </w:pPr>
      <w:r>
        <w:rPr>
          <w:bCs/>
          <w:noProof/>
        </w:rPr>
        <w:pict w14:anchorId="575A0ECD">
          <v:shape id="_x0000_s4156" type="#_x0000_t32" style="position:absolute;left:0;text-align:left;margin-left:311.45pt;margin-top:314.75pt;width:45.9pt;height:24.75pt;flip:x;z-index:251655680" o:connectortype="straight">
            <v:stroke endarrow="block"/>
          </v:shape>
        </w:pict>
      </w:r>
      <w:r>
        <w:rPr>
          <w:bCs/>
          <w:noProof/>
        </w:rPr>
        <w:pict w14:anchorId="34F6A1CB">
          <v:shape id="_x0000_s4155" type="#_x0000_t32" style="position:absolute;left:0;text-align:left;margin-left:311.45pt;margin-top:251.75pt;width:60pt;height:49.5pt;flip:x;z-index:251654656" o:connectortype="straight"/>
        </w:pict>
      </w:r>
      <w:r>
        <w:rPr>
          <w:bCs/>
          <w:noProof/>
        </w:rPr>
        <w:pict w14:anchorId="74A9C1FC">
          <v:shape id="_x0000_s4154" type="#_x0000_t32" style="position:absolute;left:0;text-align:left;margin-left:371.45pt;margin-top:170pt;width:0;height:81.75pt;z-index:251653632" o:connectortype="straight"/>
        </w:pict>
      </w:r>
      <w:r>
        <w:rPr>
          <w:bCs/>
          <w:noProof/>
        </w:rPr>
        <w:pict w14:anchorId="2F83C733">
          <v:shape id="_x0000_s4153" type="#_x0000_t32" style="position:absolute;left:0;text-align:left;margin-left:33.2pt;margin-top:409.85pt;width:0;height:35.25pt;flip:y;z-index:251652608" o:connectortype="straight">
            <v:stroke endarrow="block"/>
          </v:shape>
        </w:pict>
      </w:r>
      <w:r>
        <w:rPr>
          <w:bCs/>
          <w:noProof/>
        </w:rPr>
        <w:pict w14:anchorId="6D7DC3AB">
          <v:rect id="_x0000_s4152" style="position:absolute;left:0;text-align:left;margin-left:8.45pt;margin-top:376.85pt;width:43.5pt;height:33pt;z-index:251651584">
            <v:textbox>
              <w:txbxContent>
                <w:p w14:paraId="672D9ECB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5C31AE22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OTPADNA</w:t>
                  </w:r>
                </w:p>
                <w:p w14:paraId="78F23526" w14:textId="77777777" w:rsidR="00F259BD" w:rsidRPr="00E03977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CC876A7">
          <v:shape id="_x0000_s4151" type="#_x0000_t32" style="position:absolute;left:0;text-align:left;margin-left:33.2pt;margin-top:445.1pt;width:48pt;height:0;flip:x;z-index:251650560" o:connectortype="straight"/>
        </w:pict>
      </w:r>
      <w:r>
        <w:rPr>
          <w:bCs/>
          <w:noProof/>
        </w:rPr>
        <w:pict w14:anchorId="017C9E24">
          <v:shape id="_x0000_s4149" type="#_x0000_t32" style="position:absolute;left:0;text-align:left;margin-left:61.7pt;margin-top:332pt;width:19.5pt;height:0;z-index:251649536" o:connectortype="straight">
            <v:stroke endarrow="block"/>
          </v:shape>
        </w:pict>
      </w:r>
      <w:r>
        <w:rPr>
          <w:bCs/>
          <w:noProof/>
        </w:rPr>
        <w:pict w14:anchorId="24CB8AC5">
          <v:shape id="_x0000_s4147" type="#_x0000_t32" style="position:absolute;left:0;text-align:left;margin-left:61.7pt;margin-top:332pt;width:0;height:91.5pt;flip:y;z-index:251648512" o:connectortype="straight"/>
        </w:pict>
      </w:r>
      <w:r>
        <w:rPr>
          <w:bCs/>
          <w:noProof/>
        </w:rPr>
        <w:pict w14:anchorId="2F976A2E">
          <v:shape id="_x0000_s4146" type="#_x0000_t32" style="position:absolute;left:0;text-align:left;margin-left:61.7pt;margin-top:423.5pt;width:19.5pt;height:0;flip:x;z-index:251647488" o:connectortype="straight"/>
        </w:pict>
      </w:r>
      <w:r>
        <w:rPr>
          <w:bCs/>
          <w:noProof/>
        </w:rPr>
        <w:pict w14:anchorId="5ED1380B">
          <v:shape id="_x0000_s4142" type="#_x0000_t32" style="position:absolute;left:0;text-align:left;margin-left:81.25pt;margin-top:271.25pt;width:30.7pt;height:18pt;z-index:251646464" o:connectortype="straight">
            <v:stroke endarrow="block"/>
          </v:shape>
        </w:pict>
      </w:r>
      <w:r>
        <w:rPr>
          <w:bCs/>
          <w:noProof/>
        </w:rPr>
        <w:pict w14:anchorId="1B5FF193">
          <v:shape id="_x0000_s4141" type="#_x0000_t32" style="position:absolute;left:0;text-align:left;margin-left:172.7pt;margin-top:409.85pt;width:62.25pt;height:24.15pt;flip:x;z-index:251645440" o:connectortype="straight">
            <v:stroke endarrow="block"/>
          </v:shape>
        </w:pict>
      </w:r>
      <w:r>
        <w:rPr>
          <w:bCs/>
          <w:noProof/>
        </w:rPr>
        <w:pict w14:anchorId="4AC36207">
          <v:shape id="_x0000_s4140" type="#_x0000_t32" style="position:absolute;left:0;text-align:left;margin-left:124.7pt;margin-top:409.85pt;width:0;height:13.65pt;z-index:251644416" o:connectortype="straight">
            <v:stroke endarrow="block"/>
          </v:shape>
        </w:pict>
      </w:r>
      <w:r>
        <w:rPr>
          <w:bCs/>
          <w:noProof/>
        </w:rPr>
        <w:pict w14:anchorId="44948747">
          <v:shape id="_x0000_s4139" type="#_x0000_t32" style="position:absolute;left:0;text-align:left;margin-left:124.7pt;margin-top:376.85pt;width:0;height:11.4pt;z-index:251643392" o:connectortype="straight">
            <v:stroke endarrow="block"/>
          </v:shape>
        </w:pict>
      </w:r>
      <w:r>
        <w:rPr>
          <w:bCs/>
          <w:noProof/>
        </w:rPr>
        <w:pict w14:anchorId="11167561">
          <v:shape id="_x0000_s4138" type="#_x0000_t32" style="position:absolute;left:0;text-align:left;margin-left:124.7pt;margin-top:343.25pt;width:0;height:12pt;z-index:251642368" o:connectortype="straight">
            <v:stroke endarrow="block"/>
          </v:shape>
        </w:pict>
      </w:r>
      <w:r>
        <w:rPr>
          <w:bCs/>
          <w:noProof/>
        </w:rPr>
        <w:pict w14:anchorId="25A1C1C3">
          <v:shape id="_x0000_s4137" type="#_x0000_t32" style="position:absolute;left:0;text-align:left;margin-left:124.7pt;margin-top:310.85pt;width:0;height:10.8pt;z-index:251641344" o:connectortype="straight">
            <v:stroke endarrow="block"/>
          </v:shape>
        </w:pict>
      </w:r>
      <w:r>
        <w:rPr>
          <w:bCs/>
          <w:noProof/>
        </w:rPr>
        <w:pict w14:anchorId="4993202B">
          <v:shape id="_x0000_s4131" type="#_x0000_t32" style="position:absolute;left:0;text-align:left;margin-left:357.35pt;margin-top:170pt;width:14.1pt;height:0;flip:x;z-index:251640320" o:connectortype="straight">
            <v:stroke endarrow="block"/>
          </v:shape>
        </w:pict>
      </w:r>
      <w:r>
        <w:rPr>
          <w:bCs/>
          <w:noProof/>
        </w:rPr>
        <w:pict w14:anchorId="2C45F2A8">
          <v:shape id="_x0000_s4130" type="#_x0000_t32" style="position:absolute;left:0;text-align:left;margin-left:270.95pt;margin-top:351.2pt;width:0;height:10.05pt;z-index:251639296" o:connectortype="straight">
            <v:stroke endarrow="block"/>
          </v:shape>
        </w:pict>
      </w:r>
      <w:r>
        <w:rPr>
          <w:bCs/>
          <w:noProof/>
        </w:rPr>
        <w:pict w14:anchorId="127AD320">
          <v:shape id="_x0000_s4129" type="#_x0000_t32" style="position:absolute;left:0;text-align:left;margin-left:270.95pt;margin-top:314.75pt;width:0;height:11.25pt;z-index:251638272" o:connectortype="straight">
            <v:stroke endarrow="block"/>
          </v:shape>
        </w:pict>
      </w:r>
      <w:r>
        <w:rPr>
          <w:bCs/>
          <w:noProof/>
        </w:rPr>
        <w:pict w14:anchorId="0D024008">
          <v:shape id="_x0000_s4128" type="#_x0000_t32" style="position:absolute;left:0;text-align:left;margin-left:172.7pt;margin-top:365.75pt;width:62.25pt;height:0;z-index:251637248" o:connectortype="straight">
            <v:stroke endarrow="block"/>
          </v:shape>
        </w:pict>
      </w:r>
      <w:r>
        <w:rPr>
          <w:bCs/>
          <w:noProof/>
        </w:rPr>
        <w:pict w14:anchorId="2A5F185F">
          <v:shape id="_x0000_s4127" type="#_x0000_t32" style="position:absolute;left:0;text-align:left;margin-left:172.65pt;margin-top:301.25pt;width:58.55pt;height:0;z-index:251636224" o:connectortype="straight">
            <v:stroke endarrow="block"/>
          </v:shape>
        </w:pict>
      </w:r>
      <w:r>
        <w:rPr>
          <w:bCs/>
          <w:noProof/>
        </w:rPr>
        <w:pict w14:anchorId="1D36C776">
          <v:shape id="_x0000_s4126" type="#_x0000_t32" style="position:absolute;left:0;text-align:left;margin-left:156.95pt;margin-top:238.25pt;width:140.25pt;height:51pt;flip:x;z-index:251635200" o:connectortype="straight">
            <v:stroke endarrow="block"/>
          </v:shape>
        </w:pict>
      </w:r>
      <w:r>
        <w:rPr>
          <w:bCs/>
          <w:noProof/>
        </w:rPr>
        <w:pict w14:anchorId="598EB044">
          <v:shape id="_x0000_s4125" type="#_x0000_t32" style="position:absolute;left:0;text-align:left;margin-left:81.25pt;margin-top:238.25pt;width:53.2pt;height:13.5pt;flip:x;z-index:251634176" o:connectortype="straight">
            <v:stroke endarrow="block"/>
          </v:shape>
        </w:pict>
      </w:r>
      <w:r>
        <w:rPr>
          <w:bCs/>
          <w:noProof/>
        </w:rPr>
        <w:pict w14:anchorId="520CF599">
          <v:shape id="_x0000_s4124" type="#_x0000_t32" style="position:absolute;left:0;text-align:left;margin-left:106.7pt;margin-top:199.25pt;width:148.5pt;height:20.25pt;z-index:251633152" o:connectortype="straight">
            <v:stroke endarrow="block"/>
          </v:shape>
        </w:pict>
      </w:r>
      <w:r>
        <w:rPr>
          <w:bCs/>
          <w:noProof/>
        </w:rPr>
        <w:pict w14:anchorId="5636C0B4">
          <v:shape id="_x0000_s4118" type="#_x0000_t32" style="position:absolute;left:0;text-align:left;margin-left:106.7pt;margin-top:199.25pt;width:27.75pt;height:14.25pt;z-index:251632128" o:connectortype="straight">
            <v:stroke endarrow="block"/>
          </v:shape>
        </w:pict>
      </w:r>
      <w:r>
        <w:rPr>
          <w:bCs/>
          <w:noProof/>
        </w:rPr>
        <w:pict w14:anchorId="0D8B963B">
          <v:shape id="_x0000_s4117" type="#_x0000_t32" style="position:absolute;left:0;text-align:left;margin-left:106.7pt;margin-top:165.5pt;width:13.5pt;height:12pt;flip:x;z-index:251631104" o:connectortype="straight">
            <v:stroke endarrow="block"/>
          </v:shape>
        </w:pict>
      </w:r>
      <w:r>
        <w:rPr>
          <w:bCs/>
          <w:noProof/>
        </w:rPr>
        <w:pict w14:anchorId="3F0F0AEF">
          <v:shape id="_x0000_s4115" type="#_x0000_t32" style="position:absolute;left:0;text-align:left;margin-left:106.7pt;margin-top:129.35pt;width:13.5pt;height:14.4pt;z-index:251630080" o:connectortype="straight">
            <v:stroke endarrow="block"/>
          </v:shape>
        </w:pict>
      </w:r>
      <w:r>
        <w:rPr>
          <w:bCs/>
          <w:noProof/>
        </w:rPr>
        <w:pict w14:anchorId="3F2340D3">
          <v:shape id="_x0000_s4114" type="#_x0000_t32" style="position:absolute;left:0;text-align:left;margin-left:61.7pt;margin-top:129.35pt;width:0;height:52.65pt;z-index:251629056" o:connectortype="straight">
            <v:stroke endarrow="block"/>
          </v:shape>
        </w:pict>
      </w:r>
      <w:r>
        <w:rPr>
          <w:bCs/>
          <w:noProof/>
        </w:rPr>
        <w:pict w14:anchorId="467ABBDD">
          <v:shape id="_x0000_s4113" type="#_x0000_t32" style="position:absolute;left:0;text-align:left;margin-left:153.2pt;margin-top:113pt;width:48pt;height:0;flip:x;z-index:251628032" o:connectortype="straight">
            <v:stroke endarrow="block"/>
          </v:shape>
        </w:pict>
      </w:r>
      <w:r>
        <w:rPr>
          <w:bCs/>
          <w:noProof/>
        </w:rPr>
        <w:pict w14:anchorId="6D85E5A0">
          <v:shape id="_x0000_s4112" type="#_x0000_t32" style="position:absolute;left:0;text-align:left;margin-left:241.7pt;margin-top:129.35pt;width:48pt;height:26.4pt;flip:x y;z-index:251627008" o:connectortype="straight">
            <v:stroke endarrow="block"/>
          </v:shape>
        </w:pict>
      </w:r>
      <w:r>
        <w:rPr>
          <w:bCs/>
          <w:noProof/>
        </w:rPr>
        <w:pict w14:anchorId="44C70AE2">
          <v:shape id="_x0000_s4110" type="#_x0000_t32" style="position:absolute;left:0;text-align:left;margin-left:116.45pt;margin-top:88.25pt;width:48.75pt;height:12.3pt;flip:x;z-index:251624960" o:connectortype="straight">
            <v:stroke endarrow="block"/>
          </v:shape>
        </w:pict>
      </w:r>
      <w:r>
        <w:rPr>
          <w:bCs/>
          <w:noProof/>
        </w:rPr>
        <w:pict w14:anchorId="22F95F56">
          <v:shape id="_x0000_s4108" type="#_x0000_t32" style="position:absolute;left:0;text-align:left;margin-left:47.45pt;margin-top:88.25pt;width:47.4pt;height:12.3pt;z-index:251623936" o:connectortype="straight">
            <v:stroke endarrow="block"/>
          </v:shape>
        </w:pict>
      </w:r>
      <w:r>
        <w:rPr>
          <w:bCs/>
          <w:noProof/>
        </w:rPr>
        <w:pict w14:anchorId="53CB3AE9">
          <v:shape id="_x0000_s4106" type="#_x0000_t32" style="position:absolute;left:0;text-align:left;margin-left:311.45pt;margin-top:88.25pt;width:50.25pt;height:12.3pt;z-index:251622912" o:connectortype="straight">
            <v:stroke endarrow="block"/>
          </v:shape>
        </w:pict>
      </w:r>
      <w:r>
        <w:rPr>
          <w:bCs/>
          <w:noProof/>
        </w:rPr>
        <w:pict w14:anchorId="369FE03A">
          <v:shape id="_x0000_s4105" type="#_x0000_t32" style="position:absolute;left:0;text-align:left;margin-left:357.35pt;margin-top:129.35pt;width:95.1pt;height:26.4pt;flip:x;z-index:251621888" o:connectortype="straight">
            <v:stroke endarrow="block"/>
          </v:shape>
        </w:pict>
      </w:r>
      <w:r>
        <w:rPr>
          <w:bCs/>
          <w:noProof/>
        </w:rPr>
        <w:pict w14:anchorId="2E69D3E8">
          <v:shape id="_x0000_s4104" type="#_x0000_t32" style="position:absolute;left:0;text-align:left;margin-left:452.45pt;margin-top:11pt;width:35.85pt;height:118.35pt;flip:x;z-index:251620864" o:connectortype="straight"/>
        </w:pict>
      </w:r>
      <w:r>
        <w:rPr>
          <w:bCs/>
          <w:noProof/>
        </w:rPr>
        <w:pict w14:anchorId="2CF34605">
          <v:rect id="_x0000_s4102" style="position:absolute;left:0;text-align:left;margin-left:357.35pt;margin-top:301.25pt;width:86.4pt;height:24.75pt;z-index:251619840">
            <v:textbox>
              <w:txbxContent>
                <w:p w14:paraId="0AC6D782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OTPAKOVANA – PRIPREMLJENA</w:t>
                  </w:r>
                </w:p>
                <w:p w14:paraId="09465F96" w14:textId="77777777" w:rsidR="00F259BD" w:rsidRPr="00FB44BA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PRIMARNA AMBALAŽA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BD20663">
          <v:rect id="_x0000_s4101" style="position:absolute;left:0;text-align:left;margin-left:210.95pt;margin-top:388.25pt;width:56.25pt;height:21.6pt;z-index:251618816">
            <v:textbox>
              <w:txbxContent>
                <w:p w14:paraId="4C0B1746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PRIPREMLJENA</w:t>
                  </w:r>
                </w:p>
                <w:p w14:paraId="6088C766" w14:textId="77777777" w:rsidR="00F259BD" w:rsidRPr="00280CFC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34BABE8">
          <v:rect id="_x0000_s4100" style="position:absolute;left:0;text-align:left;margin-left:231.2pt;margin-top:326pt;width:80.25pt;height:25.2pt;z-index:251617792">
            <v:textbox>
              <w:txbxContent>
                <w:p w14:paraId="60D11B37" w14:textId="77777777" w:rsidR="00F259BD" w:rsidRPr="00CA3003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PAKOVANJE U PRIMARNU AMBALAŽU ZA ISPORUKU KUPCIMA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90E8FA3">
          <v:rect id="_x0000_s4099" style="position:absolute;left:0;text-align:left;margin-left:231.2pt;margin-top:289.25pt;width:80.25pt;height:25.5pt;z-index:251616768">
            <v:textbox>
              <w:txbxContent>
                <w:p w14:paraId="1FF7B9F6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SMEŠTAJ ROBE U VITRINE ZA PRODAJU</w:t>
                  </w:r>
                </w:p>
                <w:p w14:paraId="7DA5C863" w14:textId="77777777" w:rsidR="00F259BD" w:rsidRPr="004B3176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PRAŽNJENJE PLEHOVA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EA94E70">
          <v:rect id="_x0000_s4098" style="position:absolute;left:0;text-align:left;margin-left:81.25pt;margin-top:423.5pt;width:91.5pt;height:21.6pt;z-index:251615744">
            <v:textbox>
              <w:txbxContent>
                <w:p w14:paraId="598F6BC0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PRANJE</w:t>
                  </w:r>
                </w:p>
                <w:p w14:paraId="6E257FB6" w14:textId="77777777" w:rsidR="00F259BD" w:rsidRPr="004D7C66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GAJBI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032D994">
          <v:rect id="_x0000_s4097" style="position:absolute;left:0;text-align:left;margin-left:81.25pt;margin-top:388.25pt;width:91.5pt;height:21.6pt;z-index:251614720">
            <v:textbox>
              <w:txbxContent>
                <w:p w14:paraId="5B83A0DE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POVRAĆAJ</w:t>
                  </w:r>
                </w:p>
                <w:p w14:paraId="63BF3F76" w14:textId="77777777" w:rsidR="00F259BD" w:rsidRPr="004D7C66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GAJBI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9D1FA21">
          <v:rect id="_x0000_s4095" style="position:absolute;left:0;text-align:left;margin-left:81.25pt;margin-top:321.65pt;width:91.45pt;height:21.6pt;z-index:251612672">
            <v:textbox>
              <w:txbxContent>
                <w:p w14:paraId="01F5469A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 xml:space="preserve">PAKOVANJE </w:t>
                  </w:r>
                </w:p>
                <w:p w14:paraId="39A22EAE" w14:textId="77777777" w:rsidR="00F259BD" w:rsidRPr="00BD178B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U GAJBE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27758507">
          <v:rect id="_x0000_s4096" style="position:absolute;left:0;text-align:left;margin-left:81.2pt;margin-top:355.25pt;width:91.5pt;height:21.6pt;z-index:251613696">
            <v:textbox>
              <w:txbxContent>
                <w:p w14:paraId="0A741785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TRANSPORT PROIZVODA</w:t>
                  </w:r>
                </w:p>
                <w:p w14:paraId="22B6ECC2" w14:textId="77777777" w:rsidR="00F259BD" w:rsidRPr="00BE5756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DO KORISNIKA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27D2A7E">
          <v:rect id="_x0000_s4094" style="position:absolute;left:0;text-align:left;margin-left:81.2pt;margin-top:289.25pt;width:91.45pt;height:21.6pt;z-index:251611648">
            <v:textbox>
              <w:txbxContent>
                <w:p w14:paraId="13BB62A9" w14:textId="77777777" w:rsidR="00F259BD" w:rsidRPr="00A05DD9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HLADJENJE NA SOBNOJ TEMPERATURI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6D41284">
          <v:rect id="_x0000_s4093" style="position:absolute;left:0;text-align:left;margin-left:38.55pt;margin-top:251.75pt;width:95.9pt;height:19.5pt;z-index:251610624">
            <v:textbox>
              <w:txbxContent>
                <w:p w14:paraId="13DA5477" w14:textId="77777777" w:rsidR="00F259BD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PAKOVANJE </w:t>
                  </w:r>
                </w:p>
                <w:p w14:paraId="39E722F6" w14:textId="77777777" w:rsidR="00F259BD" w:rsidRPr="00F22D02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U KORPE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40D73DA0">
          <v:rect id="_x0000_s4092" style="position:absolute;left:0;text-align:left;margin-left:255.2pt;margin-top:213.5pt;width:93pt;height:24.75pt;z-index:251609600">
            <v:textbox>
              <w:txbxContent>
                <w:p w14:paraId="545B0183" w14:textId="77777777" w:rsidR="00F259BD" w:rsidRPr="009645A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VADJENJE PLEHOVA SA PECIVOM IZ PEĆI I REDJANJE NA KOLICA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C63FDB7">
          <v:rect id="_x0000_s4091" style="position:absolute;left:0;text-align:left;margin-left:90.2pt;margin-top:213.5pt;width:92.9pt;height:24.75pt;z-index:251608576">
            <v:textbox>
              <w:txbxContent>
                <w:p w14:paraId="75D21DCC" w14:textId="77777777" w:rsidR="00F259BD" w:rsidRPr="003A0D0B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VADJENJE HLEBOVA IZ PEĆI »LOPATOM«</w:t>
                  </w:r>
                </w:p>
              </w:txbxContent>
            </v:textbox>
          </v:rect>
        </w:pict>
      </w:r>
      <w:r>
        <w:rPr>
          <w:bCs/>
          <w:noProof/>
        </w:rPr>
        <w:pict w14:anchorId="4309201C">
          <v:rect id="_x0000_s4090" style="position:absolute;left:0;text-align:left;margin-left:61.7pt;margin-top:177.5pt;width:91.5pt;height:21.75pt;z-index:251607552" fillcolor="red" strokecolor="#f2f2f2" strokeweight="3pt">
            <v:shadow on="t" type="perspective" color="#622423" opacity=".5" offset="1pt" offset2="-1pt"/>
            <v:textbox>
              <w:txbxContent>
                <w:p w14:paraId="356AE447" w14:textId="4FADEB03" w:rsidR="00F259BD" w:rsidRPr="00D865CE" w:rsidRDefault="00F259BD">
                  <w:pPr>
                    <w:rPr>
                      <w:b/>
                      <w:color w:val="FF0000"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</w:rPr>
                    <w:t>C</w:t>
                  </w:r>
                  <w:r w:rsidR="00C42BD2">
                    <w:rPr>
                      <w:b/>
                      <w:sz w:val="10"/>
                    </w:rPr>
                    <w:t xml:space="preserve">CP </w:t>
                  </w:r>
                  <w:r>
                    <w:rPr>
                      <w:b/>
                      <w:sz w:val="10"/>
                    </w:rPr>
                    <w:t>PE</w:t>
                  </w:r>
                  <w:r>
                    <w:rPr>
                      <w:b/>
                      <w:sz w:val="10"/>
                      <w:lang w:val="sr-Latn-CS"/>
                    </w:rPr>
                    <w:t xml:space="preserve">ČENJE 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021A8B7">
          <v:rect id="_x0000_s4089" style="position:absolute;left:0;text-align:left;margin-left:289.7pt;margin-top:143.75pt;width:67.65pt;height:30pt;z-index:251606528">
            <v:textbox>
              <w:txbxContent>
                <w:p w14:paraId="63D903EA" w14:textId="77777777" w:rsidR="00F259BD" w:rsidRDefault="00F259BD">
                  <w:pPr>
                    <w:rPr>
                      <w:b/>
                      <w:sz w:val="10"/>
                    </w:rPr>
                  </w:pPr>
                </w:p>
                <w:p w14:paraId="17780AC4" w14:textId="77777777" w:rsidR="00F259BD" w:rsidRPr="00D65256" w:rsidRDefault="00F259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PRANJE PLEHOVA I TEPSIJA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36524674">
          <v:rect id="_x0000_s4088" style="position:absolute;left:0;text-align:left;margin-left:81.2pt;margin-top:143.75pt;width:90pt;height:21.75pt;z-index:251605504">
            <v:textbox>
              <w:txbxContent>
                <w:p w14:paraId="3D0D6E3E" w14:textId="77777777" w:rsidR="00F259BD" w:rsidRDefault="00F259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NARASTANJE TESTA</w:t>
                  </w:r>
                </w:p>
                <w:p w14:paraId="474B14F8" w14:textId="77777777" w:rsidR="00F259BD" w:rsidRPr="00D65256" w:rsidRDefault="00F259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FERMENTACIJA U KOMORI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D659F0B">
          <v:rect id="_x0000_s4086" style="position:absolute;left:0;text-align:left;margin-left:201.2pt;margin-top:100.55pt;width:88.5pt;height:28.8pt;z-index:251603456">
            <v:textbox>
              <w:txbxContent>
                <w:p w14:paraId="3AD820C4" w14:textId="77777777" w:rsidR="00F259BD" w:rsidRDefault="00F259BD">
                  <w:pPr>
                    <w:rPr>
                      <w:b/>
                      <w:sz w:val="10"/>
                    </w:rPr>
                  </w:pPr>
                </w:p>
                <w:p w14:paraId="106DD8D2" w14:textId="77777777" w:rsidR="00F259BD" w:rsidRPr="00AE4579" w:rsidRDefault="00F259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PODMAZIVANJE PLEHOVA I TEPSIJA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E9326BE">
          <v:rect id="_x0000_s4085" style="position:absolute;left:0;text-align:left;margin-left:61.7pt;margin-top:100.55pt;width:91.5pt;height:28.8pt;z-index:251602432">
            <v:textbox>
              <w:txbxContent>
                <w:p w14:paraId="30B2D7D7" w14:textId="77777777" w:rsidR="00F259BD" w:rsidRPr="00E8439C" w:rsidRDefault="00F259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PREBACIVANJE OBLIKOVANOG TESTA U PLEHOVE ILI NA «KIP»</w:t>
                  </w:r>
                </w:p>
              </w:txbxContent>
            </v:textbox>
          </v:rect>
        </w:pict>
      </w:r>
      <w:r>
        <w:rPr>
          <w:bCs/>
          <w:noProof/>
        </w:rPr>
        <w:pict w14:anchorId="3E41EDE9">
          <v:shape id="_x0000_s4084" type="#_x0000_t32" style="position:absolute;left:0;text-align:left;margin-left:357.35pt;margin-top:71pt;width:47.85pt;height:0;z-index:251601408" o:connectortype="straight">
            <v:stroke endarrow="block"/>
          </v:shape>
        </w:pict>
      </w:r>
      <w:r>
        <w:rPr>
          <w:bCs/>
          <w:noProof/>
        </w:rPr>
        <w:pict w14:anchorId="0250E7E7">
          <v:shape id="_x0000_s4083" type="#_x0000_t32" style="position:absolute;left:0;text-align:left;margin-left:357.35pt;margin-top:11pt;width:130.95pt;height:48pt;flip:x;z-index:251600384" o:connectortype="straight">
            <v:stroke endarrow="block"/>
          </v:shape>
        </w:pict>
      </w:r>
      <w:r>
        <w:rPr>
          <w:bCs/>
          <w:noProof/>
        </w:rPr>
        <w:pict w14:anchorId="74DD3DBD">
          <v:shape id="_x0000_s4081" type="#_x0000_t32" style="position:absolute;left:0;text-align:left;margin-left:147.2pt;margin-top:36.3pt;width:123.75pt;height:22.7pt;z-index:251599360" o:connectortype="straight">
            <v:stroke endarrow="block"/>
          </v:shape>
        </w:pict>
      </w:r>
      <w:r>
        <w:rPr>
          <w:bCs/>
          <w:noProof/>
        </w:rPr>
        <w:pict w14:anchorId="66967E09">
          <v:shape id="_x0000_s4080" type="#_x0000_t32" style="position:absolute;left:0;text-align:left;margin-left:94.85pt;margin-top:71pt;width:29.85pt;height:0;z-index:251598336" o:connectortype="straight">
            <v:stroke endarrow="block"/>
          </v:shape>
        </w:pict>
      </w:r>
      <w:r>
        <w:rPr>
          <w:bCs/>
          <w:noProof/>
        </w:rPr>
        <w:pict w14:anchorId="366E1249">
          <v:shape id="_x0000_s4079" type="#_x0000_t32" style="position:absolute;left:0;text-align:left;margin-left:90.2pt;margin-top:36.3pt;width:75pt;height:22.7pt;z-index:251597312" o:connectortype="straight">
            <v:stroke endarrow="block"/>
          </v:shape>
        </w:pict>
      </w:r>
      <w:r>
        <w:rPr>
          <w:bCs/>
          <w:noProof/>
        </w:rPr>
        <w:pict w14:anchorId="37C04D64">
          <v:shape id="_x0000_s4078" type="#_x0000_t32" style="position:absolute;left:0;text-align:left;margin-left:47.45pt;margin-top:36.3pt;width:42.75pt;height:22.7pt;flip:x;z-index:251596288" o:connectortype="straight">
            <v:stroke endarrow="block"/>
          </v:shape>
        </w:pict>
      </w:r>
      <w:r>
        <w:rPr>
          <w:bCs/>
          <w:noProof/>
        </w:rPr>
        <w:pict w14:anchorId="6765CB1E">
          <v:rect id="_x0000_s4077" style="position:absolute;left:0;text-align:left;margin-left:270.95pt;margin-top:59pt;width:86.4pt;height:29.25pt;z-index:251595264">
            <v:textbox>
              <w:txbxContent>
                <w:p w14:paraId="57536792" w14:textId="77777777" w:rsidR="00F259BD" w:rsidRDefault="00F259BD">
                  <w:pPr>
                    <w:rPr>
                      <w:sz w:val="10"/>
                      <w:lang w:val="sr-Latn-CS"/>
                    </w:rPr>
                  </w:pPr>
                </w:p>
                <w:p w14:paraId="35B92F78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  <w:lang w:val="sr-Latn-CS"/>
                    </w:rPr>
                    <w:t>PRANJE</w:t>
                  </w:r>
                </w:p>
                <w:p w14:paraId="1C5EE9DC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  <w:lang w:val="sr-Latn-CS"/>
                    </w:rPr>
                    <w:t>KIBLI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472E3D47">
          <v:rect id="_x0000_s4076" style="position:absolute;left:0;text-align:left;margin-left:124.7pt;margin-top:59pt;width:86.25pt;height:29.25pt;z-index:251594240">
            <v:textbox>
              <w:txbxContent>
                <w:p w14:paraId="72FDDAF2" w14:textId="77777777" w:rsidR="00F259BD" w:rsidRDefault="00F259BD">
                  <w:pPr>
                    <w:rPr>
                      <w:sz w:val="10"/>
                      <w:lang w:val="sr-Latn-CS"/>
                    </w:rPr>
                  </w:pPr>
                </w:p>
                <w:p w14:paraId="0FC571A0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  <w:lang w:val="sr-Latn-CS"/>
                    </w:rPr>
                    <w:t>RUČNO</w:t>
                  </w:r>
                </w:p>
                <w:p w14:paraId="24A4C4CB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  <w:lang w:val="sr-Latn-CS"/>
                    </w:rPr>
                    <w:t>OBLIKOVANJE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3F19E8A">
          <v:rect id="_x0000_s4075" style="position:absolute;left:0;text-align:left;margin-left:8.45pt;margin-top:59pt;width:86.4pt;height:29.25pt;z-index:251593216">
            <v:textbox>
              <w:txbxContent>
                <w:p w14:paraId="093D02EC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</w:rPr>
                    <w:t>MA</w:t>
                  </w:r>
                  <w:r w:rsidRPr="006A479C">
                    <w:rPr>
                      <w:b/>
                      <w:sz w:val="10"/>
                      <w:lang w:val="sr-Latn-CS"/>
                    </w:rPr>
                    <w:t xml:space="preserve">ŠINSKO OBLIKOVANJE </w:t>
                  </w:r>
                </w:p>
                <w:p w14:paraId="04A5CC30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  <w:lang w:val="sr-Latn-CS"/>
                    </w:rPr>
                    <w:t xml:space="preserve">NA </w:t>
                  </w:r>
                </w:p>
                <w:p w14:paraId="6797069B" w14:textId="77777777" w:rsidR="00F259BD" w:rsidRPr="006A479C" w:rsidRDefault="00F259BD">
                  <w:pPr>
                    <w:rPr>
                      <w:b/>
                      <w:sz w:val="10"/>
                      <w:lang w:val="sr-Latn-CS"/>
                    </w:rPr>
                  </w:pPr>
                  <w:r w:rsidRPr="006A479C">
                    <w:rPr>
                      <w:b/>
                      <w:sz w:val="10"/>
                      <w:lang w:val="sr-Latn-CS"/>
                    </w:rPr>
                    <w:t>KIFLERICI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75BF47D">
          <v:shape id="_x0000_s4074" type="#_x0000_t32" style="position:absolute;left:0;text-align:left;margin-left:304.7pt;margin-top:6.15pt;width:38.25pt;height:0;flip:x;z-index:251592192" o:connectortype="straight">
            <v:stroke endarrow="block"/>
          </v:shape>
        </w:pict>
      </w:r>
      <w:r>
        <w:rPr>
          <w:bCs/>
          <w:noProof/>
        </w:rPr>
        <w:pict w14:anchorId="1DBF4FE1">
          <v:shape id="_x0000_s4073" type="#_x0000_t32" style="position:absolute;left:0;text-align:left;margin-left:147.2pt;margin-top:19.25pt;width:54pt;height:0;flip:x;z-index:251591168" o:connectortype="straight">
            <v:stroke endarrow="block"/>
          </v:shape>
        </w:pict>
      </w:r>
      <w:r>
        <w:rPr>
          <w:bCs/>
          <w:noProof/>
        </w:rPr>
        <w:pict w14:anchorId="4F6836F1">
          <v:rect id="_x0000_s4065" style="position:absolute;left:0;text-align:left;margin-left:201.2pt;margin-top:6.15pt;width:103.5pt;height:28.7pt;z-index:251585024">
            <v:textbox>
              <w:txbxContent>
                <w:p w14:paraId="248E764B" w14:textId="77777777" w:rsidR="00F259BD" w:rsidRPr="008E0D52" w:rsidRDefault="00F259BD">
                  <w:pPr>
                    <w:rPr>
                      <w:b/>
                      <w:sz w:val="10"/>
                    </w:rPr>
                  </w:pPr>
                  <w:r w:rsidRPr="008E0D52">
                    <w:rPr>
                      <w:b/>
                      <w:sz w:val="10"/>
                    </w:rPr>
                    <w:t>ODMARANJE TESTA</w:t>
                  </w:r>
                </w:p>
                <w:p w14:paraId="085CDF96" w14:textId="77777777" w:rsidR="00F259BD" w:rsidRPr="008E0D52" w:rsidRDefault="00F259BD">
                  <w:pPr>
                    <w:rPr>
                      <w:b/>
                      <w:sz w:val="10"/>
                    </w:rPr>
                  </w:pPr>
                  <w:r w:rsidRPr="008E0D52">
                    <w:rPr>
                      <w:b/>
                      <w:sz w:val="10"/>
                    </w:rPr>
                    <w:t>U KIBLI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C108AF9">
          <v:rect id="_x0000_s4066" style="position:absolute;left:0;text-align:left;margin-left:38.55pt;margin-top:6.3pt;width:108.65pt;height:30pt;z-index:251586048">
            <v:textbox>
              <w:txbxContent>
                <w:p w14:paraId="303B8287" w14:textId="77777777" w:rsidR="00F259BD" w:rsidRPr="00387CC4" w:rsidRDefault="00F259BD">
                  <w:pPr>
                    <w:rPr>
                      <w:b/>
                      <w:sz w:val="10"/>
                    </w:rPr>
                  </w:pPr>
                  <w:r w:rsidRPr="00387CC4">
                    <w:rPr>
                      <w:b/>
                      <w:sz w:val="10"/>
                    </w:rPr>
                    <w:t>RAZMERAVANJE I DELJENJE</w:t>
                  </w:r>
                </w:p>
                <w:p w14:paraId="760B4AFC" w14:textId="77777777" w:rsidR="00F259BD" w:rsidRPr="00387CC4" w:rsidRDefault="00F259BD">
                  <w:pPr>
                    <w:rPr>
                      <w:b/>
                      <w:sz w:val="10"/>
                    </w:rPr>
                  </w:pPr>
                  <w:r w:rsidRPr="00387CC4">
                    <w:rPr>
                      <w:b/>
                      <w:sz w:val="10"/>
                    </w:rPr>
                    <w:t>TESTA – OSLOBADJANJE</w:t>
                  </w:r>
                </w:p>
                <w:p w14:paraId="2A488C80" w14:textId="77777777" w:rsidR="00F259BD" w:rsidRPr="00387CC4" w:rsidRDefault="00F259BD">
                  <w:pPr>
                    <w:rPr>
                      <w:b/>
                      <w:sz w:val="10"/>
                    </w:rPr>
                  </w:pPr>
                  <w:r w:rsidRPr="00387CC4">
                    <w:rPr>
                      <w:b/>
                      <w:sz w:val="10"/>
                    </w:rPr>
                    <w:t>KIBLE</w:t>
                  </w:r>
                </w:p>
              </w:txbxContent>
            </v:textbox>
          </v:rect>
        </w:pict>
      </w:r>
    </w:p>
    <w:p w14:paraId="0B24C524" w14:textId="77777777" w:rsidR="006B6D63" w:rsidRDefault="006B6D63" w:rsidP="006B6D63">
      <w:pPr>
        <w:rPr>
          <w:bCs/>
        </w:rPr>
      </w:pPr>
    </w:p>
    <w:p w14:paraId="1CABB47F" w14:textId="77777777" w:rsidR="00233676" w:rsidRDefault="00233676">
      <w:pPr>
        <w:pStyle w:val="Tekst"/>
      </w:pPr>
    </w:p>
    <w:p w14:paraId="02382B61" w14:textId="77777777" w:rsidR="0087570B" w:rsidRDefault="0087570B">
      <w:pPr>
        <w:pStyle w:val="Tekst"/>
      </w:pPr>
    </w:p>
    <w:p w14:paraId="3FE4E767" w14:textId="77777777" w:rsidR="0087570B" w:rsidRDefault="0087570B">
      <w:pPr>
        <w:pStyle w:val="Tekst"/>
      </w:pPr>
    </w:p>
    <w:p w14:paraId="4B8E38FB" w14:textId="77777777" w:rsidR="0087570B" w:rsidRDefault="0087570B">
      <w:pPr>
        <w:pStyle w:val="Tekst"/>
      </w:pPr>
    </w:p>
    <w:p w14:paraId="2A2CC881" w14:textId="77777777" w:rsidR="0087570B" w:rsidRDefault="0087570B">
      <w:pPr>
        <w:pStyle w:val="Tekst"/>
      </w:pPr>
    </w:p>
    <w:p w14:paraId="1314D61B" w14:textId="77777777" w:rsidR="0087570B" w:rsidRDefault="00ED1AA6">
      <w:pPr>
        <w:pStyle w:val="Tekst"/>
      </w:pPr>
      <w:r>
        <w:rPr>
          <w:bCs/>
          <w:noProof/>
        </w:rPr>
        <w:pict w14:anchorId="51B060FA">
          <v:rect id="_x0000_s4087" style="position:absolute;left:0;text-align:left;margin-left:337.85pt;margin-top:3.95pt;width:47.85pt;height:20.95pt;z-index:251604480">
            <v:textbox>
              <w:txbxContent>
                <w:p w14:paraId="6AD1CB36" w14:textId="77777777" w:rsidR="00F259BD" w:rsidRPr="00A1187D" w:rsidRDefault="00F259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OTPADNA VODA</w:t>
                  </w:r>
                </w:p>
              </w:txbxContent>
            </v:textbox>
          </v:rect>
        </w:pict>
      </w:r>
    </w:p>
    <w:p w14:paraId="21668A19" w14:textId="77777777" w:rsidR="0087570B" w:rsidRDefault="00ED1AA6">
      <w:pPr>
        <w:pStyle w:val="Tekst"/>
      </w:pPr>
      <w:r>
        <w:rPr>
          <w:bCs/>
          <w:noProof/>
        </w:rPr>
        <w:pict w14:anchorId="76852DA9">
          <v:shape id="_x0000_s4111" type="#_x0000_t32" style="position:absolute;left:0;text-align:left;margin-left:322.65pt;margin-top:11.1pt;width:34.7pt;height:22.25pt;flip:y;z-index:251625984" o:connectortype="straight">
            <v:stroke endarrow="block"/>
          </v:shape>
        </w:pict>
      </w:r>
    </w:p>
    <w:p w14:paraId="75CCB513" w14:textId="77777777" w:rsidR="0087570B" w:rsidRDefault="0087570B">
      <w:pPr>
        <w:pStyle w:val="Tekst"/>
      </w:pPr>
    </w:p>
    <w:p w14:paraId="494B8B7E" w14:textId="77777777" w:rsidR="0087570B" w:rsidRDefault="0087570B">
      <w:pPr>
        <w:pStyle w:val="Tekst"/>
      </w:pPr>
    </w:p>
    <w:p w14:paraId="723348B2" w14:textId="77777777" w:rsidR="0087570B" w:rsidRDefault="0087570B">
      <w:pPr>
        <w:pStyle w:val="Tekst"/>
      </w:pPr>
    </w:p>
    <w:p w14:paraId="3478D265" w14:textId="77777777" w:rsidR="0087570B" w:rsidRDefault="0087570B">
      <w:pPr>
        <w:pStyle w:val="Tekst"/>
      </w:pPr>
    </w:p>
    <w:p w14:paraId="1A2C3EBE" w14:textId="77777777" w:rsidR="0087570B" w:rsidRDefault="0087570B">
      <w:pPr>
        <w:pStyle w:val="Tekst"/>
      </w:pPr>
    </w:p>
    <w:p w14:paraId="2E6FAE88" w14:textId="77777777" w:rsidR="0087570B" w:rsidRDefault="0087570B">
      <w:pPr>
        <w:pStyle w:val="Tekst"/>
      </w:pPr>
    </w:p>
    <w:p w14:paraId="0D875108" w14:textId="77777777" w:rsidR="0087570B" w:rsidRDefault="0087570B">
      <w:pPr>
        <w:pStyle w:val="Tekst"/>
      </w:pPr>
    </w:p>
    <w:p w14:paraId="1B3C472C" w14:textId="77777777" w:rsidR="0087570B" w:rsidRDefault="0087570B">
      <w:pPr>
        <w:pStyle w:val="Tekst"/>
      </w:pPr>
    </w:p>
    <w:p w14:paraId="72831D5A" w14:textId="77777777" w:rsidR="0087570B" w:rsidRDefault="0087570B">
      <w:pPr>
        <w:pStyle w:val="Tekst"/>
      </w:pPr>
    </w:p>
    <w:p w14:paraId="2B09F2A5" w14:textId="77777777" w:rsidR="0087570B" w:rsidRDefault="0087570B">
      <w:pPr>
        <w:pStyle w:val="Tekst"/>
      </w:pPr>
    </w:p>
    <w:p w14:paraId="37AE5B9D" w14:textId="77777777" w:rsidR="0087570B" w:rsidRDefault="0087570B">
      <w:pPr>
        <w:pStyle w:val="Tekst"/>
      </w:pPr>
    </w:p>
    <w:p w14:paraId="36FD6E4D" w14:textId="77777777" w:rsidR="0087570B" w:rsidRDefault="0087570B">
      <w:pPr>
        <w:pStyle w:val="Tekst"/>
      </w:pPr>
    </w:p>
    <w:p w14:paraId="337D58C4" w14:textId="77777777" w:rsidR="0087570B" w:rsidRDefault="0087570B">
      <w:pPr>
        <w:pStyle w:val="Tekst"/>
      </w:pPr>
    </w:p>
    <w:p w14:paraId="6AC3140B" w14:textId="77777777" w:rsidR="0087570B" w:rsidRDefault="0087570B">
      <w:pPr>
        <w:pStyle w:val="Tekst"/>
      </w:pPr>
    </w:p>
    <w:p w14:paraId="58E4D6B7" w14:textId="77777777" w:rsidR="0087570B" w:rsidRDefault="0087570B">
      <w:pPr>
        <w:pStyle w:val="Tekst"/>
      </w:pPr>
    </w:p>
    <w:p w14:paraId="5E0E19D3" w14:textId="77777777" w:rsidR="0087570B" w:rsidRDefault="0087570B">
      <w:pPr>
        <w:pStyle w:val="Tekst"/>
      </w:pPr>
    </w:p>
    <w:p w14:paraId="5E018A58" w14:textId="77777777" w:rsidR="0087570B" w:rsidRDefault="0087570B">
      <w:pPr>
        <w:pStyle w:val="Tekst"/>
      </w:pPr>
    </w:p>
    <w:p w14:paraId="7C2531E0" w14:textId="77777777" w:rsidR="0087570B" w:rsidRDefault="0087570B">
      <w:pPr>
        <w:pStyle w:val="Tekst"/>
      </w:pPr>
    </w:p>
    <w:p w14:paraId="39F74B65" w14:textId="77777777" w:rsidR="0087570B" w:rsidRDefault="0087570B">
      <w:pPr>
        <w:pStyle w:val="Tekst"/>
      </w:pPr>
    </w:p>
    <w:p w14:paraId="5F14469E" w14:textId="77777777" w:rsidR="0087570B" w:rsidRDefault="0087570B">
      <w:pPr>
        <w:pStyle w:val="Tekst"/>
      </w:pPr>
    </w:p>
    <w:p w14:paraId="27E60EF1" w14:textId="77777777" w:rsidR="0087570B" w:rsidRDefault="0087570B">
      <w:pPr>
        <w:pStyle w:val="Tekst"/>
      </w:pPr>
    </w:p>
    <w:p w14:paraId="3FD7EA79" w14:textId="77777777" w:rsidR="0087570B" w:rsidRDefault="0087570B">
      <w:pPr>
        <w:pStyle w:val="Tekst"/>
      </w:pPr>
    </w:p>
    <w:p w14:paraId="594B0344" w14:textId="77777777" w:rsidR="0087570B" w:rsidRDefault="0087570B">
      <w:pPr>
        <w:pStyle w:val="Tekst"/>
      </w:pPr>
    </w:p>
    <w:p w14:paraId="2DC92358" w14:textId="77777777" w:rsidR="0087570B" w:rsidRDefault="0087570B">
      <w:pPr>
        <w:pStyle w:val="Tekst"/>
      </w:pPr>
    </w:p>
    <w:p w14:paraId="185DA011" w14:textId="77777777" w:rsidR="0087570B" w:rsidRDefault="0087570B">
      <w:pPr>
        <w:pStyle w:val="Tekst"/>
      </w:pPr>
    </w:p>
    <w:p w14:paraId="5AD26F63" w14:textId="77777777" w:rsidR="0087570B" w:rsidRDefault="0087570B">
      <w:pPr>
        <w:pStyle w:val="Tekst"/>
      </w:pPr>
    </w:p>
    <w:p w14:paraId="5608002E" w14:textId="77777777" w:rsidR="0087570B" w:rsidRDefault="0087570B">
      <w:pPr>
        <w:pStyle w:val="Tekst"/>
      </w:pPr>
    </w:p>
    <w:p w14:paraId="0BFBCF0A" w14:textId="77777777" w:rsidR="0087570B" w:rsidRDefault="0087570B">
      <w:pPr>
        <w:pStyle w:val="Tekst"/>
      </w:pPr>
    </w:p>
    <w:p w14:paraId="56425C71" w14:textId="77777777" w:rsidR="0087570B" w:rsidRDefault="0087570B">
      <w:pPr>
        <w:pStyle w:val="Tekst"/>
      </w:pPr>
    </w:p>
    <w:p w14:paraId="4AE14287" w14:textId="77777777" w:rsidR="00CE3204" w:rsidRDefault="00CE3204">
      <w:pPr>
        <w:pStyle w:val="Tekst"/>
      </w:pPr>
    </w:p>
    <w:p w14:paraId="3EC208F7" w14:textId="77777777" w:rsidR="00CE3204" w:rsidRDefault="00CE3204">
      <w:pPr>
        <w:pStyle w:val="Tekst"/>
      </w:pPr>
    </w:p>
    <w:p w14:paraId="34DEAFFE" w14:textId="77777777" w:rsidR="00CE3204" w:rsidRDefault="00CE3204">
      <w:pPr>
        <w:pStyle w:val="Tekst"/>
      </w:pPr>
    </w:p>
    <w:p w14:paraId="5E1268F5" w14:textId="77777777" w:rsidR="00CE3204" w:rsidRDefault="00CE3204">
      <w:pPr>
        <w:pStyle w:val="Tekst"/>
      </w:pPr>
    </w:p>
    <w:p w14:paraId="03515600" w14:textId="77777777" w:rsidR="007801B0" w:rsidRDefault="007801B0" w:rsidP="007801B0">
      <w:pPr>
        <w:rPr>
          <w:bCs/>
        </w:rPr>
      </w:pPr>
    </w:p>
    <w:p w14:paraId="625CED0E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6E359A3D">
          <v:rect id="_x0000_s4233" style="position:absolute;left:0;text-align:left;margin-left:28.8pt;margin-top:7.3pt;width:459.5pt;height:22.9pt;z-index:251656704">
            <v:textbox style="mso-next-textbox:#_x0000_s4233">
              <w:txbxContent>
                <w:p w14:paraId="4530FD94" w14:textId="77777777" w:rsidR="00F259BD" w:rsidRDefault="00F259BD" w:rsidP="007801B0">
                  <w:pPr>
                    <w:pageBreakBefore/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  <w:r>
                    <w:rPr>
                      <w:sz w:val="16"/>
                      <w:szCs w:val="16"/>
                    </w:rPr>
                    <w:t>PROIZVODNJA PECIVA OD LISNATOG TESTA</w:t>
                  </w:r>
                </w:p>
                <w:p w14:paraId="037CE2E6" w14:textId="77777777" w:rsidR="00F259BD" w:rsidRPr="00AA6BFC" w:rsidRDefault="00F259BD" w:rsidP="007801B0">
                  <w:pPr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</w:p>
              </w:txbxContent>
            </v:textbox>
          </v:rect>
        </w:pict>
      </w:r>
    </w:p>
    <w:p w14:paraId="21FF0EA0" w14:textId="77777777" w:rsidR="007801B0" w:rsidRDefault="007801B0" w:rsidP="007801B0">
      <w:pPr>
        <w:rPr>
          <w:bCs/>
        </w:rPr>
      </w:pPr>
    </w:p>
    <w:p w14:paraId="50E0E71E" w14:textId="77777777" w:rsidR="007801B0" w:rsidRDefault="007801B0" w:rsidP="007801B0">
      <w:pPr>
        <w:rPr>
          <w:bCs/>
        </w:rPr>
      </w:pPr>
    </w:p>
    <w:p w14:paraId="5F0F3F51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196AFB17">
          <v:rect id="_x0000_s4234" style="position:absolute;left:0;text-align:left;margin-left:194.45pt;margin-top:5.85pt;width:128.2pt;height:24.95pt;z-index:251657728" strokeweight="3pt">
            <v:stroke linestyle="thinThin"/>
            <v:textbox>
              <w:txbxContent>
                <w:p w14:paraId="06DF3396" w14:textId="77777777" w:rsidR="00F259BD" w:rsidRPr="00746594" w:rsidRDefault="00F259BD" w:rsidP="007801B0">
                  <w:pPr>
                    <w:textboxTightWrap w:val="allLines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P R O I Z V O D NJ A</w:t>
                  </w:r>
                </w:p>
              </w:txbxContent>
            </v:textbox>
          </v:rect>
        </w:pict>
      </w:r>
    </w:p>
    <w:p w14:paraId="66FCE2F6" w14:textId="77777777" w:rsidR="007801B0" w:rsidRDefault="007801B0" w:rsidP="007801B0">
      <w:pPr>
        <w:rPr>
          <w:bCs/>
        </w:rPr>
      </w:pPr>
    </w:p>
    <w:p w14:paraId="0E9BDDB9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382F6E9B">
          <v:shape id="_x0000_s4311" type="#_x0000_t32" style="position:absolute;left:0;text-align:left;margin-left:194.45pt;margin-top:3.2pt;width:63.75pt;height:22.95pt;flip:x;z-index:251684352" o:connectortype="straight">
            <v:stroke endarrow="block"/>
          </v:shape>
        </w:pict>
      </w:r>
    </w:p>
    <w:p w14:paraId="0C95BA55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0EB31491">
          <v:rect id="_x0000_s4238" style="position:absolute;left:0;text-align:left;margin-left:348.2pt;margin-top:12.35pt;width:67.5pt;height:23.7pt;z-index:251661824">
            <v:textbox>
              <w:txbxContent>
                <w:p w14:paraId="6A0925B6" w14:textId="77777777" w:rsidR="00F259BD" w:rsidRDefault="00F259BD" w:rsidP="009662D5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PRIPREMLJENA 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728B381">
          <v:rect id="_x0000_s4235" style="position:absolute;left:0;text-align:left;margin-left:85.8pt;margin-top:5.9pt;width:108.65pt;height:30.15pt;z-index:251658752" strokeweight="3pt">
            <v:stroke linestyle="thinThin"/>
            <v:textbox style="mso-next-textbox:#_x0000_s4235">
              <w:txbxContent>
                <w:p w14:paraId="0F361B1F" w14:textId="77777777" w:rsidR="00F259BD" w:rsidRDefault="00F259BD" w:rsidP="003027B2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PROIZVODNJA PECIVA OD LISNATOG TESTA </w:t>
                  </w:r>
                </w:p>
                <w:p w14:paraId="29BB2258" w14:textId="77777777" w:rsidR="00F259BD" w:rsidRPr="00643E2F" w:rsidRDefault="00F259BD" w:rsidP="003027B2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(BEZ FILA I SA FILOM)</w:t>
                  </w:r>
                </w:p>
                <w:p w14:paraId="0B2158A6" w14:textId="77777777" w:rsidR="00F259BD" w:rsidRPr="00643E2F" w:rsidRDefault="00F259BD" w:rsidP="007801B0">
                  <w:pPr>
                    <w:jc w:val="both"/>
                    <w:rPr>
                      <w:b/>
                      <w:sz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671A043A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3F7B1183">
          <v:shape id="_x0000_s4319" type="#_x0000_t32" style="position:absolute;left:0;text-align:left;margin-left:183.85pt;margin-top:9.8pt;width:164.35pt;height:36.75pt;flip:x;z-index:251692544" o:connectortype="straight">
            <v:stroke endarrow="block"/>
          </v:shape>
        </w:pict>
      </w:r>
    </w:p>
    <w:p w14:paraId="6C210B7F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6F5BAA86">
          <v:shape id="_x0000_s4333" type="#_x0000_t32" style="position:absolute;left:0;text-align:left;margin-left:381.2pt;margin-top:8.45pt;width:.75pt;height:11.65pt;z-index:251706880" o:connectortype="straight">
            <v:stroke endarrow="block"/>
          </v:shape>
        </w:pict>
      </w:r>
      <w:r>
        <w:rPr>
          <w:bCs/>
          <w:noProof/>
        </w:rPr>
        <w:pict w14:anchorId="2AA9D203">
          <v:shape id="_x0000_s4312" type="#_x0000_t32" style="position:absolute;left:0;text-align:left;margin-left:126.95pt;margin-top:8.45pt;width:12.75pt;height:11.65pt;flip:x;z-index:251685376" o:connectortype="straight">
            <v:stroke endarrow="block"/>
          </v:shape>
        </w:pict>
      </w:r>
    </w:p>
    <w:p w14:paraId="4AC2EC97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4FEA9654">
          <v:rect id="_x0000_s4237" style="position:absolute;left:0;text-align:left;margin-left:348.2pt;margin-top:6.3pt;width:67.5pt;height:23.8pt;z-index:-251655680" wrapcoords="-225 -450 -225 21150 21825 21150 21825 -450 -225 -450">
            <v:textbox style="mso-next-textbox:#_x0000_s4237">
              <w:txbxContent>
                <w:p w14:paraId="0D311BB2" w14:textId="77777777" w:rsidR="00F259BD" w:rsidRDefault="00F259BD" w:rsidP="007801B0">
                  <w:pPr>
                    <w:textboxTightWrap w:val="allLines"/>
                    <w:rPr>
                      <w:b/>
                      <w:sz w:val="10"/>
                    </w:rPr>
                  </w:pPr>
                </w:p>
                <w:p w14:paraId="3000386F" w14:textId="77777777" w:rsidR="00F259BD" w:rsidRPr="00DE4592" w:rsidRDefault="00F259BD" w:rsidP="007801B0">
                  <w:pPr>
                    <w:textboxTightWrap w:val="allLines"/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PRANJE KIBLI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595FB2A">
          <v:rect id="_x0000_s4240" style="position:absolute;left:0;text-align:left;margin-left:75.2pt;margin-top:6.3pt;width:108.65pt;height:30pt;z-index:251663872">
            <v:textbox>
              <w:txbxContent>
                <w:p w14:paraId="72BE6E94" w14:textId="77777777" w:rsidR="00F259BD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UBACIVANJE ODMERENIH SIROVINA</w:t>
                  </w:r>
                </w:p>
                <w:p w14:paraId="0EA52073" w14:textId="77777777" w:rsidR="00F259BD" w:rsidRPr="003429A3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U KIBLE</w:t>
                  </w:r>
                </w:p>
              </w:txbxContent>
            </v:textbox>
          </v:rect>
        </w:pict>
      </w:r>
    </w:p>
    <w:p w14:paraId="32FB3499" w14:textId="77777777" w:rsidR="007801B0" w:rsidRDefault="00ED1AA6" w:rsidP="007801B0">
      <w:pPr>
        <w:rPr>
          <w:bCs/>
        </w:rPr>
      </w:pPr>
      <w:r>
        <w:rPr>
          <w:bCs/>
          <w:noProof/>
        </w:rPr>
        <w:pict w14:anchorId="15D1749E">
          <v:shape id="_x0000_s4322" type="#_x0000_t32" style="position:absolute;left:0;text-align:left;margin-left:415.7pt;margin-top:5.15pt;width:45pt;height:17.35pt;z-index:251695616" o:connectortype="straight">
            <v:stroke endarrow="block"/>
          </v:shape>
        </w:pict>
      </w:r>
      <w:r>
        <w:rPr>
          <w:bCs/>
          <w:noProof/>
        </w:rPr>
        <w:pict w14:anchorId="1F739CB4">
          <v:shape id="_x0000_s4320" type="#_x0000_t32" style="position:absolute;left:0;text-align:left;margin-left:183.85pt;margin-top:5.15pt;width:164.35pt;height:35.8pt;flip:x;z-index:251693568" o:connectortype="straight">
            <v:stroke endarrow="block"/>
          </v:shape>
        </w:pict>
      </w:r>
    </w:p>
    <w:p w14:paraId="6A1D9FF4" w14:textId="77777777" w:rsidR="007801B0" w:rsidRDefault="00ED1AA6" w:rsidP="007801B0">
      <w:pPr>
        <w:pStyle w:val="Tekst"/>
      </w:pPr>
      <w:r>
        <w:rPr>
          <w:bCs/>
          <w:noProof/>
        </w:rPr>
        <w:pict w14:anchorId="314F6DEC">
          <v:shape id="_x0000_s4321" type="#_x0000_t32" style="position:absolute;left:0;text-align:left;margin-left:183.85pt;margin-top:2.5pt;width:164.35pt;height:59.5pt;flip:y;z-index:251694592" o:connectortype="straight">
            <v:stroke endarrow="block"/>
          </v:shape>
        </w:pict>
      </w:r>
      <w:r>
        <w:rPr>
          <w:bCs/>
          <w:noProof/>
        </w:rPr>
        <w:pict w14:anchorId="4F38C9FB">
          <v:shape id="_x0000_s4313" type="#_x0000_t32" style="position:absolute;left:0;text-align:left;margin-left:126.95pt;margin-top:8.7pt;width:0;height:6.65pt;z-index:251686400" o:connectortype="straight">
            <v:stroke endarrow="block"/>
          </v:shape>
        </w:pict>
      </w:r>
      <w:r>
        <w:rPr>
          <w:bCs/>
          <w:noProof/>
        </w:rPr>
        <w:pict w14:anchorId="50A97474">
          <v:rect id="_x0000_s4258" style="position:absolute;left:0;text-align:left;margin-left:440.45pt;margin-top:8.7pt;width:47.85pt;height:18.45pt;z-index:251667968">
            <v:textbox>
              <w:txbxContent>
                <w:p w14:paraId="302671BC" w14:textId="77777777" w:rsidR="00F259BD" w:rsidRPr="00A1187D" w:rsidRDefault="00F259BD" w:rsidP="007801B0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OTPADNA VODA</w:t>
                  </w:r>
                </w:p>
              </w:txbxContent>
            </v:textbox>
          </v:rect>
        </w:pict>
      </w:r>
    </w:p>
    <w:p w14:paraId="0D8E53B2" w14:textId="77777777" w:rsidR="007801B0" w:rsidRDefault="00ED1AA6" w:rsidP="007801B0">
      <w:pPr>
        <w:pStyle w:val="Tekst"/>
      </w:pPr>
      <w:r>
        <w:rPr>
          <w:bCs/>
          <w:noProof/>
        </w:rPr>
        <w:pict w14:anchorId="0FE570EB">
          <v:rect id="_x0000_s4247" style="position:absolute;left:0;text-align:left;margin-left:75.2pt;margin-top:1.55pt;width:108.65pt;height:29.25pt;z-index:251664896">
            <v:textbox>
              <w:txbxContent>
                <w:p w14:paraId="0A1DA992" w14:textId="77777777" w:rsidR="00F259BD" w:rsidRPr="0039205D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SASTAVLJANJE RAZMERENIH SASTOJAKA - MIKSIRANJE</w:t>
                  </w:r>
                </w:p>
              </w:txbxContent>
            </v:textbox>
          </v:rect>
        </w:pict>
      </w:r>
    </w:p>
    <w:p w14:paraId="282D9767" w14:textId="77777777" w:rsidR="007801B0" w:rsidRDefault="007801B0" w:rsidP="007801B0">
      <w:pPr>
        <w:pStyle w:val="Tekst"/>
      </w:pPr>
    </w:p>
    <w:p w14:paraId="781605AF" w14:textId="77777777" w:rsidR="007801B0" w:rsidRDefault="00ED1AA6" w:rsidP="007801B0">
      <w:pPr>
        <w:pStyle w:val="Tekst"/>
      </w:pPr>
      <w:r>
        <w:rPr>
          <w:bCs/>
          <w:noProof/>
        </w:rPr>
        <w:pict w14:anchorId="702994A0">
          <v:shape id="_x0000_s4314" type="#_x0000_t32" style="position:absolute;left:0;text-align:left;margin-left:126.95pt;margin-top:3.2pt;width:0;height:7.5pt;z-index:251687424" o:connectortype="straight">
            <v:stroke endarrow="block"/>
          </v:shape>
        </w:pict>
      </w:r>
      <w:r>
        <w:rPr>
          <w:bCs/>
          <w:noProof/>
        </w:rPr>
        <w:pict w14:anchorId="0637B33E">
          <v:rect id="_x0000_s4248" style="position:absolute;left:0;text-align:left;margin-left:75.2pt;margin-top:10.7pt;width:108.65pt;height:25.2pt;z-index:251665920">
            <v:textbox>
              <w:txbxContent>
                <w:p w14:paraId="04CE649D" w14:textId="77777777" w:rsidR="00F259BD" w:rsidRPr="0039205D" w:rsidRDefault="00F259BD" w:rsidP="0039205D">
                  <w:pPr>
                    <w:rPr>
                      <w:b/>
                      <w:sz w:val="10"/>
                      <w:lang w:val="sr-Latn-CS"/>
                    </w:rPr>
                  </w:pPr>
                  <w:r w:rsidRPr="0039205D">
                    <w:rPr>
                      <w:b/>
                      <w:sz w:val="10"/>
                      <w:lang w:val="sr-Latn-CS"/>
                    </w:rPr>
                    <w:t>PRE</w:t>
                  </w:r>
                  <w:r>
                    <w:rPr>
                      <w:b/>
                      <w:sz w:val="10"/>
                      <w:lang w:val="sr-Latn-CS"/>
                    </w:rPr>
                    <w:t>BACIVANJE TESTA NA LAMINATOR I RAZVLAČENJE</w:t>
                  </w:r>
                </w:p>
              </w:txbxContent>
            </v:textbox>
          </v:rect>
        </w:pict>
      </w:r>
    </w:p>
    <w:p w14:paraId="7FE4FE69" w14:textId="77777777" w:rsidR="007801B0" w:rsidRDefault="00ED1AA6" w:rsidP="007801B0">
      <w:pPr>
        <w:pStyle w:val="Tekst"/>
      </w:pPr>
      <w:r>
        <w:rPr>
          <w:bCs/>
          <w:noProof/>
        </w:rPr>
        <w:pict w14:anchorId="21E40168">
          <v:rect id="_x0000_s4236" style="position:absolute;left:0;text-align:left;margin-left:239.45pt;margin-top:6.8pt;width:103.5pt;height:30.15pt;z-index:251659776">
            <v:textbox style="mso-next-textbox:#_x0000_s4236">
              <w:txbxContent>
                <w:p w14:paraId="1B35F8B6" w14:textId="77777777" w:rsidR="00F259BD" w:rsidRDefault="00F259BD" w:rsidP="007801B0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FILOVANJE SLATKIM I SLANIM NADEVIMA I FORMIRANJE PROIZVODA</w:t>
                  </w:r>
                </w:p>
              </w:txbxContent>
            </v:textbox>
          </v:rect>
        </w:pict>
      </w:r>
    </w:p>
    <w:p w14:paraId="0F00FB75" w14:textId="77777777" w:rsidR="007801B0" w:rsidRDefault="00ED1AA6" w:rsidP="007801B0">
      <w:pPr>
        <w:pStyle w:val="Tekst"/>
      </w:pPr>
      <w:r>
        <w:rPr>
          <w:noProof/>
        </w:rPr>
        <w:pict w14:anchorId="4316A8E1">
          <v:shape id="_x0000_s4326" type="#_x0000_t32" style="position:absolute;left:0;text-align:left;margin-left:194.45pt;margin-top:4.1pt;width:45pt;height:0;z-index:251699712" o:connectortype="straight">
            <v:stroke endarrow="block"/>
          </v:shape>
        </w:pict>
      </w:r>
      <w:r>
        <w:rPr>
          <w:noProof/>
        </w:rPr>
        <w:pict w14:anchorId="57599F1F">
          <v:shape id="_x0000_s4325" type="#_x0000_t32" style="position:absolute;left:0;text-align:left;margin-left:194.45pt;margin-top:4.1pt;width:0;height:141.75pt;z-index:251698688" o:connectortype="straight"/>
        </w:pict>
      </w:r>
      <w:r>
        <w:rPr>
          <w:noProof/>
        </w:rPr>
        <w:pict w14:anchorId="243A4ADF">
          <v:shape id="_x0000_s4315" type="#_x0000_t32" style="position:absolute;left:0;text-align:left;margin-left:126.95pt;margin-top:8.3pt;width:0;height:9.45pt;z-index:251688448" o:connectortype="straight">
            <v:stroke endarrow="block"/>
          </v:shape>
        </w:pict>
      </w:r>
    </w:p>
    <w:p w14:paraId="33BB6DFA" w14:textId="77777777" w:rsidR="007801B0" w:rsidRDefault="00ED1AA6" w:rsidP="007801B0">
      <w:pPr>
        <w:pStyle w:val="Tekst"/>
      </w:pPr>
      <w:r>
        <w:rPr>
          <w:bCs/>
          <w:noProof/>
        </w:rPr>
        <w:pict w14:anchorId="6B5701FC">
          <v:shape id="_x0000_s4323" type="#_x0000_t32" style="position:absolute;left:0;text-align:left;margin-left:333.2pt;margin-top:9.35pt;width:9.75pt;height:48.45pt;flip:x;z-index:251696640" o:connectortype="straight">
            <v:stroke endarrow="block"/>
          </v:shape>
        </w:pict>
      </w:r>
      <w:r>
        <w:rPr>
          <w:bCs/>
          <w:noProof/>
        </w:rPr>
        <w:pict w14:anchorId="03F40A80">
          <v:rect id="_x0000_s4262" style="position:absolute;left:0;text-align:left;margin-left:75.2pt;margin-top:3.95pt;width:108.65pt;height:38.85pt;z-index:251671040">
            <v:textbox>
              <w:txbxContent>
                <w:p w14:paraId="267B35DB" w14:textId="77777777" w:rsidR="00F259BD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5FCDDFA9" w14:textId="77777777" w:rsidR="00F259BD" w:rsidRPr="003A0D0B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NANOŠENJE MARGARINA NA TESTO, PREKLAPANJE I PONOVNO RAZVIJANJE TESTA</w:t>
                  </w:r>
                </w:p>
              </w:txbxContent>
            </v:textbox>
          </v:rect>
        </w:pict>
      </w:r>
    </w:p>
    <w:p w14:paraId="3876EBAF" w14:textId="77777777" w:rsidR="007801B0" w:rsidRDefault="00ED1AA6" w:rsidP="007801B0">
      <w:pPr>
        <w:pStyle w:val="Tekst"/>
      </w:pPr>
      <w:r>
        <w:rPr>
          <w:bCs/>
          <w:noProof/>
        </w:rPr>
        <w:pict w14:anchorId="44437DFB">
          <v:rect id="_x0000_s4257" style="position:absolute;left:0;text-align:left;margin-left:226.7pt;margin-top:7.5pt;width:106.5pt;height:28.8pt;z-index:251666944">
            <v:textbox>
              <w:txbxContent>
                <w:p w14:paraId="3B1B61A9" w14:textId="77777777" w:rsidR="00F259BD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247E558E" w14:textId="77777777" w:rsidR="00F259BD" w:rsidRPr="00931B20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FORMIRANJE – OBLIKOVANJE PROIZVODA</w:t>
                  </w:r>
                </w:p>
              </w:txbxContent>
            </v:textbox>
          </v:rect>
        </w:pict>
      </w:r>
    </w:p>
    <w:p w14:paraId="453C6693" w14:textId="77777777" w:rsidR="007801B0" w:rsidRDefault="00ED1AA6" w:rsidP="007801B0">
      <w:pPr>
        <w:pStyle w:val="Tekst"/>
      </w:pPr>
      <w:r>
        <w:rPr>
          <w:noProof/>
        </w:rPr>
        <w:pict w14:anchorId="6C44E9D6">
          <v:shape id="_x0000_s4327" type="#_x0000_t32" style="position:absolute;left:0;text-align:left;margin-left:194.45pt;margin-top:7.75pt;width:32.25pt;height:0;z-index:251700736" o:connectortype="straight">
            <v:stroke endarrow="block"/>
          </v:shape>
        </w:pict>
      </w:r>
    </w:p>
    <w:p w14:paraId="3937F29D" w14:textId="77777777" w:rsidR="007801B0" w:rsidRDefault="00ED1AA6" w:rsidP="007801B0">
      <w:pPr>
        <w:pStyle w:val="Tekst"/>
      </w:pPr>
      <w:r>
        <w:rPr>
          <w:bCs/>
          <w:noProof/>
        </w:rPr>
        <w:pict w14:anchorId="2ACBA6E9">
          <v:shape id="_x0000_s4329" type="#_x0000_t32" style="position:absolute;left:0;text-align:left;margin-left:279.2pt;margin-top:8.75pt;width:0;height:7.7pt;z-index:251702784" o:connectortype="straight">
            <v:stroke endarrow="block"/>
          </v:shape>
        </w:pict>
      </w:r>
      <w:r>
        <w:rPr>
          <w:bCs/>
          <w:noProof/>
        </w:rPr>
        <w:pict w14:anchorId="61CF0F56">
          <v:shape id="_x0000_s4316" type="#_x0000_t32" style="position:absolute;left:0;text-align:left;margin-left:126.95pt;margin-top:1.45pt;width:0;height:7.3pt;z-index:251689472" o:connectortype="straight">
            <v:stroke endarrow="block"/>
          </v:shape>
        </w:pict>
      </w:r>
      <w:r>
        <w:rPr>
          <w:bCs/>
          <w:noProof/>
        </w:rPr>
        <w:pict w14:anchorId="5F8C3626">
          <v:rect id="_x0000_s4264" style="position:absolute;left:0;text-align:left;margin-left:75.2pt;margin-top:8.75pt;width:108.65pt;height:19.5pt;z-index:251673088">
            <v:textbox>
              <w:txbxContent>
                <w:p w14:paraId="5C5E1829" w14:textId="77777777" w:rsidR="00F259BD" w:rsidRPr="00F22D02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ODMARANJE TESTA</w:t>
                  </w:r>
                </w:p>
              </w:txbxContent>
            </v:textbox>
          </v:rect>
        </w:pict>
      </w:r>
    </w:p>
    <w:p w14:paraId="32634960" w14:textId="77777777" w:rsidR="007801B0" w:rsidRDefault="00ED1AA6" w:rsidP="007801B0">
      <w:pPr>
        <w:pStyle w:val="Tekst"/>
      </w:pPr>
      <w:r>
        <w:rPr>
          <w:bCs/>
          <w:noProof/>
        </w:rPr>
        <w:pict w14:anchorId="21063CD4">
          <v:rect id="_x0000_s4263" style="position:absolute;left:0;text-align:left;margin-left:226.7pt;margin-top:2.65pt;width:106.5pt;height:28.75pt;z-index:251672064">
            <v:textbox>
              <w:txbxContent>
                <w:p w14:paraId="285EFBD7" w14:textId="77777777" w:rsidR="00F259BD" w:rsidRPr="009645AC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PREBACIVANJE NAFILOVANIH I FORMIRANIH PROIZVODA NA PLEHOVE</w:t>
                  </w:r>
                </w:p>
              </w:txbxContent>
            </v:textbox>
          </v:rect>
        </w:pict>
      </w:r>
    </w:p>
    <w:p w14:paraId="2602C7A3" w14:textId="77777777" w:rsidR="007801B0" w:rsidRDefault="00ED1AA6" w:rsidP="007801B0">
      <w:pPr>
        <w:pStyle w:val="Tekst"/>
      </w:pPr>
      <w:r>
        <w:rPr>
          <w:bCs/>
          <w:noProof/>
        </w:rPr>
        <w:pict w14:anchorId="07584F82">
          <v:shape id="_x0000_s4336" type="#_x0000_t32" style="position:absolute;left:0;text-align:left;margin-left:333.2pt;margin-top:.65pt;width:54.75pt;height:20.4pt;z-index:251708928" o:connectortype="straight">
            <v:stroke endarrow="block"/>
          </v:shape>
        </w:pict>
      </w:r>
      <w:r>
        <w:rPr>
          <w:bCs/>
          <w:noProof/>
        </w:rPr>
        <w:pict w14:anchorId="61EEF46F">
          <v:shape id="_x0000_s4332" type="#_x0000_t32" style="position:absolute;left:0;text-align:left;margin-left:206.45pt;margin-top:.65pt;width:20.25pt;height:0;z-index:251705856" o:connectortype="straight">
            <v:stroke endarrow="block"/>
          </v:shape>
        </w:pict>
      </w:r>
      <w:r>
        <w:rPr>
          <w:bCs/>
          <w:noProof/>
        </w:rPr>
        <w:pict w14:anchorId="272427BC">
          <v:shape id="_x0000_s4331" type="#_x0000_t32" style="position:absolute;left:0;text-align:left;margin-left:206.45pt;margin-top:.65pt;width:0;height:91.55pt;flip:y;z-index:251704832" o:connectortype="straight"/>
        </w:pict>
      </w:r>
      <w:r>
        <w:rPr>
          <w:bCs/>
          <w:noProof/>
        </w:rPr>
        <w:pict w14:anchorId="31150FDE">
          <v:shape id="_x0000_s4317" type="#_x0000_t32" style="position:absolute;left:0;text-align:left;margin-left:126.95pt;margin-top:.65pt;width:0;height:7.7pt;z-index:251690496" o:connectortype="straight">
            <v:stroke endarrow="block"/>
          </v:shape>
        </w:pict>
      </w:r>
      <w:r>
        <w:rPr>
          <w:bCs/>
          <w:noProof/>
        </w:rPr>
        <w:pict w14:anchorId="100E96D0">
          <v:rect id="_x0000_s4265" style="position:absolute;left:0;text-align:left;margin-left:75.2pt;margin-top:8.35pt;width:108.65pt;height:30.9pt;z-index:251674112">
            <v:textbox>
              <w:txbxContent>
                <w:p w14:paraId="4148FD7A" w14:textId="77777777" w:rsidR="00F259BD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2830F98E" w14:textId="77777777" w:rsidR="00F259BD" w:rsidRPr="00A05DD9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VRAĆANJE TESTA NA LAMINATOR, PONOVNO RAZVLAČENJE I PREKLAPANJE</w:t>
                  </w:r>
                </w:p>
              </w:txbxContent>
            </v:textbox>
          </v:rect>
        </w:pict>
      </w:r>
    </w:p>
    <w:p w14:paraId="53B170EF" w14:textId="77777777" w:rsidR="007801B0" w:rsidRDefault="00ED1AA6" w:rsidP="007801B0">
      <w:pPr>
        <w:pStyle w:val="Tekst"/>
      </w:pPr>
      <w:r>
        <w:rPr>
          <w:bCs/>
          <w:noProof/>
        </w:rPr>
        <w:pict w14:anchorId="1ABC50E7">
          <v:shape id="_x0000_s4334" type="#_x0000_t32" style="position:absolute;left:0;text-align:left;margin-left:279.2pt;margin-top:3.8pt;width:0;height:7.7pt;z-index:251707904" o:connectortype="straight">
            <v:stroke endarrow="block"/>
          </v:shape>
        </w:pict>
      </w:r>
      <w:r>
        <w:rPr>
          <w:bCs/>
          <w:noProof/>
        </w:rPr>
        <w:pict w14:anchorId="45786F41">
          <v:shape id="_x0000_s4328" type="#_x0000_t32" style="position:absolute;left:0;text-align:left;margin-left:226.7pt;margin-top:3.8pt;width:12.75pt;height:45.5pt;z-index:251701760" o:connectortype="straight">
            <v:stroke endarrow="block"/>
          </v:shape>
        </w:pict>
      </w:r>
      <w:r>
        <w:rPr>
          <w:bCs/>
          <w:noProof/>
        </w:rPr>
        <w:pict w14:anchorId="3850F970">
          <v:rect id="_x0000_s4239" style="position:absolute;left:0;text-align:left;margin-left:374.45pt;margin-top:7.25pt;width:103.5pt;height:28.7pt;z-index:251662848">
            <v:textbox>
              <w:txbxContent>
                <w:p w14:paraId="7F8760C1" w14:textId="77777777" w:rsidR="00F259BD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SMEŠTAJ U FRIŽIDERE NA+7ºC</w:t>
                  </w:r>
                </w:p>
                <w:p w14:paraId="0797DBE8" w14:textId="77777777" w:rsidR="00F259BD" w:rsidRPr="00293EB4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( DO PEČENJA )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57E1BF3">
          <v:rect id="_x0000_s4270" style="position:absolute;left:0;text-align:left;margin-left:250.85pt;margin-top:11.5pt;width:106.5pt;height:24.45pt;z-index:251679232">
            <v:textbox>
              <w:txbxContent>
                <w:p w14:paraId="7C83AE99" w14:textId="77777777" w:rsidR="00F259BD" w:rsidRPr="004B3176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NARASTANJE TESTA U FERMENTACIONOJ KOMORI</w:t>
                  </w:r>
                </w:p>
              </w:txbxContent>
            </v:textbox>
          </v:rect>
        </w:pict>
      </w:r>
    </w:p>
    <w:p w14:paraId="59466DEB" w14:textId="77777777" w:rsidR="007801B0" w:rsidRDefault="00ED1AA6" w:rsidP="007801B0">
      <w:pPr>
        <w:pStyle w:val="Tekst"/>
      </w:pPr>
      <w:r>
        <w:rPr>
          <w:noProof/>
        </w:rPr>
        <w:pict w14:anchorId="22030016">
          <v:shape id="_x0000_s4337" type="#_x0000_t32" style="position:absolute;left:0;text-align:left;margin-left:357.35pt;margin-top:11.65pt;width:17.1pt;height:0;flip:x;z-index:251709952" o:connectortype="straight">
            <v:stroke endarrow="block"/>
          </v:shape>
        </w:pict>
      </w:r>
      <w:r>
        <w:rPr>
          <w:noProof/>
        </w:rPr>
        <w:pict w14:anchorId="6827186B">
          <v:shape id="_x0000_s4318" type="#_x0000_t32" style="position:absolute;left:0;text-align:left;margin-left:126.95pt;margin-top:11.65pt;width:0;height:10.5pt;z-index:251691520" o:connectortype="straight">
            <v:stroke endarrow="block"/>
          </v:shape>
        </w:pict>
      </w:r>
    </w:p>
    <w:p w14:paraId="7DF3BC30" w14:textId="77777777" w:rsidR="007801B0" w:rsidRDefault="00ED1AA6" w:rsidP="007801B0">
      <w:pPr>
        <w:pStyle w:val="Tekst"/>
      </w:pPr>
      <w:r>
        <w:rPr>
          <w:bCs/>
          <w:noProof/>
        </w:rPr>
        <w:pict w14:anchorId="3EE0A533">
          <v:shape id="_x0000_s4339" type="#_x0000_t32" style="position:absolute;left:0;text-align:left;margin-left:333.2pt;margin-top:8.35pt;width:102.75pt;height:29.1pt;flip:x;z-index:251712000" o:connectortype="straight">
            <v:stroke endarrow="block"/>
          </v:shape>
        </w:pict>
      </w:r>
      <w:r>
        <w:rPr>
          <w:bCs/>
          <w:noProof/>
        </w:rPr>
        <w:pict w14:anchorId="4B2E77AF">
          <v:shape id="_x0000_s4338" type="#_x0000_t32" style="position:absolute;left:0;text-align:left;margin-left:279.2pt;margin-top:8.35pt;width:24.9pt;height:13.35pt;flip:x;z-index:251710976" o:connectortype="straight">
            <v:stroke endarrow="block"/>
          </v:shape>
        </w:pict>
      </w:r>
      <w:r>
        <w:rPr>
          <w:bCs/>
          <w:noProof/>
        </w:rPr>
        <w:pict w14:anchorId="50B24C77">
          <v:rect id="_x0000_s4266" style="position:absolute;left:0;text-align:left;margin-left:75.2pt;margin-top:8.35pt;width:108.65pt;height:29.1pt;z-index:251675136">
            <v:textbox style="mso-next-textbox:#_x0000_s4266">
              <w:txbxContent>
                <w:p w14:paraId="171200DC" w14:textId="77777777" w:rsidR="00F259BD" w:rsidRPr="00BD178B" w:rsidRDefault="00F259BD" w:rsidP="006502BE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PREBACIVANJE RAZVIJENOG TESTA NA STOLOVE I SEČENJE (PORCIONIRANJE)</w:t>
                  </w:r>
                </w:p>
              </w:txbxContent>
            </v:textbox>
          </v:rect>
        </w:pict>
      </w:r>
    </w:p>
    <w:p w14:paraId="0A878C41" w14:textId="77777777" w:rsidR="007801B0" w:rsidRDefault="00ED1AA6" w:rsidP="007801B0">
      <w:pPr>
        <w:pStyle w:val="Tekst"/>
      </w:pPr>
      <w:r>
        <w:rPr>
          <w:bCs/>
          <w:noProof/>
        </w:rPr>
        <w:pict w14:anchorId="632C4D8A">
          <v:shape id="_x0000_s4324" type="#_x0000_t32" style="position:absolute;left:0;text-align:left;margin-left:183.85pt;margin-top:7.9pt;width:10.6pt;height:0;z-index:251697664" o:connectortype="straight"/>
        </w:pict>
      </w:r>
      <w:r>
        <w:rPr>
          <w:bCs/>
          <w:noProof/>
        </w:rPr>
        <w:pict w14:anchorId="35A79EF2">
          <v:rect id="_x0000_s4261" style="position:absolute;left:0;text-align:left;margin-left:231.15pt;margin-top:7.9pt;width:102.05pt;height:29.1pt;z-index:251670016" fillcolor="red" strokecolor="#f2f2f2" strokeweight="3pt">
            <v:shadow on="t" type="perspective" color="#622423" opacity=".5" offset="1pt" offset2="-1pt"/>
            <v:textbox>
              <w:txbxContent>
                <w:p w14:paraId="63EEB647" w14:textId="77777777" w:rsidR="00725037" w:rsidRDefault="00725037" w:rsidP="00105C6C">
                  <w:pPr>
                    <w:rPr>
                      <w:b/>
                      <w:sz w:val="10"/>
                    </w:rPr>
                  </w:pPr>
                </w:p>
                <w:p w14:paraId="29459915" w14:textId="12A0BC4D" w:rsidR="00F259BD" w:rsidRPr="00D865CE" w:rsidRDefault="00C42BD2" w:rsidP="00105C6C">
                  <w:pPr>
                    <w:rPr>
                      <w:b/>
                      <w:color w:val="FF0000"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</w:rPr>
                    <w:t xml:space="preserve">CCP </w:t>
                  </w:r>
                  <w:r w:rsidR="00F259BD">
                    <w:rPr>
                      <w:b/>
                      <w:sz w:val="10"/>
                    </w:rPr>
                    <w:t>PE</w:t>
                  </w:r>
                  <w:r w:rsidR="00F259BD">
                    <w:rPr>
                      <w:b/>
                      <w:sz w:val="10"/>
                      <w:lang w:val="sr-Latn-CS"/>
                    </w:rPr>
                    <w:t xml:space="preserve">ČENJE </w:t>
                  </w:r>
                </w:p>
              </w:txbxContent>
            </v:textbox>
          </v:rect>
        </w:pict>
      </w:r>
    </w:p>
    <w:p w14:paraId="0D1C552F" w14:textId="77777777" w:rsidR="007801B0" w:rsidRDefault="007801B0" w:rsidP="007801B0">
      <w:pPr>
        <w:pStyle w:val="Tekst"/>
      </w:pPr>
    </w:p>
    <w:p w14:paraId="12FCAF10" w14:textId="77777777" w:rsidR="007801B0" w:rsidRDefault="00ED1AA6" w:rsidP="007801B0">
      <w:pPr>
        <w:pStyle w:val="Tekst"/>
      </w:pPr>
      <w:r>
        <w:rPr>
          <w:bCs/>
          <w:noProof/>
        </w:rPr>
        <w:pict w14:anchorId="7A896E65">
          <v:shape id="_x0000_s4340" type="#_x0000_t32" style="position:absolute;left:0;text-align:left;margin-left:291.2pt;margin-top:9.4pt;width:70.5pt;height:15.15pt;z-index:251713024" o:connectortype="straight">
            <v:stroke endarrow="block"/>
          </v:shape>
        </w:pict>
      </w:r>
      <w:r>
        <w:rPr>
          <w:bCs/>
          <w:noProof/>
        </w:rPr>
        <w:pict w14:anchorId="055D19A6">
          <v:shape id="_x0000_s4330" type="#_x0000_t32" style="position:absolute;left:0;text-align:left;margin-left:147.95pt;margin-top:9.4pt;width:58.5pt;height:0;z-index:251703808" o:connectortype="straight"/>
        </w:pict>
      </w:r>
      <w:r>
        <w:rPr>
          <w:bCs/>
          <w:noProof/>
        </w:rPr>
        <w:pict w14:anchorId="5FAD99A5">
          <v:rect id="_x0000_s4267" style="position:absolute;left:0;text-align:left;margin-left:66.95pt;margin-top:9.4pt;width:81pt;height:29.7pt;z-index:251676160">
            <v:textbox>
              <w:txbxContent>
                <w:p w14:paraId="3D3AD59B" w14:textId="77777777" w:rsidR="00F259BD" w:rsidRPr="004D7C66" w:rsidRDefault="00F259BD" w:rsidP="00421C85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PODMAZIVANJE  PLEHOVA I TEPSIJA</w:t>
                  </w:r>
                </w:p>
                <w:p w14:paraId="15217BE5" w14:textId="77777777" w:rsidR="00F259BD" w:rsidRPr="00421C85" w:rsidRDefault="00F259BD" w:rsidP="00421C85"/>
              </w:txbxContent>
            </v:textbox>
          </v:rect>
        </w:pict>
      </w:r>
    </w:p>
    <w:p w14:paraId="02D4BB21" w14:textId="77777777" w:rsidR="007801B0" w:rsidRDefault="00ED1AA6" w:rsidP="007801B0">
      <w:pPr>
        <w:pStyle w:val="Tekst"/>
      </w:pPr>
      <w:r>
        <w:rPr>
          <w:bCs/>
          <w:noProof/>
        </w:rPr>
        <w:pict w14:anchorId="21EC2C74">
          <v:rect id="_x0000_s4260" style="position:absolute;left:0;text-align:left;margin-left:342.95pt;margin-top:10.75pt;width:85.5pt;height:26.25pt;z-index:251668992">
            <v:textbox>
              <w:txbxContent>
                <w:p w14:paraId="0AB1CFDF" w14:textId="77777777" w:rsidR="00F259BD" w:rsidRPr="00D65256" w:rsidRDefault="00F259BD" w:rsidP="007801B0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VADJENJE PLEHOVA SA PECIVOM IZ PEĆI I REDJANJE NA KOLICA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C722BFD">
          <v:rect id="_x0000_s4271" style="position:absolute;left:0;text-align:left;margin-left:179.45pt;margin-top:10.75pt;width:118.5pt;height:33pt;z-index:251680256">
            <v:textbox>
              <w:txbxContent>
                <w:p w14:paraId="7312F3EE" w14:textId="77777777" w:rsidR="00F259BD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REDJANJE PROIZVODA U »TOPLU« VITRINU U SOPSTVENOM MALOPRODAJNOM OBJEKTU</w:t>
                  </w:r>
                </w:p>
                <w:p w14:paraId="3924D6C4" w14:textId="77777777" w:rsidR="00F259BD" w:rsidRPr="00CA3003" w:rsidRDefault="00F259BD" w:rsidP="007801B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PRAŽNJENJE PLEHOVA</w:t>
                  </w:r>
                </w:p>
              </w:txbxContent>
            </v:textbox>
          </v:rect>
        </w:pict>
      </w:r>
    </w:p>
    <w:p w14:paraId="361B8AF3" w14:textId="77777777" w:rsidR="007801B0" w:rsidRDefault="00ED1AA6" w:rsidP="007801B0">
      <w:pPr>
        <w:pStyle w:val="Tekst"/>
      </w:pPr>
      <w:r>
        <w:rPr>
          <w:bCs/>
          <w:noProof/>
        </w:rPr>
        <w:pict w14:anchorId="430E7E8C">
          <v:shape id="_x0000_s4346" type="#_x0000_t32" style="position:absolute;left:0;text-align:left;margin-left:103.7pt;margin-top:11.5pt;width:0;height:6.75pt;flip:y;z-index:251719168" o:connectortype="straight">
            <v:stroke endarrow="block"/>
          </v:shape>
        </w:pict>
      </w:r>
      <w:r>
        <w:rPr>
          <w:bCs/>
          <w:noProof/>
        </w:rPr>
        <w:pict w14:anchorId="1E19A198">
          <v:shape id="_x0000_s4342" type="#_x0000_t32" style="position:absolute;left:0;text-align:left;margin-left:147.95pt;margin-top:11.5pt;width:31.5pt;height:18.45pt;flip:x;z-index:251715072" o:connectortype="straight">
            <v:stroke endarrow="block"/>
          </v:shape>
        </w:pict>
      </w:r>
      <w:r>
        <w:rPr>
          <w:bCs/>
          <w:noProof/>
        </w:rPr>
        <w:pict w14:anchorId="58590ACD">
          <v:shape id="_x0000_s4341" type="#_x0000_t32" style="position:absolute;left:0;text-align:left;margin-left:297.95pt;margin-top:11.5pt;width:45pt;height:0;flip:x;z-index:251714048" o:connectortype="straight">
            <v:stroke endarrow="block"/>
          </v:shape>
        </w:pict>
      </w:r>
      <w:r>
        <w:rPr>
          <w:bCs/>
          <w:noProof/>
        </w:rPr>
        <w:pict w14:anchorId="6B00385B">
          <v:rect id="_x0000_s4272" style="position:absolute;left:0;text-align:left;margin-left:8.45pt;margin-top:3.4pt;width:49.5pt;height:26.55pt;z-index:251681280">
            <v:textbox>
              <w:txbxContent>
                <w:p w14:paraId="75584E99" w14:textId="77777777" w:rsidR="00F259BD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PRIPREMLJENA</w:t>
                  </w:r>
                </w:p>
                <w:p w14:paraId="57CC4B20" w14:textId="77777777" w:rsidR="00F259BD" w:rsidRPr="00280CFC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</w:p>
    <w:p w14:paraId="59AE5B54" w14:textId="77777777" w:rsidR="007801B0" w:rsidRDefault="00ED1AA6" w:rsidP="007801B0">
      <w:pPr>
        <w:pStyle w:val="Tekst"/>
      </w:pPr>
      <w:r>
        <w:rPr>
          <w:bCs/>
          <w:noProof/>
        </w:rPr>
        <w:pict w14:anchorId="027EEBC1">
          <v:rect id="_x0000_s4268" style="position:absolute;left:0;text-align:left;margin-left:66.95pt;margin-top:4.45pt;width:81pt;height:27.45pt;z-index:251677184">
            <v:textbox>
              <w:txbxContent>
                <w:p w14:paraId="4A2F93D8" w14:textId="77777777" w:rsidR="00F259BD" w:rsidRPr="004D7C66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PRANJE PLEHOVA I TEPSIJA</w:t>
                  </w:r>
                </w:p>
              </w:txbxContent>
            </v:textbox>
          </v:rect>
        </w:pict>
      </w:r>
    </w:p>
    <w:p w14:paraId="10F28833" w14:textId="77777777" w:rsidR="007801B0" w:rsidRDefault="00ED1AA6" w:rsidP="007801B0">
      <w:pPr>
        <w:pStyle w:val="Tekst"/>
      </w:pPr>
      <w:r>
        <w:rPr>
          <w:noProof/>
        </w:rPr>
        <w:pict w14:anchorId="5A2705C8">
          <v:shape id="_x0000_s4347" type="#_x0000_t32" style="position:absolute;left:0;text-align:left;margin-left:57.95pt;margin-top:2.35pt;width:9pt;height:8.25pt;z-index:251720192" o:connectortype="straight">
            <v:stroke endarrow="block"/>
          </v:shape>
        </w:pict>
      </w:r>
      <w:r>
        <w:rPr>
          <w:noProof/>
        </w:rPr>
        <w:pict w14:anchorId="2615AC1E">
          <v:shape id="_x0000_s4343" type="#_x0000_t32" style="position:absolute;left:0;text-align:left;margin-left:239.45pt;margin-top:2.35pt;width:99pt;height:34.5pt;z-index:251716096" o:connectortype="straight">
            <v:stroke endarrow="block"/>
          </v:shape>
        </w:pict>
      </w:r>
    </w:p>
    <w:p w14:paraId="435FC878" w14:textId="77777777" w:rsidR="007801B0" w:rsidRDefault="00ED1AA6" w:rsidP="007801B0">
      <w:pPr>
        <w:pStyle w:val="Tekst"/>
      </w:pPr>
      <w:r>
        <w:rPr>
          <w:bCs/>
          <w:noProof/>
        </w:rPr>
        <w:pict w14:anchorId="2878B8F1">
          <v:shape id="_x0000_s4352" type="#_x0000_t32" style="position:absolute;left:0;text-align:left;margin-left:61.8pt;margin-top:13.3pt;width:24pt;height:0;flip:x;z-index:251722240" o:connectortype="straight">
            <v:stroke endarrow="block"/>
          </v:shape>
        </w:pict>
      </w:r>
      <w:r>
        <w:rPr>
          <w:bCs/>
          <w:noProof/>
        </w:rPr>
        <w:pict w14:anchorId="3A5BB850">
          <v:shape id="_x0000_s4351" type="#_x0000_t32" style="position:absolute;left:0;text-align:left;margin-left:85.8pt;margin-top:4.3pt;width:0;height:9pt;z-index:251721216" o:connectortype="straight"/>
        </w:pict>
      </w:r>
      <w:r>
        <w:rPr>
          <w:bCs/>
          <w:noProof/>
        </w:rPr>
        <w:pict w14:anchorId="6BBAA8D4">
          <v:rect id="_x0000_s4304" style="position:absolute;left:0;text-align:left;margin-left:20.45pt;margin-top:4.3pt;width:41.35pt;height:24.75pt;z-index:251683328">
            <v:textbox>
              <w:txbxContent>
                <w:p w14:paraId="3FDC4729" w14:textId="77777777" w:rsidR="00F259BD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00A2C64B" w14:textId="77777777" w:rsidR="00F259BD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OTPADNA</w:t>
                  </w:r>
                </w:p>
                <w:p w14:paraId="7F9DC8EA" w14:textId="77777777" w:rsidR="00F259BD" w:rsidRPr="00E03977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</w:p>
    <w:p w14:paraId="4C9A896C" w14:textId="77777777" w:rsidR="007801B0" w:rsidRDefault="00ED1AA6" w:rsidP="007801B0">
      <w:pPr>
        <w:pStyle w:val="Tekst"/>
      </w:pPr>
      <w:r>
        <w:rPr>
          <w:bCs/>
          <w:noProof/>
        </w:rPr>
        <w:pict w14:anchorId="72EBD010">
          <v:rect id="_x0000_s4273" style="position:absolute;left:0;text-align:left;margin-left:304.1pt;margin-top:9.25pt;width:93.6pt;height:24.75pt;z-index:251682304">
            <v:textbox>
              <w:txbxContent>
                <w:p w14:paraId="0533AE90" w14:textId="77777777" w:rsidR="00F259BD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PAKOVANJE U</w:t>
                  </w:r>
                </w:p>
                <w:p w14:paraId="2ABC7E2A" w14:textId="77777777" w:rsidR="00F259BD" w:rsidRPr="00FB44BA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PRIMARNU AMBALAŽU ZA ISPORUKU KUPCIMA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B99EA2D">
          <v:rect id="_x0000_s4269" style="position:absolute;left:0;text-align:left;margin-left:147.95pt;margin-top:9.25pt;width:97.5pt;height:24.75pt;z-index:251678208">
            <v:textbox>
              <w:txbxContent>
                <w:p w14:paraId="7FC783ED" w14:textId="77777777" w:rsidR="00F259BD" w:rsidRPr="004D7C66" w:rsidRDefault="00F259BD" w:rsidP="007801B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PRIPREMA PRIMARNE AMBALAŽE</w:t>
                  </w:r>
                </w:p>
              </w:txbxContent>
            </v:textbox>
          </v:rect>
        </w:pict>
      </w:r>
    </w:p>
    <w:p w14:paraId="5F96C84D" w14:textId="77777777" w:rsidR="007801B0" w:rsidRDefault="00ED1AA6" w:rsidP="007801B0">
      <w:pPr>
        <w:pStyle w:val="Tekst"/>
      </w:pPr>
      <w:r>
        <w:rPr>
          <w:noProof/>
        </w:rPr>
        <w:pict w14:anchorId="3AB99DA2">
          <v:shape id="_x0000_s4345" type="#_x0000_t32" style="position:absolute;left:0;text-align:left;margin-left:245.45pt;margin-top:6.7pt;width:58.65pt;height:0;z-index:251718144" o:connectortype="straight">
            <v:stroke endarrow="block"/>
          </v:shape>
        </w:pict>
      </w:r>
    </w:p>
    <w:p w14:paraId="368F2A88" w14:textId="77777777" w:rsidR="007801B0" w:rsidRDefault="00ED1AA6" w:rsidP="007801B0">
      <w:pPr>
        <w:pStyle w:val="Tekst"/>
      </w:pPr>
      <w:r>
        <w:rPr>
          <w:noProof/>
        </w:rPr>
        <w:pict w14:anchorId="7DE12F28">
          <v:shape id="_x0000_s4344" type="#_x0000_t32" style="position:absolute;left:0;text-align:left;margin-left:348.2pt;margin-top:6.4pt;width:0;height:22.5pt;z-index:251717120" o:connectortype="straight">
            <v:stroke endarrow="block"/>
          </v:shape>
        </w:pict>
      </w:r>
    </w:p>
    <w:p w14:paraId="2D5F8736" w14:textId="77777777" w:rsidR="007801B0" w:rsidRDefault="007801B0" w:rsidP="007801B0">
      <w:pPr>
        <w:pStyle w:val="Tekst"/>
      </w:pPr>
    </w:p>
    <w:p w14:paraId="44D2FA5C" w14:textId="77777777" w:rsidR="007801B0" w:rsidRDefault="007801B0" w:rsidP="007801B0">
      <w:pPr>
        <w:pStyle w:val="Tekst"/>
      </w:pPr>
    </w:p>
    <w:p w14:paraId="6CDB69CB" w14:textId="77777777" w:rsidR="007801B0" w:rsidRDefault="007801B0" w:rsidP="007801B0">
      <w:pPr>
        <w:pStyle w:val="Tekst"/>
      </w:pPr>
    </w:p>
    <w:p w14:paraId="387690CD" w14:textId="77777777" w:rsidR="007801B0" w:rsidRDefault="007801B0" w:rsidP="007801B0">
      <w:pPr>
        <w:pStyle w:val="Tekst"/>
      </w:pPr>
    </w:p>
    <w:p w14:paraId="379DCC49" w14:textId="77777777" w:rsidR="007801B0" w:rsidRDefault="007801B0" w:rsidP="007801B0">
      <w:pPr>
        <w:pStyle w:val="Tekst"/>
      </w:pPr>
    </w:p>
    <w:p w14:paraId="3BB2CEC2" w14:textId="77777777" w:rsidR="007801B0" w:rsidRDefault="007801B0" w:rsidP="007801B0">
      <w:pPr>
        <w:pStyle w:val="Tekst"/>
      </w:pPr>
    </w:p>
    <w:p w14:paraId="55B2B1D5" w14:textId="77777777" w:rsidR="0087570B" w:rsidRDefault="0087570B">
      <w:pPr>
        <w:pStyle w:val="Tekst"/>
        <w:sectPr w:rsidR="0087570B" w:rsidSect="009B57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567" w:right="567" w:bottom="426" w:left="851" w:header="737" w:footer="567" w:gutter="0"/>
          <w:cols w:space="720"/>
        </w:sectPr>
      </w:pPr>
    </w:p>
    <w:p w14:paraId="435D0B8D" w14:textId="77777777" w:rsidR="00560446" w:rsidRDefault="00560446">
      <w:pPr>
        <w:pStyle w:val="Tekst"/>
        <w:rPr>
          <w:b/>
          <w:sz w:val="22"/>
          <w:szCs w:val="22"/>
        </w:rPr>
      </w:pPr>
    </w:p>
    <w:p w14:paraId="6390EB86" w14:textId="77777777" w:rsidR="00BA74DF" w:rsidRDefault="00BA74DF" w:rsidP="00BA74DF">
      <w:pPr>
        <w:rPr>
          <w:bCs/>
        </w:rPr>
      </w:pPr>
    </w:p>
    <w:p w14:paraId="49A86293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42DB1388">
          <v:rect id="_x0000_s4543" style="position:absolute;left:0;text-align:left;margin-left:28.8pt;margin-top:7.3pt;width:459.5pt;height:22.9pt;z-index:251748864">
            <v:textbox style="mso-next-textbox:#_x0000_s4543">
              <w:txbxContent>
                <w:p w14:paraId="0A377B89" w14:textId="77777777" w:rsidR="00F259BD" w:rsidRDefault="00F259BD" w:rsidP="00BA74DF">
                  <w:pPr>
                    <w:pageBreakBefore/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  <w:r>
                    <w:rPr>
                      <w:sz w:val="16"/>
                      <w:szCs w:val="16"/>
                    </w:rPr>
                    <w:t>PROIZVODNJA BUREKA I PITA</w:t>
                  </w:r>
                </w:p>
                <w:p w14:paraId="0D8AEF6B" w14:textId="77777777" w:rsidR="00F259BD" w:rsidRPr="00AA6BFC" w:rsidRDefault="00F259BD" w:rsidP="00BA74DF">
                  <w:pPr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</w:p>
              </w:txbxContent>
            </v:textbox>
          </v:rect>
        </w:pict>
      </w:r>
    </w:p>
    <w:p w14:paraId="5BDA74A5" w14:textId="77777777" w:rsidR="00BA74DF" w:rsidRDefault="00BA74DF" w:rsidP="00BA74DF">
      <w:pPr>
        <w:rPr>
          <w:bCs/>
        </w:rPr>
      </w:pPr>
    </w:p>
    <w:p w14:paraId="66B9D693" w14:textId="77777777" w:rsidR="00BA74DF" w:rsidRDefault="00BA74DF" w:rsidP="00BA74DF">
      <w:pPr>
        <w:rPr>
          <w:bCs/>
        </w:rPr>
      </w:pPr>
    </w:p>
    <w:p w14:paraId="0269B02E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698927F0">
          <v:rect id="_x0000_s4544" style="position:absolute;left:0;text-align:left;margin-left:194.45pt;margin-top:5.85pt;width:128.2pt;height:24.95pt;z-index:251749888" strokeweight="3pt">
            <v:stroke linestyle="thinThin"/>
            <v:textbox style="mso-next-textbox:#_x0000_s4544">
              <w:txbxContent>
                <w:p w14:paraId="3FD285CB" w14:textId="77777777" w:rsidR="00F259BD" w:rsidRPr="00746594" w:rsidRDefault="00F259BD" w:rsidP="00BA74DF">
                  <w:pPr>
                    <w:textboxTightWrap w:val="allLines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P R O I Z V O D NJ A</w:t>
                  </w:r>
                </w:p>
              </w:txbxContent>
            </v:textbox>
          </v:rect>
        </w:pict>
      </w:r>
    </w:p>
    <w:p w14:paraId="2B9881F8" w14:textId="77777777" w:rsidR="00BA74DF" w:rsidRDefault="00BA74DF" w:rsidP="00BA74DF">
      <w:pPr>
        <w:rPr>
          <w:bCs/>
        </w:rPr>
      </w:pPr>
    </w:p>
    <w:p w14:paraId="14BED5D9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4DCE12BB">
          <v:shape id="_x0000_s4567" type="#_x0000_t32" style="position:absolute;left:0;text-align:left;margin-left:194.45pt;margin-top:3.2pt;width:63.75pt;height:22.95pt;flip:x;z-index:251773440" o:connectortype="straight">
            <v:stroke endarrow="block"/>
          </v:shape>
        </w:pict>
      </w:r>
    </w:p>
    <w:p w14:paraId="781EACA3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75B16307">
          <v:rect id="_x0000_s4545" style="position:absolute;left:0;text-align:left;margin-left:85.8pt;margin-top:5.9pt;width:108.65pt;height:30.15pt;z-index:251750912" strokeweight="3pt">
            <v:stroke linestyle="thinThin"/>
            <v:textbox style="mso-next-textbox:#_x0000_s4545">
              <w:txbxContent>
                <w:p w14:paraId="2BB6F198" w14:textId="77777777" w:rsidR="00F259BD" w:rsidRDefault="00F259BD" w:rsidP="00BA74DF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PROIZVODNJA </w:t>
                  </w:r>
                </w:p>
                <w:p w14:paraId="245F1DE0" w14:textId="77777777" w:rsidR="00F259BD" w:rsidRPr="00643E2F" w:rsidRDefault="00F259BD" w:rsidP="00BA74DF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BUREKA I PITA</w:t>
                  </w:r>
                </w:p>
                <w:p w14:paraId="7009E30E" w14:textId="77777777" w:rsidR="00F259BD" w:rsidRPr="00643E2F" w:rsidRDefault="00F259BD" w:rsidP="00BA74DF">
                  <w:pPr>
                    <w:jc w:val="both"/>
                    <w:rPr>
                      <w:b/>
                      <w:sz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4BD1DC01" w14:textId="77777777" w:rsidR="00BA74DF" w:rsidRDefault="00BA74DF" w:rsidP="00BA74DF">
      <w:pPr>
        <w:rPr>
          <w:bCs/>
        </w:rPr>
      </w:pPr>
    </w:p>
    <w:p w14:paraId="4CF1F6B1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3130EE3E">
          <v:shape id="_x0000_s4568" type="#_x0000_t32" style="position:absolute;left:0;text-align:left;margin-left:126.95pt;margin-top:8.45pt;width:12.75pt;height:11.65pt;flip:x;z-index:251774464" o:connectortype="straight">
            <v:stroke endarrow="block"/>
          </v:shape>
        </w:pict>
      </w:r>
    </w:p>
    <w:p w14:paraId="7991C674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3D308D2D">
          <v:shape id="_x0000_s4600" type="#_x0000_t32" style="position:absolute;left:0;text-align:left;margin-left:179.45pt;margin-top:6.3pt;width:231pt;height:0;flip:x;z-index:251807232" o:connectortype="straight">
            <v:stroke endarrow="block"/>
          </v:shape>
        </w:pict>
      </w:r>
      <w:r>
        <w:rPr>
          <w:bCs/>
          <w:noProof/>
        </w:rPr>
        <w:pict w14:anchorId="0AA4CA39">
          <v:rect id="_x0000_s4548" style="position:absolute;left:0;text-align:left;margin-left:410.45pt;margin-top:6.3pt;width:67.5pt;height:23.7pt;z-index:251753984">
            <v:textbox style="mso-next-textbox:#_x0000_s4548">
              <w:txbxContent>
                <w:p w14:paraId="49FE2E2C" w14:textId="77777777" w:rsidR="00F259B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PRIPREMLJENA 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EEE9C22">
          <v:rect id="_x0000_s4550" style="position:absolute;left:0;text-align:left;margin-left:75.2pt;margin-top:6.3pt;width:108.65pt;height:30pt;z-index:251756032">
            <v:textbox style="mso-next-textbox:#_x0000_s4550">
              <w:txbxContent>
                <w:p w14:paraId="647C92FD" w14:textId="77777777" w:rsidR="00F259B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UBACIVANJE ODMERENIH SIROVINA </w:t>
                  </w:r>
                </w:p>
                <w:p w14:paraId="1A1FE68E" w14:textId="77777777" w:rsidR="00F259BD" w:rsidRPr="003429A3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U KIBLE</w:t>
                  </w:r>
                </w:p>
              </w:txbxContent>
            </v:textbox>
          </v:rect>
        </w:pict>
      </w:r>
    </w:p>
    <w:p w14:paraId="68774E65" w14:textId="77777777" w:rsidR="00BA74DF" w:rsidRDefault="00ED1AA6" w:rsidP="00BA74DF">
      <w:pPr>
        <w:rPr>
          <w:bCs/>
        </w:rPr>
      </w:pPr>
      <w:r>
        <w:rPr>
          <w:bCs/>
          <w:noProof/>
        </w:rPr>
        <w:pict w14:anchorId="52E8C3BB">
          <v:shape id="_x0000_s4599" type="#_x0000_t32" style="position:absolute;left:0;text-align:left;margin-left:374.45pt;margin-top:5.35pt;width:36pt;height:10.85pt;flip:x;z-index:251806208" o:connectortype="straight">
            <v:stroke endarrow="block"/>
          </v:shape>
        </w:pict>
      </w:r>
      <w:r>
        <w:rPr>
          <w:bCs/>
          <w:noProof/>
        </w:rPr>
        <w:pict w14:anchorId="46A9AEAE">
          <v:rect id="_x0000_s4547" style="position:absolute;left:0;text-align:left;margin-left:306.95pt;margin-top:5.35pt;width:67.5pt;height:23.8pt;z-index:-251563520" wrapcoords="-225 -450 -225 21150 21825 21150 21825 -450 -225 -450">
            <v:textbox style="mso-next-textbox:#_x0000_s4547">
              <w:txbxContent>
                <w:p w14:paraId="2AFEC26F" w14:textId="77777777" w:rsidR="00F259BD" w:rsidRDefault="00F259BD" w:rsidP="00BA74DF">
                  <w:pPr>
                    <w:textboxTightWrap w:val="allLines"/>
                    <w:rPr>
                      <w:b/>
                      <w:sz w:val="10"/>
                    </w:rPr>
                  </w:pPr>
                </w:p>
                <w:p w14:paraId="0A75F378" w14:textId="77777777" w:rsidR="00F259BD" w:rsidRPr="00DE4592" w:rsidRDefault="00F259BD" w:rsidP="00BA74DF">
                  <w:pPr>
                    <w:textboxTightWrap w:val="allLines"/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PRANJE KIBLI</w:t>
                  </w:r>
                </w:p>
              </w:txbxContent>
            </v:textbox>
          </v:rect>
        </w:pict>
      </w:r>
    </w:p>
    <w:p w14:paraId="44075514" w14:textId="77777777" w:rsidR="00BA74DF" w:rsidRDefault="00ED1AA6" w:rsidP="00BA74DF">
      <w:pPr>
        <w:pStyle w:val="Tekst"/>
      </w:pPr>
      <w:r>
        <w:rPr>
          <w:bCs/>
          <w:noProof/>
        </w:rPr>
        <w:pict w14:anchorId="769F2991">
          <v:shape id="_x0000_s4601" type="#_x0000_t32" style="position:absolute;left:0;text-align:left;margin-left:183.85pt;margin-top:2.4pt;width:123.1pt;height:0;flip:x;z-index:251808256" o:connectortype="straight">
            <v:stroke endarrow="block"/>
          </v:shape>
        </w:pict>
      </w:r>
      <w:r>
        <w:rPr>
          <w:bCs/>
          <w:noProof/>
        </w:rPr>
        <w:pict w14:anchorId="530A9024">
          <v:shape id="_x0000_s4569" type="#_x0000_t32" style="position:absolute;left:0;text-align:left;margin-left:126.95pt;margin-top:8.7pt;width:0;height:6.65pt;z-index:251775488" o:connectortype="straight">
            <v:stroke endarrow="block"/>
          </v:shape>
        </w:pict>
      </w:r>
    </w:p>
    <w:p w14:paraId="6857B8AE" w14:textId="77777777" w:rsidR="00BA74DF" w:rsidRDefault="00ED1AA6" w:rsidP="00BA74DF">
      <w:pPr>
        <w:pStyle w:val="Tekst"/>
      </w:pPr>
      <w:r>
        <w:rPr>
          <w:bCs/>
          <w:noProof/>
        </w:rPr>
        <w:pict w14:anchorId="5748A7A4">
          <v:shape id="_x0000_s4598" type="#_x0000_t32" style="position:absolute;left:0;text-align:left;margin-left:357.35pt;margin-top:1.55pt;width:13.35pt;height:42.45pt;flip:y;z-index:251805184" o:connectortype="straight">
            <v:stroke endarrow="block"/>
          </v:shape>
        </w:pict>
      </w:r>
      <w:r>
        <w:rPr>
          <w:bCs/>
          <w:noProof/>
        </w:rPr>
        <w:pict w14:anchorId="1954345E">
          <v:shape id="_x0000_s4597" type="#_x0000_t32" style="position:absolute;left:0;text-align:left;margin-left:183.85pt;margin-top:11.75pt;width:119.35pt;height:25.5pt;z-index:251804160" o:connectortype="straight">
            <v:stroke endarrow="block"/>
          </v:shape>
        </w:pict>
      </w:r>
      <w:r>
        <w:rPr>
          <w:bCs/>
          <w:noProof/>
        </w:rPr>
        <w:pict w14:anchorId="4E69C24E">
          <v:rect id="_x0000_s4551" style="position:absolute;left:0;text-align:left;margin-left:75.2pt;margin-top:1.55pt;width:108.65pt;height:23.7pt;z-index:251757056">
            <v:textbox style="mso-next-textbox:#_x0000_s4551">
              <w:txbxContent>
                <w:p w14:paraId="1C9EF1CA" w14:textId="77777777" w:rsidR="00F259B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MIKSIRANJE </w:t>
                  </w:r>
                </w:p>
                <w:p w14:paraId="18AE9320" w14:textId="77777777" w:rsidR="00F259BD" w:rsidRPr="0039205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SIROVINA</w:t>
                  </w:r>
                </w:p>
              </w:txbxContent>
            </v:textbox>
          </v:rect>
        </w:pict>
      </w:r>
    </w:p>
    <w:p w14:paraId="0854D1F1" w14:textId="77777777" w:rsidR="00BA74DF" w:rsidRDefault="00BA74DF" w:rsidP="00BA74DF">
      <w:pPr>
        <w:pStyle w:val="Tekst"/>
      </w:pPr>
    </w:p>
    <w:p w14:paraId="3906BF27" w14:textId="77777777" w:rsidR="00BA74DF" w:rsidRDefault="00ED1AA6" w:rsidP="00BA74DF">
      <w:pPr>
        <w:pStyle w:val="Tekst"/>
      </w:pPr>
      <w:r>
        <w:rPr>
          <w:bCs/>
          <w:noProof/>
        </w:rPr>
        <w:pict w14:anchorId="4A50011A">
          <v:rect id="_x0000_s4546" style="position:absolute;left:0;text-align:left;margin-left:253.85pt;margin-top:9.65pt;width:103.5pt;height:30.15pt;z-index:251751936">
            <v:textbox style="mso-next-textbox:#_x0000_s4546">
              <w:txbxContent>
                <w:p w14:paraId="79824941" w14:textId="77777777" w:rsidR="00F259BD" w:rsidRDefault="00F259BD" w:rsidP="00BA74DF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RUČNO DELJENJE TESTA NA »FITILJE« ZAMAŠĆIVANJE I REDJANJE U PLEHOVE</w:t>
                  </w:r>
                </w:p>
                <w:p w14:paraId="16412CF0" w14:textId="77777777" w:rsidR="00F259BD" w:rsidRDefault="00F259BD" w:rsidP="00BA74DF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(OSLOBADJANJE KIBLI)</w:t>
                  </w:r>
                </w:p>
              </w:txbxContent>
            </v:textbox>
          </v:rect>
        </w:pict>
      </w:r>
    </w:p>
    <w:p w14:paraId="52E00246" w14:textId="77777777" w:rsidR="00BA74DF" w:rsidRDefault="00ED1AA6" w:rsidP="00BA74DF">
      <w:pPr>
        <w:pStyle w:val="Tekst"/>
      </w:pPr>
      <w:r>
        <w:rPr>
          <w:noProof/>
        </w:rPr>
        <w:pict w14:anchorId="7A472952">
          <v:shape id="_x0000_s4596" type="#_x0000_t32" style="position:absolute;left:0;text-align:left;margin-left:139.7pt;margin-top:11.6pt;width:114.15pt;height:33.45pt;flip:y;z-index:251803136" o:connectortype="straight">
            <v:stroke endarrow="block"/>
          </v:shape>
        </w:pict>
      </w:r>
    </w:p>
    <w:p w14:paraId="76C41FBA" w14:textId="77777777" w:rsidR="00BA74DF" w:rsidRDefault="00ED1AA6" w:rsidP="00BA74DF">
      <w:pPr>
        <w:pStyle w:val="Tekst"/>
      </w:pPr>
      <w:r>
        <w:rPr>
          <w:noProof/>
        </w:rPr>
        <w:pict w14:anchorId="170917B1">
          <v:shape id="_x0000_s4603" type="#_x0000_t32" style="position:absolute;left:0;text-align:left;margin-left:303.2pt;margin-top:12.2pt;width:0;height:16.65pt;z-index:251810304" o:connectortype="straight">
            <v:stroke endarrow="block"/>
          </v:shape>
        </w:pict>
      </w:r>
    </w:p>
    <w:p w14:paraId="5D021CC7" w14:textId="77777777" w:rsidR="00BA74DF" w:rsidRDefault="00BA74DF" w:rsidP="00BA74DF">
      <w:pPr>
        <w:pStyle w:val="Tekst"/>
      </w:pPr>
    </w:p>
    <w:p w14:paraId="3516E206" w14:textId="77777777" w:rsidR="00BA74DF" w:rsidRDefault="00ED1AA6" w:rsidP="00BA74DF">
      <w:pPr>
        <w:pStyle w:val="Tekst"/>
      </w:pPr>
      <w:r>
        <w:rPr>
          <w:bCs/>
          <w:noProof/>
        </w:rPr>
        <w:pict w14:anchorId="52DEA02A">
          <v:shape id="_x0000_s4602" type="#_x0000_t32" style="position:absolute;left:0;text-align:left;margin-left:174.05pt;margin-top:10.75pt;width:79.8pt;height:0;flip:x;z-index:251809280" o:connectortype="straight">
            <v:stroke endarrow="block"/>
          </v:shape>
        </w:pict>
      </w:r>
      <w:r>
        <w:rPr>
          <w:bCs/>
          <w:noProof/>
        </w:rPr>
        <w:pict w14:anchorId="41B3544F">
          <v:rect id="_x0000_s4558" style="position:absolute;left:0;text-align:left;margin-left:117.95pt;margin-top:3.7pt;width:56.1pt;height:24.3pt;z-index:251764224">
            <v:textbox style="mso-next-textbox:#_x0000_s4558">
              <w:txbxContent>
                <w:p w14:paraId="240767C5" w14:textId="77777777" w:rsidR="00F259BD" w:rsidRPr="009B5922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 w:rsidRPr="009B5922">
                    <w:rPr>
                      <w:b/>
                      <w:sz w:val="10"/>
                      <w:szCs w:val="10"/>
                      <w:lang w:val="sr-Latn-CS"/>
                    </w:rPr>
                    <w:t>PRANJE</w:t>
                  </w:r>
                </w:p>
                <w:p w14:paraId="4B24C05D" w14:textId="77777777" w:rsidR="00F259BD" w:rsidRPr="009B5922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 w:rsidRPr="009B5922">
                    <w:rPr>
                      <w:b/>
                      <w:sz w:val="10"/>
                      <w:szCs w:val="10"/>
                      <w:lang w:val="sr-Latn-CS"/>
                    </w:rPr>
                    <w:t>PLEHOVA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7B62781">
          <v:rect id="_x0000_s4552" style="position:absolute;left:0;text-align:left;margin-left:253.85pt;margin-top:1.3pt;width:103.5pt;height:20.25pt;z-index:251758080">
            <v:textbox style="mso-next-textbox:#_x0000_s4552">
              <w:txbxContent>
                <w:p w14:paraId="51E2D32E" w14:textId="77777777" w:rsidR="00F259B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ODMARANJE TESTA </w:t>
                  </w:r>
                </w:p>
                <w:p w14:paraId="05CC7477" w14:textId="77777777" w:rsidR="00F259BD" w:rsidRPr="00C7793F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U PLEHOVIMA</w:t>
                  </w:r>
                </w:p>
              </w:txbxContent>
            </v:textbox>
          </v:rect>
        </w:pict>
      </w:r>
    </w:p>
    <w:p w14:paraId="49E9D0F4" w14:textId="77777777" w:rsidR="00BA74DF" w:rsidRDefault="00ED1AA6" w:rsidP="00BA74DF">
      <w:pPr>
        <w:pStyle w:val="Tekst"/>
      </w:pPr>
      <w:r>
        <w:rPr>
          <w:noProof/>
        </w:rPr>
        <w:pict w14:anchorId="42163A4F">
          <v:shape id="_x0000_s4604" type="#_x0000_t32" style="position:absolute;left:0;text-align:left;margin-left:303.2pt;margin-top:7.75pt;width:0;height:18.45pt;z-index:251811328" o:connectortype="straight">
            <v:stroke endarrow="block"/>
          </v:shape>
        </w:pict>
      </w:r>
    </w:p>
    <w:p w14:paraId="2A01F323" w14:textId="77777777" w:rsidR="00BA74DF" w:rsidRDefault="00ED1AA6" w:rsidP="00BA74DF">
      <w:pPr>
        <w:pStyle w:val="Tekst"/>
      </w:pPr>
      <w:r>
        <w:rPr>
          <w:bCs/>
          <w:noProof/>
        </w:rPr>
        <w:pict w14:anchorId="69C7B63F">
          <v:shape id="_x0000_s4595" type="#_x0000_t32" style="position:absolute;left:0;text-align:left;margin-left:100.7pt;margin-top:.4pt;width:39pt;height:18.9pt;flip:y;z-index:251802112" o:connectortype="straight">
            <v:stroke endarrow="block"/>
          </v:shape>
        </w:pict>
      </w:r>
      <w:r>
        <w:rPr>
          <w:bCs/>
          <w:noProof/>
        </w:rPr>
        <w:pict w14:anchorId="2DA78F04">
          <v:rect id="_x0000_s4556" style="position:absolute;left:0;text-align:left;margin-left:253.85pt;margin-top:12.4pt;width:103.5pt;height:21.1pt;z-index:251762176">
            <v:textbox style="mso-next-textbox:#_x0000_s4556">
              <w:txbxContent>
                <w:p w14:paraId="0838B1D4" w14:textId="77777777" w:rsidR="00F259B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020AB7B5" w14:textId="77777777" w:rsidR="00F259BD" w:rsidRPr="009645AC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»RAZVLAČENJE« KORA</w:t>
                  </w:r>
                </w:p>
              </w:txbxContent>
            </v:textbox>
          </v:rect>
        </w:pict>
      </w:r>
    </w:p>
    <w:p w14:paraId="27D95F08" w14:textId="77777777" w:rsidR="00BA74DF" w:rsidRDefault="00ED1AA6" w:rsidP="00BA74DF">
      <w:pPr>
        <w:pStyle w:val="Tekst"/>
      </w:pPr>
      <w:r>
        <w:rPr>
          <w:bCs/>
          <w:noProof/>
        </w:rPr>
        <w:pict w14:anchorId="10265729">
          <v:rect id="_x0000_s4564" style="position:absolute;left:0;text-align:left;margin-left:61.05pt;margin-top:5.5pt;width:56.9pt;height:26.55pt;z-index:251770368">
            <v:textbox style="mso-next-textbox:#_x0000_s4564">
              <w:txbxContent>
                <w:p w14:paraId="707D86EC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PRIPREMLJENA</w:t>
                  </w:r>
                </w:p>
                <w:p w14:paraId="1AADF8C2" w14:textId="77777777" w:rsidR="00F259BD" w:rsidRPr="00280CFC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</w:p>
    <w:p w14:paraId="591F7D29" w14:textId="77777777" w:rsidR="00BA74DF" w:rsidRDefault="00ED1AA6" w:rsidP="00BA74DF">
      <w:pPr>
        <w:pStyle w:val="Tekst"/>
      </w:pPr>
      <w:r>
        <w:rPr>
          <w:noProof/>
        </w:rPr>
        <w:pict w14:anchorId="29EA770B">
          <v:shape id="_x0000_s4605" type="#_x0000_t32" style="position:absolute;left:0;text-align:left;margin-left:303.2pt;margin-top:5.9pt;width:0;height:12.35pt;z-index:251812352" o:connectortype="straight">
            <v:stroke endarrow="block"/>
          </v:shape>
        </w:pict>
      </w:r>
    </w:p>
    <w:p w14:paraId="28118422" w14:textId="77777777" w:rsidR="00BA74DF" w:rsidRDefault="00ED1AA6" w:rsidP="00BA74DF">
      <w:pPr>
        <w:pStyle w:val="Tekst"/>
      </w:pPr>
      <w:r>
        <w:rPr>
          <w:bCs/>
          <w:noProof/>
        </w:rPr>
        <w:pict w14:anchorId="22E5AED9">
          <v:shape id="_x0000_s4594" type="#_x0000_t32" style="position:absolute;left:0;text-align:left;margin-left:96.2pt;margin-top:4.45pt;width:0;height:19.5pt;z-index:251801088" o:connectortype="straight">
            <v:stroke endarrow="block"/>
          </v:shape>
        </w:pict>
      </w:r>
      <w:r>
        <w:rPr>
          <w:bCs/>
          <w:noProof/>
        </w:rPr>
        <w:pict w14:anchorId="60718A1B">
          <v:rect id="_x0000_s4559" style="position:absolute;left:0;text-align:left;margin-left:139.7pt;margin-top:12.2pt;width:60.75pt;height:29.1pt;z-index:251765248">
            <v:textbox style="mso-next-textbox:#_x0000_s4559">
              <w:txbxContent>
                <w:p w14:paraId="18F5182D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0DAD2D46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PODMAZIVANJE</w:t>
                  </w:r>
                </w:p>
                <w:p w14:paraId="47AE8F60" w14:textId="77777777" w:rsidR="00F259BD" w:rsidRPr="00282A83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TEPSIJA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7ECC0E63">
          <v:rect id="_x0000_s4562" style="position:absolute;left:0;text-align:left;margin-left:253.85pt;margin-top:4.45pt;width:103.5pt;height:19.5pt;z-index:251768320">
            <v:textbox style="mso-next-textbox:#_x0000_s4562">
              <w:txbxContent>
                <w:p w14:paraId="57DB4E0C" w14:textId="77777777" w:rsidR="00F259BD" w:rsidRPr="00306F67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FILOVANJE I FORMIRANJE OBLIKA</w:t>
                  </w:r>
                </w:p>
              </w:txbxContent>
            </v:textbox>
          </v:rect>
        </w:pict>
      </w:r>
    </w:p>
    <w:p w14:paraId="4306D7F4" w14:textId="77777777" w:rsidR="00BA74DF" w:rsidRDefault="00ED1AA6" w:rsidP="00BA74DF">
      <w:pPr>
        <w:pStyle w:val="Tekst"/>
      </w:pPr>
      <w:r>
        <w:rPr>
          <w:noProof/>
        </w:rPr>
        <w:pict w14:anchorId="7550F156">
          <v:shape id="_x0000_s4606" type="#_x0000_t32" style="position:absolute;left:0;text-align:left;margin-left:303.2pt;margin-top:10.15pt;width:0;height:17.35pt;z-index:251813376" o:connectortype="straight">
            <v:stroke endarrow="block"/>
          </v:shape>
        </w:pict>
      </w:r>
      <w:r>
        <w:rPr>
          <w:noProof/>
        </w:rPr>
        <w:pict w14:anchorId="3D47565F">
          <v:shape id="_x0000_s4593" type="#_x0000_t32" style="position:absolute;left:0;text-align:left;margin-left:200.45pt;margin-top:10.15pt;width:53.4pt;height:28.05pt;z-index:251800064" o:connectortype="straight">
            <v:stroke endarrow="block"/>
          </v:shape>
        </w:pict>
      </w:r>
      <w:r>
        <w:rPr>
          <w:noProof/>
        </w:rPr>
        <w:pict w14:anchorId="74C9442A">
          <v:shape id="_x0000_s4592" type="#_x0000_t32" style="position:absolute;left:0;text-align:left;margin-left:117.95pt;margin-top:10.15pt;width:21.75pt;height:12.3pt;flip:y;z-index:251799040" o:connectortype="straight">
            <v:stroke endarrow="block"/>
          </v:shape>
        </w:pict>
      </w:r>
      <w:r>
        <w:rPr>
          <w:noProof/>
        </w:rPr>
        <w:pict w14:anchorId="6848EE4D">
          <v:rect id="_x0000_s4570" style="position:absolute;left:0;text-align:left;margin-left:76.7pt;margin-top:10.15pt;width:41.25pt;height:24.3pt;z-index:251776512">
            <v:textbox style="mso-next-textbox:#_x0000_s4570">
              <w:txbxContent>
                <w:p w14:paraId="342CA70B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 xml:space="preserve">PRANJE </w:t>
                  </w:r>
                </w:p>
                <w:p w14:paraId="301114F5" w14:textId="77777777" w:rsidR="00F259BD" w:rsidRPr="00594D91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TEPSIJA</w:t>
                  </w:r>
                </w:p>
              </w:txbxContent>
            </v:textbox>
          </v:rect>
        </w:pict>
      </w:r>
    </w:p>
    <w:p w14:paraId="7897900B" w14:textId="77777777" w:rsidR="00BA74DF" w:rsidRDefault="00BA74DF" w:rsidP="00BA74DF">
      <w:pPr>
        <w:pStyle w:val="Tekst"/>
      </w:pPr>
    </w:p>
    <w:p w14:paraId="697DDF1E" w14:textId="77777777" w:rsidR="00BA74DF" w:rsidRDefault="00ED1AA6" w:rsidP="00BA74DF">
      <w:pPr>
        <w:pStyle w:val="Tekst"/>
      </w:pPr>
      <w:r>
        <w:rPr>
          <w:bCs/>
          <w:noProof/>
        </w:rPr>
        <w:pict w14:anchorId="50EAE14E">
          <v:shape id="_x0000_s4591" type="#_x0000_t32" style="position:absolute;left:0;text-align:left;margin-left:71.45pt;margin-top:6.85pt;width:9pt;height:11.25pt;flip:x;z-index:251798016" o:connectortype="straight">
            <v:stroke endarrow="block"/>
          </v:shape>
        </w:pict>
      </w:r>
      <w:r>
        <w:rPr>
          <w:bCs/>
          <w:noProof/>
        </w:rPr>
        <w:pict w14:anchorId="5DD2454D">
          <v:shape id="_x0000_s4590" type="#_x0000_t32" style="position:absolute;left:0;text-align:left;margin-left:96.2pt;margin-top:6.85pt;width:0;height:98.25pt;flip:y;z-index:251796992" o:connectortype="straight">
            <v:stroke endarrow="block"/>
          </v:shape>
        </w:pict>
      </w:r>
      <w:r>
        <w:rPr>
          <w:bCs/>
          <w:noProof/>
        </w:rPr>
        <w:pict w14:anchorId="66B97E40">
          <v:shape id="_x0000_s4587" type="#_x0000_t32" style="position:absolute;left:0;text-align:left;margin-left:357.35pt;margin-top:10.6pt;width:38.85pt;height:41.55pt;z-index:251793920" o:connectortype="straight">
            <v:stroke endarrow="block"/>
          </v:shape>
        </w:pict>
      </w:r>
      <w:r>
        <w:rPr>
          <w:bCs/>
          <w:noProof/>
        </w:rPr>
        <w:pict w14:anchorId="752D50F0">
          <v:rect id="_x0000_s4549" style="position:absolute;left:0;text-align:left;margin-left:253.85pt;margin-top:-.1pt;width:103.5pt;height:23.75pt;z-index:251755008">
            <v:textbox style="mso-next-textbox:#_x0000_s4549">
              <w:txbxContent>
                <w:p w14:paraId="1B4864D4" w14:textId="77777777" w:rsidR="00F259BD" w:rsidRPr="00306F67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POSTAVLJANJE U TEPSIJE ZA PEČENJE</w:t>
                  </w:r>
                </w:p>
              </w:txbxContent>
            </v:textbox>
          </v:rect>
        </w:pict>
      </w:r>
    </w:p>
    <w:p w14:paraId="1CE57C1C" w14:textId="77777777" w:rsidR="00BA74DF" w:rsidRDefault="00ED1AA6" w:rsidP="00BA74DF">
      <w:pPr>
        <w:pStyle w:val="Tekst"/>
      </w:pPr>
      <w:r>
        <w:rPr>
          <w:bCs/>
          <w:noProof/>
        </w:rPr>
        <w:pict w14:anchorId="6686F268">
          <v:shape id="_x0000_s4588" type="#_x0000_t32" style="position:absolute;left:0;text-align:left;margin-left:210.35pt;margin-top:9.85pt;width:43.5pt;height:0;flip:x;z-index:251794944" o:connectortype="straight">
            <v:stroke endarrow="block"/>
          </v:shape>
        </w:pict>
      </w:r>
      <w:r>
        <w:rPr>
          <w:bCs/>
          <w:noProof/>
        </w:rPr>
        <w:pict w14:anchorId="620E7D49">
          <v:rect id="_x0000_s4555" style="position:absolute;left:0;text-align:left;margin-left:112.85pt;margin-top:4.3pt;width:97.5pt;height:29.1pt;z-index:251761152" fillcolor="red" strokecolor="#f2f2f2" strokeweight="3pt">
            <v:shadow on="t" type="perspective" color="#622423" opacity=".5" offset="1pt" offset2="-1pt"/>
            <v:textbox style="mso-next-textbox:#_x0000_s4555">
              <w:txbxContent>
                <w:p w14:paraId="7F9650F5" w14:textId="77777777" w:rsidR="00725037" w:rsidRDefault="00725037" w:rsidP="00105C6C">
                  <w:pPr>
                    <w:rPr>
                      <w:b/>
                      <w:sz w:val="10"/>
                    </w:rPr>
                  </w:pPr>
                </w:p>
                <w:p w14:paraId="0CDEB9AA" w14:textId="28C440D7" w:rsidR="00F259BD" w:rsidRPr="00D865CE" w:rsidRDefault="00C42BD2" w:rsidP="00105C6C">
                  <w:pPr>
                    <w:rPr>
                      <w:b/>
                      <w:color w:val="FF0000"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</w:rPr>
                    <w:t xml:space="preserve">CCP </w:t>
                  </w:r>
                  <w:r w:rsidR="00F259BD">
                    <w:rPr>
                      <w:b/>
                      <w:sz w:val="10"/>
                    </w:rPr>
                    <w:t xml:space="preserve"> PE</w:t>
                  </w:r>
                  <w:r w:rsidR="00F259BD">
                    <w:rPr>
                      <w:b/>
                      <w:sz w:val="10"/>
                      <w:lang w:val="sr-Latn-CS"/>
                    </w:rPr>
                    <w:t xml:space="preserve">ČENJE 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0E93CDF">
          <v:rect id="_x0000_s4566" style="position:absolute;left:0;text-align:left;margin-left:33.85pt;margin-top:4.3pt;width:41.35pt;height:18.75pt;z-index:251772416">
            <v:textbox style="mso-next-textbox:#_x0000_s4566">
              <w:txbxContent>
                <w:p w14:paraId="35D0EA0B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OTPADNA</w:t>
                  </w:r>
                </w:p>
                <w:p w14:paraId="2AAF7D6A" w14:textId="77777777" w:rsidR="00F259BD" w:rsidRPr="00E03977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  <w:p w14:paraId="296B280C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0EEC145A" w14:textId="77777777" w:rsidR="00F259BD" w:rsidRDefault="00F259BD" w:rsidP="00BA74DF"/>
              </w:txbxContent>
            </v:textbox>
          </v:rect>
        </w:pict>
      </w:r>
    </w:p>
    <w:p w14:paraId="2AD6FB77" w14:textId="77777777" w:rsidR="00BA74DF" w:rsidRDefault="00ED1AA6" w:rsidP="00BA74DF">
      <w:pPr>
        <w:pStyle w:val="Tekst"/>
      </w:pPr>
      <w:r>
        <w:rPr>
          <w:noProof/>
        </w:rPr>
        <w:pict w14:anchorId="6ED131AB">
          <v:shape id="_x0000_s4586" type="#_x0000_t32" style="position:absolute;left:0;text-align:left;margin-left:210.35pt;margin-top:13pt;width:129.6pt;height:0;flip:x;z-index:251792896" o:connectortype="straight">
            <v:stroke endarrow="block"/>
          </v:shape>
        </w:pict>
      </w:r>
      <w:r>
        <w:rPr>
          <w:noProof/>
        </w:rPr>
        <w:pict w14:anchorId="6A6B5438">
          <v:shape id="_x0000_s4585" type="#_x0000_t32" style="position:absolute;left:0;text-align:left;margin-left:339.95pt;margin-top:13pt;width:0;height:11.55pt;flip:y;z-index:251791872" o:connectortype="straight"/>
        </w:pict>
      </w:r>
    </w:p>
    <w:p w14:paraId="1479CE0A" w14:textId="77777777" w:rsidR="00BA74DF" w:rsidRDefault="00ED1AA6" w:rsidP="00BA74DF">
      <w:pPr>
        <w:pStyle w:val="Tekst"/>
      </w:pPr>
      <w:r>
        <w:rPr>
          <w:bCs/>
          <w:noProof/>
        </w:rPr>
        <w:pict w14:anchorId="328AE626">
          <v:shape id="_x0000_s4578" type="#_x0000_t32" style="position:absolute;left:0;text-align:left;margin-left:158.45pt;margin-top:5.8pt;width:0;height:11.7pt;z-index:251784704" o:connectortype="straight">
            <v:stroke endarrow="block"/>
          </v:shape>
        </w:pict>
      </w:r>
      <w:r>
        <w:rPr>
          <w:bCs/>
          <w:noProof/>
        </w:rPr>
        <w:pict w14:anchorId="15AC18AC">
          <v:rect id="_x0000_s4572" style="position:absolute;left:0;text-align:left;margin-left:432.95pt;margin-top:10.75pt;width:55.35pt;height:22.2pt;z-index:251778560">
            <v:textbox style="mso-next-textbox:#_x0000_s4572">
              <w:txbxContent>
                <w:p w14:paraId="4588C5A3" w14:textId="77777777" w:rsidR="00F259BD" w:rsidRPr="00CB54C0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PRIPREMLJENA 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63B424C">
          <v:rect id="_x0000_s4554" style="position:absolute;left:0;text-align:left;margin-left:330.2pt;margin-top:10.75pt;width:85.5pt;height:26.25pt;z-index:251760128">
            <v:textbox style="mso-next-textbox:#_x0000_s4554">
              <w:txbxContent>
                <w:p w14:paraId="0EDA4D09" w14:textId="77777777" w:rsidR="00F259BD" w:rsidRPr="00A52FA0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SKLADIŠTENJE PROIZVODA U FRIŽIDER NA +7ºC</w:t>
                  </w:r>
                </w:p>
              </w:txbxContent>
            </v:textbox>
          </v:rect>
        </w:pict>
      </w:r>
    </w:p>
    <w:p w14:paraId="1FE205E4" w14:textId="77777777" w:rsidR="00BA74DF" w:rsidRDefault="00ED1AA6" w:rsidP="00BA74DF">
      <w:pPr>
        <w:pStyle w:val="Tekst"/>
        <w:tabs>
          <w:tab w:val="left" w:pos="8940"/>
        </w:tabs>
      </w:pPr>
      <w:r>
        <w:rPr>
          <w:bCs/>
          <w:noProof/>
        </w:rPr>
        <w:pict w14:anchorId="2A6B1FD9">
          <v:rect id="_x0000_s4557" style="position:absolute;left:0;text-align:left;margin-left:112.85pt;margin-top:3.7pt;width:97.5pt;height:19.5pt;z-index:251763200">
            <v:textbox style="mso-next-textbox:#_x0000_s4557">
              <w:txbxContent>
                <w:p w14:paraId="4BF505F0" w14:textId="77777777" w:rsidR="00F259BD" w:rsidRPr="00F22D02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VADJENJE TEPSIJA I REDJANJE NA KOLICA</w:t>
                  </w:r>
                </w:p>
              </w:txbxContent>
            </v:textbox>
          </v:rect>
        </w:pict>
      </w:r>
      <w:r w:rsidR="00BA74DF">
        <w:tab/>
      </w:r>
    </w:p>
    <w:p w14:paraId="3D08AE68" w14:textId="77777777" w:rsidR="00BA74DF" w:rsidRDefault="00ED1AA6" w:rsidP="00BA74DF">
      <w:pPr>
        <w:pStyle w:val="Tekst"/>
      </w:pPr>
      <w:r>
        <w:rPr>
          <w:noProof/>
        </w:rPr>
        <w:pict w14:anchorId="6AB1912F">
          <v:shape id="_x0000_s4580" type="#_x0000_t32" style="position:absolute;left:0;text-align:left;margin-left:460.7pt;margin-top:5.35pt;width:0;height:10.5pt;z-index:251786752" o:connectortype="straight">
            <v:stroke endarrow="block"/>
          </v:shape>
        </w:pict>
      </w:r>
      <w:r>
        <w:rPr>
          <w:noProof/>
        </w:rPr>
        <w:pict w14:anchorId="391BB19C">
          <v:shape id="_x0000_s4577" type="#_x0000_t32" style="position:absolute;left:0;text-align:left;margin-left:158.45pt;margin-top:9.4pt;width:0;height:6.45pt;z-index:251783680" o:connectortype="straight">
            <v:stroke endarrow="block"/>
          </v:shape>
        </w:pict>
      </w:r>
    </w:p>
    <w:p w14:paraId="11179690" w14:textId="77777777" w:rsidR="00BA74DF" w:rsidRDefault="00ED1AA6" w:rsidP="00BA74DF">
      <w:pPr>
        <w:pStyle w:val="Tekst"/>
      </w:pPr>
      <w:r>
        <w:rPr>
          <w:bCs/>
          <w:noProof/>
        </w:rPr>
        <w:pict w14:anchorId="767978F9">
          <v:shape id="_x0000_s4608" type="#_x0000_t32" style="position:absolute;left:0;text-align:left;margin-left:396.2pt;margin-top:2.05pt;width:24.75pt;height:7.8pt;flip:x;z-index:251815424" o:connectortype="straight">
            <v:stroke endarrow="block"/>
          </v:shape>
        </w:pict>
      </w:r>
      <w:r>
        <w:rPr>
          <w:bCs/>
          <w:noProof/>
        </w:rPr>
        <w:pict w14:anchorId="2D22D75A">
          <v:rect id="_x0000_s4563" style="position:absolute;left:0;text-align:left;margin-left:104.55pt;margin-top:2.05pt;width:118.5pt;height:33pt;z-index:251769344">
            <v:textbox style="mso-next-textbox:#_x0000_s4563">
              <w:txbxContent>
                <w:p w14:paraId="7F182A3E" w14:textId="77777777" w:rsidR="00F259BD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5D199B8F" w14:textId="77777777" w:rsidR="00F259BD" w:rsidRPr="00CA3003" w:rsidRDefault="00F259BD" w:rsidP="00BA74DF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ČUVANJE BUREKA I PITA U »TOPLOJ« VITRINI MALOPRODAJNOG OBJEKTA NA T +64ºC</w:t>
                  </w:r>
                </w:p>
                <w:p w14:paraId="3A71B3B6" w14:textId="77777777" w:rsidR="00F259BD" w:rsidRDefault="00F259BD" w:rsidP="00BA74DF"/>
              </w:txbxContent>
            </v:textbox>
          </v:rect>
        </w:pict>
      </w:r>
      <w:r>
        <w:rPr>
          <w:bCs/>
          <w:noProof/>
        </w:rPr>
        <w:pict w14:anchorId="2CAC6AF1">
          <v:rect id="_x0000_s4573" style="position:absolute;left:0;text-align:left;margin-left:420.95pt;margin-top:2.35pt;width:74.25pt;height:19.95pt;z-index:251779584">
            <v:textbox style="mso-next-textbox:#_x0000_s4573">
              <w:txbxContent>
                <w:p w14:paraId="4E38BD45" w14:textId="77777777" w:rsidR="00F259BD" w:rsidRPr="00CB54C0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PRANJE POSUDJA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D8F71D2">
          <v:rect id="_x0000_s4571" style="position:absolute;left:0;text-align:left;margin-left:298.7pt;margin-top:9.85pt;width:97.5pt;height:25.2pt;z-index:251777536">
            <v:textbox style="mso-next-textbox:#_x0000_s4571">
              <w:txbxContent>
                <w:p w14:paraId="37806C0C" w14:textId="77777777" w:rsidR="00F259BD" w:rsidRPr="002E4485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SERVIRANJE ZA KONZUMIRANJE U OBJEKTU</w:t>
                  </w:r>
                </w:p>
              </w:txbxContent>
            </v:textbox>
          </v:rect>
        </w:pict>
      </w:r>
    </w:p>
    <w:p w14:paraId="50F7D06D" w14:textId="77777777" w:rsidR="00BA74DF" w:rsidRDefault="00ED1AA6" w:rsidP="00BA74DF">
      <w:pPr>
        <w:pStyle w:val="Tekst"/>
      </w:pPr>
      <w:r>
        <w:rPr>
          <w:noProof/>
        </w:rPr>
        <w:pict w14:anchorId="330E7010">
          <v:shape id="_x0000_s4607" type="#_x0000_t32" style="position:absolute;left:0;text-align:left;margin-left:396.2pt;margin-top:8.5pt;width:24.75pt;height:12.75pt;flip:y;z-index:251814400" o:connectortype="straight">
            <v:stroke endarrow="block"/>
          </v:shape>
        </w:pict>
      </w:r>
      <w:r>
        <w:rPr>
          <w:noProof/>
        </w:rPr>
        <w:pict w14:anchorId="4BEDE982">
          <v:shape id="_x0000_s4589" type="#_x0000_t32" style="position:absolute;left:0;text-align:left;margin-left:96.2pt;margin-top:8.5pt;width:8.35pt;height:0;flip:x;z-index:251795968" o:connectortype="straight"/>
        </w:pict>
      </w:r>
      <w:r>
        <w:rPr>
          <w:noProof/>
        </w:rPr>
        <w:pict w14:anchorId="0123F5F3">
          <v:shape id="_x0000_s4584" type="#_x0000_t32" style="position:absolute;left:0;text-align:left;margin-left:210.35pt;margin-top:8.5pt;width:88.35pt;height:30.75pt;flip:y;z-index:251790848" o:connectortype="straight">
            <v:stroke endarrow="block"/>
          </v:shape>
        </w:pict>
      </w:r>
      <w:r>
        <w:rPr>
          <w:noProof/>
        </w:rPr>
        <w:pict w14:anchorId="5B9F16F6">
          <v:shape id="_x0000_s4579" type="#_x0000_t32" style="position:absolute;left:0;text-align:left;margin-left:444.95pt;margin-top:8.5pt;width:0;height:39.3pt;z-index:251785728" o:connectortype="straight">
            <v:stroke endarrow="block"/>
          </v:shape>
        </w:pict>
      </w:r>
    </w:p>
    <w:p w14:paraId="4E03D5B1" w14:textId="77777777" w:rsidR="00BA74DF" w:rsidRDefault="00ED1AA6" w:rsidP="00BA74DF">
      <w:pPr>
        <w:pStyle w:val="Tekst"/>
      </w:pPr>
      <w:r>
        <w:rPr>
          <w:noProof/>
        </w:rPr>
        <w:pict w14:anchorId="0140B13E">
          <v:shape id="_x0000_s4583" type="#_x0000_t32" style="position:absolute;left:0;text-align:left;margin-left:266.45pt;margin-top:7.45pt;width:32.25pt;height:26.55pt;flip:y;z-index:251789824" o:connectortype="straight">
            <v:stroke endarrow="block"/>
          </v:shape>
        </w:pict>
      </w:r>
      <w:r>
        <w:rPr>
          <w:noProof/>
        </w:rPr>
        <w:pict w14:anchorId="29DC363F">
          <v:shape id="_x0000_s4581" type="#_x0000_t32" style="position:absolute;left:0;text-align:left;margin-left:343.7pt;margin-top:7.45pt;width:.75pt;height:26.55pt;z-index:251787776" o:connectortype="straight">
            <v:stroke endarrow="block"/>
          </v:shape>
        </w:pict>
      </w:r>
      <w:r>
        <w:rPr>
          <w:noProof/>
        </w:rPr>
        <w:pict w14:anchorId="0019D480">
          <v:shape id="_x0000_s4576" type="#_x0000_t32" style="position:absolute;left:0;text-align:left;margin-left:158.45pt;margin-top:7.45pt;width:0;height:6pt;z-index:251782656" o:connectortype="straight">
            <v:stroke endarrow="block"/>
          </v:shape>
        </w:pict>
      </w:r>
    </w:p>
    <w:p w14:paraId="0429B6F4" w14:textId="77777777" w:rsidR="00BA74DF" w:rsidRDefault="00ED1AA6" w:rsidP="00BA74DF">
      <w:pPr>
        <w:pStyle w:val="Tekst"/>
      </w:pPr>
      <w:r>
        <w:rPr>
          <w:bCs/>
          <w:noProof/>
        </w:rPr>
        <w:pict w14:anchorId="79F9E7A9">
          <v:rect id="_x0000_s4561" style="position:absolute;left:0;text-align:left;margin-left:112.85pt;margin-top:-.35pt;width:97.5pt;height:24.75pt;z-index:251767296">
            <v:textbox style="mso-next-textbox:#_x0000_s4561">
              <w:txbxContent>
                <w:p w14:paraId="0FAD7D77" w14:textId="77777777" w:rsidR="00F259BD" w:rsidRPr="004D7C66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SEČENJE – PORCIONIRANJE GOTOVOG PROIZVODA</w:t>
                  </w:r>
                </w:p>
              </w:txbxContent>
            </v:textbox>
          </v:rect>
        </w:pict>
      </w:r>
    </w:p>
    <w:p w14:paraId="4F5C6556" w14:textId="77777777" w:rsidR="00BA74DF" w:rsidRDefault="00ED1AA6" w:rsidP="00BA74DF">
      <w:pPr>
        <w:pStyle w:val="Tekst"/>
      </w:pPr>
      <w:r>
        <w:rPr>
          <w:bCs/>
          <w:noProof/>
        </w:rPr>
        <w:pict w14:anchorId="03392696">
          <v:shape id="_x0000_s4575" type="#_x0000_t32" style="position:absolute;left:0;text-align:left;margin-left:158.45pt;margin-top:10.6pt;width:0;height:4.5pt;z-index:251781632" o:connectortype="straight">
            <v:stroke endarrow="block"/>
          </v:shape>
        </w:pict>
      </w:r>
      <w:r>
        <w:rPr>
          <w:bCs/>
          <w:noProof/>
        </w:rPr>
        <w:pict w14:anchorId="428A0C74">
          <v:rect id="_x0000_s4560" style="position:absolute;left:0;text-align:left;margin-left:237.2pt;margin-top:6.4pt;width:61.5pt;height:22.95pt;z-index:251766272">
            <v:textbox style="mso-next-textbox:#_x0000_s4560">
              <w:txbxContent>
                <w:p w14:paraId="284DD7A1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 xml:space="preserve">PRIMARNA </w:t>
                  </w:r>
                </w:p>
                <w:p w14:paraId="4D560C30" w14:textId="77777777" w:rsidR="00F259BD" w:rsidRPr="004D7C66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AMBALAŽA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450C8E51">
          <v:rect id="_x0000_s4553" style="position:absolute;left:0;text-align:left;margin-left:420.95pt;margin-top:6.4pt;width:47.85pt;height:18.45pt;z-index:251759104">
            <v:textbox style="mso-next-textbox:#_x0000_s4553">
              <w:txbxContent>
                <w:p w14:paraId="1C47D92B" w14:textId="77777777" w:rsidR="00F259BD" w:rsidRPr="00A1187D" w:rsidRDefault="00F259BD" w:rsidP="00BA74DF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OTPADNA VODA</w:t>
                  </w:r>
                </w:p>
              </w:txbxContent>
            </v:textbox>
          </v:rect>
        </w:pict>
      </w:r>
    </w:p>
    <w:p w14:paraId="26A88503" w14:textId="77777777" w:rsidR="00BA74DF" w:rsidRDefault="00ED1AA6" w:rsidP="00BA74DF">
      <w:pPr>
        <w:pStyle w:val="Tekst"/>
      </w:pPr>
      <w:r>
        <w:rPr>
          <w:bCs/>
          <w:noProof/>
        </w:rPr>
        <w:pict w14:anchorId="0DBC918B">
          <v:shape id="_x0000_s4582" type="#_x0000_t32" style="position:absolute;left:0;text-align:left;margin-left:210.35pt;margin-top:1.3pt;width:26.85pt;height:14.25pt;flip:x;z-index:251788800" o:connectortype="straight">
            <v:stroke endarrow="block"/>
          </v:shape>
        </w:pict>
      </w:r>
      <w:r>
        <w:rPr>
          <w:bCs/>
          <w:noProof/>
        </w:rPr>
        <w:pict w14:anchorId="16284C5A">
          <v:rect id="_x0000_s4565" style="position:absolute;left:0;text-align:left;margin-left:112.85pt;margin-top:1.3pt;width:97.5pt;height:24.75pt;z-index:251771392">
            <v:textbox style="mso-next-textbox:#_x0000_s4565">
              <w:txbxContent>
                <w:p w14:paraId="720CC120" w14:textId="77777777" w:rsidR="00F259BD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PAKOVANJE U</w:t>
                  </w:r>
                </w:p>
                <w:p w14:paraId="6E59EB13" w14:textId="77777777" w:rsidR="00F259BD" w:rsidRPr="00FB44BA" w:rsidRDefault="00F259BD" w:rsidP="00BA74DF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PRIMARNU AMBALAŽU ZA ISPORUKU KUPCIMA</w:t>
                  </w:r>
                </w:p>
              </w:txbxContent>
            </v:textbox>
          </v:rect>
        </w:pict>
      </w:r>
    </w:p>
    <w:p w14:paraId="2A0385BB" w14:textId="77777777" w:rsidR="00BA74DF" w:rsidRDefault="00ED1AA6" w:rsidP="00BA74DF">
      <w:pPr>
        <w:pStyle w:val="Tekst"/>
      </w:pPr>
      <w:r>
        <w:rPr>
          <w:noProof/>
        </w:rPr>
        <w:pict w14:anchorId="2305DDC8">
          <v:shape id="_x0000_s4574" type="#_x0000_t32" style="position:absolute;left:0;text-align:left;margin-left:158.45pt;margin-top:12.25pt;width:0;height:15.75pt;z-index:251780608" o:connectortype="straight">
            <v:stroke endarrow="block"/>
          </v:shape>
        </w:pict>
      </w:r>
    </w:p>
    <w:p w14:paraId="642E0EE7" w14:textId="77777777" w:rsidR="00BA74DF" w:rsidRDefault="00BA74DF" w:rsidP="00BA74DF">
      <w:pPr>
        <w:pStyle w:val="Tekst"/>
      </w:pPr>
    </w:p>
    <w:p w14:paraId="55FEA80E" w14:textId="77777777" w:rsidR="00BA74DF" w:rsidRDefault="00BA74DF" w:rsidP="00BA74DF">
      <w:pPr>
        <w:pStyle w:val="Tekst"/>
      </w:pPr>
    </w:p>
    <w:p w14:paraId="25820FC2" w14:textId="77777777" w:rsidR="00BA74DF" w:rsidRDefault="00BA74DF" w:rsidP="00BA74DF">
      <w:pPr>
        <w:pStyle w:val="Tekst"/>
      </w:pPr>
    </w:p>
    <w:p w14:paraId="09A343D2" w14:textId="77777777" w:rsidR="00BA74DF" w:rsidRDefault="00BA74DF" w:rsidP="00BA74DF">
      <w:pPr>
        <w:pStyle w:val="Tekst"/>
      </w:pPr>
    </w:p>
    <w:p w14:paraId="576D878F" w14:textId="77777777" w:rsidR="00BA74DF" w:rsidRDefault="00BA74DF" w:rsidP="00BA74DF">
      <w:pPr>
        <w:pStyle w:val="Tekst"/>
      </w:pPr>
    </w:p>
    <w:p w14:paraId="1FF6629A" w14:textId="77777777" w:rsidR="00BA74DF" w:rsidRDefault="00BA74DF" w:rsidP="00BA74DF">
      <w:pPr>
        <w:pStyle w:val="Tekst"/>
        <w:sectPr w:rsidR="00BA74DF" w:rsidSect="009B5770">
          <w:headerReference w:type="default" r:id="rId14"/>
          <w:footerReference w:type="default" r:id="rId15"/>
          <w:headerReference w:type="first" r:id="rId16"/>
          <w:footerReference w:type="first" r:id="rId17"/>
          <w:pgSz w:w="11907" w:h="16840" w:code="9"/>
          <w:pgMar w:top="567" w:right="567" w:bottom="426" w:left="851" w:header="737" w:footer="567" w:gutter="0"/>
          <w:cols w:space="720"/>
        </w:sectPr>
      </w:pPr>
    </w:p>
    <w:p w14:paraId="4A3165C4" w14:textId="77777777" w:rsidR="00E433B8" w:rsidRDefault="00E433B8" w:rsidP="00E433B8">
      <w:pPr>
        <w:pStyle w:val="Tekst"/>
      </w:pPr>
    </w:p>
    <w:p w14:paraId="6419F667" w14:textId="77777777" w:rsidR="00B14B90" w:rsidRDefault="00B14B90" w:rsidP="00B14B90">
      <w:pPr>
        <w:pStyle w:val="Tekst"/>
        <w:rPr>
          <w:b/>
          <w:sz w:val="22"/>
          <w:szCs w:val="22"/>
        </w:rPr>
      </w:pPr>
    </w:p>
    <w:p w14:paraId="530EC454" w14:textId="77777777" w:rsidR="00B14B90" w:rsidRDefault="00B14B90" w:rsidP="00B14B90">
      <w:pPr>
        <w:rPr>
          <w:bCs/>
        </w:rPr>
      </w:pPr>
    </w:p>
    <w:p w14:paraId="788EAE78" w14:textId="77777777" w:rsidR="00B14B90" w:rsidRDefault="00ED1AA6" w:rsidP="00B14B90">
      <w:pPr>
        <w:rPr>
          <w:bCs/>
        </w:rPr>
      </w:pPr>
      <w:r>
        <w:rPr>
          <w:bCs/>
          <w:noProof/>
        </w:rPr>
        <w:pict w14:anchorId="331A0744">
          <v:rect id="_x0000_s4609" style="position:absolute;left:0;text-align:left;margin-left:28.8pt;margin-top:7.3pt;width:459.5pt;height:22.9pt;z-index:251816448">
            <v:textbox style="mso-next-textbox:#_x0000_s4609">
              <w:txbxContent>
                <w:p w14:paraId="21C027FF" w14:textId="77777777" w:rsidR="00F259BD" w:rsidRDefault="00F259BD" w:rsidP="00B14B90">
                  <w:pPr>
                    <w:pageBreakBefore/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  <w:r>
                    <w:rPr>
                      <w:sz w:val="16"/>
                      <w:szCs w:val="16"/>
                    </w:rPr>
                    <w:t>PROIZVODNJA KOLAČA</w:t>
                  </w:r>
                </w:p>
                <w:p w14:paraId="63CB1795" w14:textId="77777777" w:rsidR="00F259BD" w:rsidRPr="00AA6BFC" w:rsidRDefault="00F259BD" w:rsidP="00B14B90">
                  <w:pPr>
                    <w:textboxTightWrap w:val="allLines"/>
                    <w:rPr>
                      <w:sz w:val="16"/>
                      <w:szCs w:val="16"/>
                      <w:lang w:val="sr-Latn-CS"/>
                    </w:rPr>
                  </w:pPr>
                </w:p>
              </w:txbxContent>
            </v:textbox>
          </v:rect>
        </w:pict>
      </w:r>
    </w:p>
    <w:p w14:paraId="14C81746" w14:textId="77777777" w:rsidR="00B14B90" w:rsidRDefault="00B14B90" w:rsidP="00B14B90">
      <w:pPr>
        <w:rPr>
          <w:bCs/>
        </w:rPr>
      </w:pPr>
    </w:p>
    <w:p w14:paraId="5B319EA3" w14:textId="77777777" w:rsidR="00E433B8" w:rsidRDefault="00E433B8" w:rsidP="00E433B8">
      <w:pPr>
        <w:rPr>
          <w:bCs/>
        </w:rPr>
      </w:pPr>
    </w:p>
    <w:p w14:paraId="199FB4A0" w14:textId="77777777" w:rsidR="00E433B8" w:rsidRDefault="00E433B8" w:rsidP="00E433B8">
      <w:pPr>
        <w:rPr>
          <w:bCs/>
        </w:rPr>
      </w:pPr>
    </w:p>
    <w:p w14:paraId="1EE116B3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08958BBB">
          <v:rect id="_x0000_s4369" style="position:absolute;left:0;text-align:left;margin-left:89.5pt;margin-top:10.8pt;width:128.2pt;height:36.2pt;z-index:251723264" strokeweight="3pt">
            <v:stroke linestyle="thinThin"/>
            <v:textbox style="mso-next-textbox:#_x0000_s4369">
              <w:txbxContent>
                <w:p w14:paraId="27953009" w14:textId="77777777" w:rsidR="00F259BD" w:rsidRDefault="00F259BD" w:rsidP="00E433B8">
                  <w:pPr>
                    <w:textboxTightWrap w:val="allLines"/>
                    <w:rPr>
                      <w:b/>
                      <w:sz w:val="12"/>
                    </w:rPr>
                  </w:pPr>
                </w:p>
                <w:p w14:paraId="2160A3DC" w14:textId="77777777" w:rsidR="00F259BD" w:rsidRPr="00746594" w:rsidRDefault="00F259BD" w:rsidP="00E433B8">
                  <w:pPr>
                    <w:textboxTightWrap w:val="allLines"/>
                    <w:rPr>
                      <w:b/>
                      <w:sz w:val="12"/>
                    </w:rPr>
                  </w:pPr>
                  <w:r>
                    <w:rPr>
                      <w:b/>
                      <w:sz w:val="12"/>
                    </w:rPr>
                    <w:t>P R O I Z V O D NJ 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C1E381B">
          <v:rect id="_x0000_s4370" style="position:absolute;left:0;text-align:left;margin-left:309.2pt;margin-top:10.8pt;width:119.25pt;height:36.2pt;z-index:251724288" strokeweight="3pt">
            <v:stroke linestyle="thinThin"/>
            <v:textbox style="mso-next-textbox:#_x0000_s4370">
              <w:txbxContent>
                <w:p w14:paraId="717DA8E9" w14:textId="77777777" w:rsidR="00F259BD" w:rsidRDefault="00F259BD" w:rsidP="007663A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</w:p>
                <w:p w14:paraId="7CC5EB63" w14:textId="77777777" w:rsidR="00F259BD" w:rsidRDefault="00F259BD" w:rsidP="007663A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PROIZVODNJA </w:t>
                  </w:r>
                </w:p>
                <w:p w14:paraId="4FE43D69" w14:textId="77777777" w:rsidR="00F259BD" w:rsidRPr="00643E2F" w:rsidRDefault="00F259BD" w:rsidP="007663A3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KOLAČA (LENJA PITA, VANILICE...)</w:t>
                  </w:r>
                </w:p>
                <w:p w14:paraId="0214B625" w14:textId="77777777" w:rsidR="00F259BD" w:rsidRPr="00643E2F" w:rsidRDefault="00F259BD" w:rsidP="00E433B8">
                  <w:pPr>
                    <w:jc w:val="both"/>
                    <w:rPr>
                      <w:b/>
                      <w:sz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3C3089D3" w14:textId="77777777" w:rsidR="00E433B8" w:rsidRDefault="00E433B8" w:rsidP="00E433B8">
      <w:pPr>
        <w:rPr>
          <w:bCs/>
        </w:rPr>
      </w:pPr>
    </w:p>
    <w:p w14:paraId="2D24315B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5E5B6655">
          <v:shape id="_x0000_s4613" type="#_x0000_t32" style="position:absolute;left:0;text-align:left;margin-left:217.7pt;margin-top:.45pt;width:91.5pt;height:0;z-index:251820544" o:connectortype="straight">
            <v:stroke endarrow="block"/>
          </v:shape>
        </w:pict>
      </w:r>
    </w:p>
    <w:p w14:paraId="60863165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7371B4E6">
          <v:shape id="_x0000_s4621" type="#_x0000_t32" style="position:absolute;left:0;text-align:left;margin-left:366.2pt;margin-top:5.6pt;width:.75pt;height:14.05pt;z-index:251826688" o:connectortype="straight">
            <v:stroke endarrow="block"/>
          </v:shape>
        </w:pict>
      </w:r>
    </w:p>
    <w:p w14:paraId="1721D885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6C35DC94">
          <v:rect id="_x0000_s4375" style="position:absolute;left:0;text-align:left;margin-left:109.05pt;margin-top:12.3pt;width:108.65pt;height:23.7pt;z-index:251729408">
            <v:textbox style="mso-next-textbox:#_x0000_s4375">
              <w:txbxContent>
                <w:p w14:paraId="5EADBDA3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PRIPREMA</w:t>
                  </w:r>
                </w:p>
                <w:p w14:paraId="4A50F599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RAZBIJANJE JAJA</w:t>
                  </w:r>
                </w:p>
                <w:p w14:paraId="1EEAD131" w14:textId="77777777" w:rsidR="00F259BD" w:rsidRPr="003429A3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95C11E0">
          <v:rect id="_x0000_s4373" style="position:absolute;left:0;text-align:left;margin-left:440.45pt;margin-top:12.3pt;width:57.6pt;height:23.7pt;z-index:251727360">
            <v:textbox style="mso-next-textbox:#_x0000_s4373">
              <w:txbxContent>
                <w:p w14:paraId="7CE60AE0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PRIPREMLJENA 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C269ED0">
          <v:rect id="_x0000_s4371" style="position:absolute;left:0;text-align:left;margin-left:309.2pt;margin-top:5.85pt;width:119.25pt;height:30.15pt;z-index:251725312">
            <v:textbox style="mso-next-textbox:#_x0000_s4371">
              <w:txbxContent>
                <w:p w14:paraId="3FA7D11E" w14:textId="77777777" w:rsidR="00F259BD" w:rsidRDefault="00F259BD" w:rsidP="00E433B8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UBACIVANJE ODMERENIH </w:t>
                  </w:r>
                </w:p>
                <w:p w14:paraId="240E44EA" w14:textId="77777777" w:rsidR="00F259BD" w:rsidRDefault="00F259BD" w:rsidP="00E433B8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SIROVINA U POSUDU </w:t>
                  </w:r>
                </w:p>
                <w:p w14:paraId="527696C1" w14:textId="77777777" w:rsidR="00F259BD" w:rsidRDefault="00F259BD" w:rsidP="00E433B8">
                  <w:pPr>
                    <w:textboxTightWrap w:val="allLines"/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ZA MEŠANJE</w:t>
                  </w:r>
                </w:p>
              </w:txbxContent>
            </v:textbox>
          </v:rect>
        </w:pict>
      </w:r>
    </w:p>
    <w:p w14:paraId="087C1E37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40A73C46">
          <v:shape id="_x0000_s4615" type="#_x0000_t32" style="position:absolute;left:0;text-align:left;margin-left:428.45pt;margin-top:8.55pt;width:12pt;height:0;flip:x;z-index:251822592" o:connectortype="straight">
            <v:stroke endarrow="block"/>
          </v:shape>
        </w:pict>
      </w:r>
      <w:r>
        <w:rPr>
          <w:bCs/>
          <w:noProof/>
        </w:rPr>
        <w:pict w14:anchorId="6AC0116F">
          <v:shape id="_x0000_s4614" type="#_x0000_t32" style="position:absolute;left:0;text-align:left;margin-left:217.7pt;margin-top:8.55pt;width:91.5pt;height:0;z-index:251821568" o:connectortype="straight">
            <v:stroke endarrow="block"/>
          </v:shape>
        </w:pict>
      </w:r>
    </w:p>
    <w:p w14:paraId="1C9FEACA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6569BE84">
          <v:shape id="_x0000_s4655" type="#_x0000_t32" style="position:absolute;left:0;text-align:left;margin-left:404.5pt;margin-top:8.4pt;width:62.2pt;height:173.85pt;flip:x;z-index:251856384" o:connectortype="straight">
            <v:stroke endarrow="block"/>
          </v:shape>
        </w:pict>
      </w:r>
      <w:r>
        <w:rPr>
          <w:bCs/>
          <w:noProof/>
        </w:rPr>
        <w:pict w14:anchorId="24BEBD13">
          <v:shape id="_x0000_s4622" type="#_x0000_t32" style="position:absolute;left:0;text-align:left;margin-left:366.95pt;margin-top:8.4pt;width:0;height:20.85pt;z-index:251827712" o:connectortype="straight">
            <v:stroke endarrow="block"/>
          </v:shape>
        </w:pict>
      </w:r>
    </w:p>
    <w:p w14:paraId="3DFF13CF" w14:textId="77777777" w:rsidR="00E433B8" w:rsidRDefault="00E433B8" w:rsidP="00E433B8">
      <w:pPr>
        <w:rPr>
          <w:bCs/>
        </w:rPr>
      </w:pPr>
    </w:p>
    <w:p w14:paraId="7DA7D086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446843B0">
          <v:rect id="_x0000_s4378" style="position:absolute;left:0;text-align:left;margin-left:309.2pt;margin-top:1.65pt;width:112.5pt;height:28.8pt;z-index:251732480">
            <v:textbox style="mso-next-textbox:#_x0000_s4378">
              <w:txbxContent>
                <w:p w14:paraId="636FCE0F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534107F0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MIKSIRANJE </w:t>
                  </w:r>
                </w:p>
                <w:p w14:paraId="00DA7103" w14:textId="77777777" w:rsidR="00F259BD" w:rsidRPr="00931B20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SJEDINJAVANJE SIROVINA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6EF9A335">
          <v:rect id="_x0000_s4376" style="position:absolute;left:0;text-align:left;margin-left:98.45pt;margin-top:1.65pt;width:119.25pt;height:29.25pt;z-index:251730432">
            <v:textbox style="mso-next-textbox:#_x0000_s4376">
              <w:txbxContent>
                <w:p w14:paraId="2074CAC2" w14:textId="77777777" w:rsidR="00F259BD" w:rsidRDefault="00F259BD" w:rsidP="00E433B8">
                  <w:pPr>
                    <w:rPr>
                      <w:b/>
                      <w:sz w:val="10"/>
                    </w:rPr>
                  </w:pPr>
                </w:p>
                <w:p w14:paraId="3B9343FA" w14:textId="77777777" w:rsidR="00F259BD" w:rsidRPr="00A02E30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</w:rPr>
                    <w:t>RU</w:t>
                  </w:r>
                  <w:r>
                    <w:rPr>
                      <w:b/>
                      <w:sz w:val="10"/>
                      <w:lang w:val="sr-Latn-CS"/>
                    </w:rPr>
                    <w:t>ČNO OBLIKOVANJE</w:t>
                  </w:r>
                </w:p>
              </w:txbxContent>
            </v:textbox>
          </v:rect>
        </w:pict>
      </w:r>
    </w:p>
    <w:p w14:paraId="29F7AD33" w14:textId="77777777" w:rsidR="00E433B8" w:rsidRDefault="00ED1AA6" w:rsidP="00E433B8">
      <w:pPr>
        <w:rPr>
          <w:bCs/>
        </w:rPr>
      </w:pPr>
      <w:r>
        <w:rPr>
          <w:bCs/>
          <w:noProof/>
        </w:rPr>
        <w:pict w14:anchorId="79F71426">
          <v:shape id="_x0000_s4623" type="#_x0000_t32" style="position:absolute;left:0;text-align:left;margin-left:217.7pt;margin-top:1.35pt;width:91.5pt;height:0;flip:x;z-index:251828736" o:connectortype="straight">
            <v:stroke endarrow="block"/>
          </v:shape>
        </w:pict>
      </w:r>
    </w:p>
    <w:p w14:paraId="1DBC5592" w14:textId="77777777" w:rsidR="00E433B8" w:rsidRDefault="00ED1AA6" w:rsidP="00E433B8">
      <w:pPr>
        <w:pStyle w:val="Tekst"/>
      </w:pPr>
      <w:r>
        <w:rPr>
          <w:noProof/>
        </w:rPr>
        <w:pict w14:anchorId="16CCE53A">
          <v:shape id="_x0000_s4628" type="#_x0000_t32" style="position:absolute;left:0;text-align:left;margin-left:165.2pt;margin-top:3.3pt;width:2in;height:22.5pt;z-index:251830784" o:connectortype="straight">
            <v:stroke endarrow="block"/>
          </v:shape>
        </w:pict>
      </w:r>
      <w:r>
        <w:rPr>
          <w:noProof/>
        </w:rPr>
        <w:pict w14:anchorId="4D829971">
          <v:shape id="_x0000_s4626" type="#_x0000_t32" style="position:absolute;left:0;text-align:left;margin-left:157.7pt;margin-top:3.3pt;width:0;height:15pt;z-index:251829760" o:connectortype="straight">
            <v:stroke endarrow="block"/>
          </v:shape>
        </w:pict>
      </w:r>
    </w:p>
    <w:p w14:paraId="5D2B85EC" w14:textId="77777777" w:rsidR="00E433B8" w:rsidRDefault="00ED1AA6" w:rsidP="00E433B8">
      <w:pPr>
        <w:pStyle w:val="Tekst"/>
      </w:pPr>
      <w:r>
        <w:rPr>
          <w:bCs/>
          <w:noProof/>
        </w:rPr>
        <w:pict w14:anchorId="264566CF">
          <v:rect id="_x0000_s4383" style="position:absolute;left:0;text-align:left;margin-left:309.2pt;margin-top:4.5pt;width:112.5pt;height:25.2pt;z-index:251737600">
            <v:textbox style="mso-next-textbox:#_x0000_s4383">
              <w:txbxContent>
                <w:p w14:paraId="6EC8C28F" w14:textId="77777777" w:rsidR="00F259BD" w:rsidRPr="0039205D" w:rsidRDefault="00F259BD" w:rsidP="00DD758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POSTAVLJANJE TESTA U PLEHOVE I FILOVANJE</w:t>
                  </w:r>
                </w:p>
                <w:p w14:paraId="26DCCF34" w14:textId="77777777" w:rsidR="00F259BD" w:rsidRPr="00DD7588" w:rsidRDefault="00F259BD" w:rsidP="00DD7588"/>
              </w:txbxContent>
            </v:textbox>
          </v:rect>
        </w:pict>
      </w:r>
      <w:r>
        <w:rPr>
          <w:bCs/>
          <w:noProof/>
        </w:rPr>
        <w:pict w14:anchorId="4F85D61C">
          <v:rect id="_x0000_s4377" style="position:absolute;left:0;text-align:left;margin-left:98.45pt;margin-top:4.5pt;width:119.25pt;height:25.2pt;z-index:251731456">
            <v:textbox style="mso-next-textbox:#_x0000_s4377">
              <w:txbxContent>
                <w:p w14:paraId="7732A0A4" w14:textId="77777777" w:rsidR="00F259BD" w:rsidRPr="0039205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POSTAVLJANJE TESTA U PLEHOVE I TEPSIJE</w:t>
                  </w:r>
                </w:p>
              </w:txbxContent>
            </v:textbox>
          </v:rect>
        </w:pict>
      </w:r>
    </w:p>
    <w:p w14:paraId="69BD9E4D" w14:textId="77777777" w:rsidR="00E433B8" w:rsidRDefault="00E433B8" w:rsidP="00E433B8">
      <w:pPr>
        <w:pStyle w:val="Tekst"/>
      </w:pPr>
    </w:p>
    <w:p w14:paraId="2A6EDB92" w14:textId="77777777" w:rsidR="00E433B8" w:rsidRDefault="00ED1AA6" w:rsidP="00E433B8">
      <w:pPr>
        <w:pStyle w:val="Tekst"/>
      </w:pPr>
      <w:r>
        <w:rPr>
          <w:noProof/>
        </w:rPr>
        <w:pict w14:anchorId="5C73D1E1">
          <v:shape id="_x0000_s4631" type="#_x0000_t32" style="position:absolute;left:0;text-align:left;margin-left:315.2pt;margin-top:2.1pt;width:0;height:19.05pt;z-index:251833856" o:connectortype="straight">
            <v:stroke endarrow="block"/>
          </v:shape>
        </w:pict>
      </w:r>
      <w:r>
        <w:rPr>
          <w:noProof/>
        </w:rPr>
        <w:pict w14:anchorId="6247792E">
          <v:shape id="_x0000_s4630" type="#_x0000_t32" style="position:absolute;left:0;text-align:left;margin-left:157.7pt;margin-top:2.1pt;width:0;height:31.05pt;flip:y;z-index:251832832" o:connectortype="straight">
            <v:stroke endarrow="block"/>
          </v:shape>
        </w:pict>
      </w:r>
      <w:r>
        <w:rPr>
          <w:noProof/>
        </w:rPr>
        <w:pict w14:anchorId="6B00CEBF">
          <v:shape id="_x0000_s4629" type="#_x0000_t32" style="position:absolute;left:0;text-align:left;margin-left:157.7pt;margin-top:2.1pt;width:48.75pt;height:31.05pt;z-index:251831808" o:connectortype="straight">
            <v:stroke endarrow="block"/>
          </v:shape>
        </w:pict>
      </w:r>
      <w:r>
        <w:rPr>
          <w:noProof/>
        </w:rPr>
        <w:pict w14:anchorId="19086AF4">
          <v:shape id="_x0000_s4619" type="#_x0000_t32" style="position:absolute;left:0;text-align:left;margin-left:375.2pt;margin-top:2.1pt;width:.75pt;height:30.7pt;flip:y;z-index:251825664" o:connectortype="straight">
            <v:stroke endarrow="block"/>
          </v:shape>
        </w:pict>
      </w:r>
    </w:p>
    <w:p w14:paraId="79EA4395" w14:textId="77777777" w:rsidR="00E433B8" w:rsidRDefault="00ED1AA6" w:rsidP="00E433B8">
      <w:pPr>
        <w:pStyle w:val="Tekst"/>
      </w:pPr>
      <w:r>
        <w:rPr>
          <w:bCs/>
          <w:noProof/>
        </w:rPr>
        <w:pict w14:anchorId="72FBC5F7">
          <v:rect id="_x0000_s4392" style="position:absolute;left:0;text-align:left;margin-left:47.45pt;margin-top:7.4pt;width:49.5pt;height:26.55pt;z-index:251746816">
            <v:textbox style="mso-next-textbox:#_x0000_s4392">
              <w:txbxContent>
                <w:p w14:paraId="63D60FED" w14:textId="77777777" w:rsidR="00F259BD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PRIPREMLJENA</w:t>
                  </w:r>
                </w:p>
                <w:p w14:paraId="262DF428" w14:textId="77777777" w:rsidR="00F259BD" w:rsidRPr="00280CFC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3FE67ED4">
          <v:rect id="_x0000_s4381" style="position:absolute;left:0;text-align:left;margin-left:206.45pt;margin-top:7.4pt;width:116.25pt;height:29.1pt;z-index:251735552" fillcolor="red" strokecolor="#f2f2f2" strokeweight="3pt">
            <v:shadow on="t" type="perspective" color="#622423" opacity=".5" offset="1pt" offset2="-1pt"/>
            <v:textbox style="mso-next-textbox:#_x0000_s4381">
              <w:txbxContent>
                <w:p w14:paraId="1B874903" w14:textId="77777777" w:rsidR="00A50225" w:rsidRDefault="00A50225" w:rsidP="00105C6C">
                  <w:pPr>
                    <w:rPr>
                      <w:b/>
                      <w:sz w:val="10"/>
                    </w:rPr>
                  </w:pPr>
                </w:p>
                <w:p w14:paraId="2B6531ED" w14:textId="73D4BD1A" w:rsidR="00F259BD" w:rsidRPr="00D865CE" w:rsidRDefault="00C42BD2" w:rsidP="00105C6C">
                  <w:pPr>
                    <w:rPr>
                      <w:b/>
                      <w:color w:val="FF0000"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</w:rPr>
                    <w:t xml:space="preserve">CCP </w:t>
                  </w:r>
                  <w:r w:rsidR="00F259BD">
                    <w:rPr>
                      <w:b/>
                      <w:sz w:val="10"/>
                    </w:rPr>
                    <w:t>PE</w:t>
                  </w:r>
                  <w:r w:rsidR="00F259BD">
                    <w:rPr>
                      <w:b/>
                      <w:sz w:val="10"/>
                      <w:lang w:val="sr-Latn-CS"/>
                    </w:rPr>
                    <w:t xml:space="preserve">ČENJE </w:t>
                  </w:r>
                </w:p>
              </w:txbxContent>
            </v:textbox>
          </v:rect>
        </w:pict>
      </w:r>
    </w:p>
    <w:p w14:paraId="2B2F9946" w14:textId="77777777" w:rsidR="00E433B8" w:rsidRDefault="00ED1AA6" w:rsidP="00E433B8">
      <w:pPr>
        <w:pStyle w:val="Tekst"/>
      </w:pPr>
      <w:r>
        <w:rPr>
          <w:noProof/>
        </w:rPr>
        <w:pict w14:anchorId="089C6CA7">
          <v:rect id="_x0000_s4611" style="position:absolute;left:0;text-align:left;margin-left:346.7pt;margin-top:5.25pt;width:57.8pt;height:28.1pt;z-index:251818496">
            <v:textbox style="mso-next-textbox:#_x0000_s4611">
              <w:txbxContent>
                <w:p w14:paraId="7C17DA0F" w14:textId="77777777" w:rsidR="00F259BD" w:rsidRDefault="00F259BD" w:rsidP="00A02E3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3A157938" w14:textId="77777777" w:rsidR="00F259BD" w:rsidRDefault="00F259BD" w:rsidP="00A02E3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PODMAZIVANJE</w:t>
                  </w:r>
                </w:p>
                <w:p w14:paraId="64D83847" w14:textId="77777777" w:rsidR="00F259BD" w:rsidRPr="00A02E30" w:rsidRDefault="00F259BD" w:rsidP="00A02E30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TEPSIJA</w:t>
                  </w:r>
                </w:p>
                <w:p w14:paraId="55F3DAF3" w14:textId="77777777" w:rsidR="00F259BD" w:rsidRDefault="00F259BD"/>
              </w:txbxContent>
            </v:textbox>
          </v:rect>
        </w:pict>
      </w:r>
      <w:r>
        <w:rPr>
          <w:noProof/>
        </w:rPr>
        <w:pict w14:anchorId="7400E9C7">
          <v:rect id="_x0000_s4610" style="position:absolute;left:0;text-align:left;margin-left:123.2pt;margin-top:5.6pt;width:58.45pt;height:27.75pt;z-index:251817472">
            <v:textbox style="mso-next-textbox:#_x0000_s4610">
              <w:txbxContent>
                <w:p w14:paraId="7A65414E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1987362A" w14:textId="77777777" w:rsidR="00F259BD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PODMAZIVANJE</w:t>
                  </w:r>
                </w:p>
                <w:p w14:paraId="7335A13A" w14:textId="77777777" w:rsidR="00F259BD" w:rsidRPr="00A02E30" w:rsidRDefault="00F259BD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TEPSIJA</w:t>
                  </w:r>
                </w:p>
              </w:txbxContent>
            </v:textbox>
          </v:rect>
        </w:pict>
      </w:r>
    </w:p>
    <w:p w14:paraId="5C17ECDE" w14:textId="77777777" w:rsidR="00E433B8" w:rsidRDefault="00ED1AA6" w:rsidP="00E433B8">
      <w:pPr>
        <w:pStyle w:val="Tekst"/>
      </w:pPr>
      <w:r>
        <w:rPr>
          <w:noProof/>
        </w:rPr>
        <w:pict w14:anchorId="62157073">
          <v:shape id="_x0000_s4653" type="#_x0000_t32" style="position:absolute;left:0;text-align:left;margin-left:72.95pt;margin-top:6.35pt;width:50.25pt;height:37.95pt;z-index:251854336" o:connectortype="straight">
            <v:stroke endarrow="block"/>
          </v:shape>
        </w:pict>
      </w:r>
      <w:r>
        <w:rPr>
          <w:noProof/>
        </w:rPr>
        <w:pict w14:anchorId="6B87E10A">
          <v:shape id="_x0000_s4637" type="#_x0000_t32" style="position:absolute;left:0;text-align:left;margin-left:260.45pt;margin-top:8.9pt;width:0;height:16.75pt;z-index:251838976" o:connectortype="straight">
            <v:stroke endarrow="block"/>
          </v:shape>
        </w:pict>
      </w:r>
    </w:p>
    <w:p w14:paraId="1CE6E3B5" w14:textId="77777777" w:rsidR="00E433B8" w:rsidRDefault="00ED1AA6" w:rsidP="00E433B8">
      <w:pPr>
        <w:pStyle w:val="Tekst"/>
      </w:pPr>
      <w:r>
        <w:rPr>
          <w:bCs/>
          <w:noProof/>
        </w:rPr>
        <w:pict w14:anchorId="56D120BC">
          <v:shape id="_x0000_s4652" type="#_x0000_t32" style="position:absolute;left:0;text-align:left;margin-left:146.45pt;margin-top:5.75pt;width:0;height:24.75pt;flip:y;z-index:251853312" o:connectortype="straight">
            <v:stroke endarrow="block"/>
          </v:shape>
        </w:pict>
      </w:r>
      <w:r>
        <w:rPr>
          <w:bCs/>
          <w:noProof/>
        </w:rPr>
        <w:pict w14:anchorId="2FE1BFEA">
          <v:shape id="_x0000_s4618" type="#_x0000_t32" style="position:absolute;left:0;text-align:left;margin-left:381.95pt;margin-top:5.75pt;width:0;height:24.75pt;flip:y;z-index:251824640" o:connectortype="straight">
            <v:stroke endarrow="block"/>
          </v:shape>
        </w:pict>
      </w:r>
      <w:r>
        <w:rPr>
          <w:bCs/>
          <w:noProof/>
        </w:rPr>
        <w:pict w14:anchorId="028C31E7">
          <v:rect id="_x0000_s4390" style="position:absolute;left:0;text-align:left;margin-left:206.45pt;margin-top:11.85pt;width:116.25pt;height:24.45pt;z-index:251744768">
            <v:textbox style="mso-next-textbox:#_x0000_s4390">
              <w:txbxContent>
                <w:p w14:paraId="54683A12" w14:textId="77777777" w:rsidR="00F259BD" w:rsidRPr="004B3176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VADJENJE PLEHOVA IZ PEĆI I REDJANJE NA KOLICA</w:t>
                  </w:r>
                </w:p>
              </w:txbxContent>
            </v:textbox>
          </v:rect>
        </w:pict>
      </w:r>
    </w:p>
    <w:p w14:paraId="60BA4F2C" w14:textId="77777777" w:rsidR="00E433B8" w:rsidRDefault="00E433B8" w:rsidP="00E433B8">
      <w:pPr>
        <w:pStyle w:val="Tekst"/>
      </w:pPr>
    </w:p>
    <w:p w14:paraId="667C4291" w14:textId="77777777" w:rsidR="00E433B8" w:rsidRDefault="00ED1AA6" w:rsidP="00E433B8">
      <w:pPr>
        <w:pStyle w:val="Tekst"/>
      </w:pPr>
      <w:r>
        <w:rPr>
          <w:bCs/>
          <w:noProof/>
        </w:rPr>
        <w:pict w14:anchorId="57631FBE">
          <v:shape id="_x0000_s4638" type="#_x0000_t32" style="position:absolute;left:0;text-align:left;margin-left:260.45pt;margin-top:8.7pt;width:0;height:6.95pt;z-index:251840000" o:connectortype="straight">
            <v:stroke endarrow="block"/>
          </v:shape>
        </w:pict>
      </w:r>
      <w:r>
        <w:rPr>
          <w:bCs/>
          <w:noProof/>
        </w:rPr>
        <w:pict w14:anchorId="10C5980A">
          <v:rect id="_x0000_s4372" style="position:absolute;left:0;text-align:left;margin-left:351.95pt;margin-top:2.9pt;width:59.25pt;height:33.05pt;z-index:-251590144" wrapcoords="-225 -450 -225 21150 21825 21150 21825 -450 -225 -450">
            <v:textbox style="mso-next-textbox:#_x0000_s4372">
              <w:txbxContent>
                <w:p w14:paraId="40EB15F9" w14:textId="77777777" w:rsidR="00F259BD" w:rsidRDefault="00F259BD" w:rsidP="00E433B8">
                  <w:pPr>
                    <w:textboxTightWrap w:val="allLines"/>
                    <w:rPr>
                      <w:b/>
                      <w:sz w:val="10"/>
                    </w:rPr>
                  </w:pPr>
                </w:p>
                <w:p w14:paraId="15B6D7BD" w14:textId="77777777" w:rsidR="00F259BD" w:rsidRPr="00DE4592" w:rsidRDefault="00F259BD" w:rsidP="00E433B8">
                  <w:pPr>
                    <w:textboxTightWrap w:val="allLines"/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PRANJE PLEHOVA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7668437">
          <v:rect id="_x0000_s4388" style="position:absolute;left:0;text-align:left;margin-left:113.45pt;margin-top:2.9pt;width:63.05pt;height:33.05pt;z-index:251742720">
            <v:textbox style="mso-next-textbox:#_x0000_s4388">
              <w:txbxContent>
                <w:p w14:paraId="01CDF166" w14:textId="77777777" w:rsidR="00F259BD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54B295BE" w14:textId="77777777" w:rsidR="00F259BD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 xml:space="preserve">PRANJE </w:t>
                  </w:r>
                </w:p>
                <w:p w14:paraId="62278300" w14:textId="77777777" w:rsidR="00F259BD" w:rsidRPr="004D7C66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 xml:space="preserve">PLEHOVA </w:t>
                  </w:r>
                </w:p>
              </w:txbxContent>
            </v:textbox>
          </v:rect>
        </w:pict>
      </w:r>
    </w:p>
    <w:p w14:paraId="4812B0FB" w14:textId="77777777" w:rsidR="00E433B8" w:rsidRDefault="00ED1AA6" w:rsidP="00E433B8">
      <w:pPr>
        <w:pStyle w:val="Tekst"/>
      </w:pPr>
      <w:r>
        <w:rPr>
          <w:bCs/>
          <w:noProof/>
        </w:rPr>
        <w:pict w14:anchorId="02EAD786">
          <v:shape id="_x0000_s4654" type="#_x0000_t32" style="position:absolute;left:0;text-align:left;margin-left:72.95pt;margin-top:1.85pt;width:40.5pt;height:20.3pt;flip:x;z-index:251855360" o:connectortype="straight">
            <v:stroke endarrow="block"/>
          </v:shape>
        </w:pict>
      </w:r>
      <w:r>
        <w:rPr>
          <w:bCs/>
          <w:noProof/>
        </w:rPr>
        <w:pict w14:anchorId="065AE33C">
          <v:shape id="_x0000_s4617" type="#_x0000_t32" style="position:absolute;left:0;text-align:left;margin-left:411.2pt;margin-top:1.85pt;width:29.25pt;height:20.3pt;z-index:251823616" o:connectortype="straight">
            <v:stroke endarrow="block"/>
          </v:shape>
        </w:pict>
      </w:r>
      <w:r>
        <w:rPr>
          <w:bCs/>
          <w:noProof/>
        </w:rPr>
        <w:pict w14:anchorId="67CC2713">
          <v:rect id="_x0000_s4374" style="position:absolute;left:0;text-align:left;margin-left:206.45pt;margin-top:1.85pt;width:116.25pt;height:20.3pt;z-index:251728384">
            <v:textbox style="mso-next-textbox:#_x0000_s4374">
              <w:txbxContent>
                <w:p w14:paraId="513DB49B" w14:textId="77777777" w:rsidR="00F259BD" w:rsidRPr="00293EB4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HLADJENJE NA SOBNOJ TEMPERATURI</w:t>
                  </w:r>
                </w:p>
              </w:txbxContent>
            </v:textbox>
          </v:rect>
        </w:pict>
      </w:r>
    </w:p>
    <w:p w14:paraId="101C7423" w14:textId="77777777" w:rsidR="00E433B8" w:rsidRDefault="00ED1AA6" w:rsidP="00E433B8">
      <w:pPr>
        <w:pStyle w:val="Tekst"/>
      </w:pPr>
      <w:r>
        <w:rPr>
          <w:bCs/>
          <w:noProof/>
        </w:rPr>
        <w:pict w14:anchorId="1E03F02B">
          <v:shape id="_x0000_s4651" type="#_x0000_t32" style="position:absolute;left:0;text-align:left;margin-left:146.45pt;margin-top:8.35pt;width:0;height:29.25pt;flip:y;z-index:251852288" o:connectortype="straight">
            <v:stroke endarrow="block"/>
          </v:shape>
        </w:pict>
      </w:r>
      <w:r>
        <w:rPr>
          <w:bCs/>
          <w:noProof/>
        </w:rPr>
        <w:pict w14:anchorId="182157DF">
          <v:shape id="_x0000_s4643" type="#_x0000_t32" style="position:absolute;left:0;text-align:left;margin-left:381.95pt;margin-top:8.35pt;width:0;height:29.25pt;flip:y;z-index:251844096" o:connectortype="straight">
            <v:stroke endarrow="block"/>
          </v:shape>
        </w:pict>
      </w:r>
      <w:r>
        <w:rPr>
          <w:bCs/>
          <w:noProof/>
        </w:rPr>
        <w:pict w14:anchorId="5234CCF8">
          <v:shape id="_x0000_s4642" type="#_x0000_t32" style="position:absolute;left:0;text-align:left;margin-left:260.45pt;margin-top:8.35pt;width:91.5pt;height:29.25pt;z-index:251843072" o:connectortype="straight">
            <v:stroke endarrow="block"/>
          </v:shape>
        </w:pict>
      </w:r>
      <w:r>
        <w:rPr>
          <w:bCs/>
          <w:noProof/>
        </w:rPr>
        <w:pict w14:anchorId="4EA82075">
          <v:shape id="_x0000_s4641" type="#_x0000_t32" style="position:absolute;left:0;text-align:left;margin-left:165.2pt;margin-top:8.35pt;width:95.25pt;height:29.25pt;flip:x;z-index:251842048" o:connectortype="straight">
            <v:stroke endarrow="block"/>
          </v:shape>
        </w:pict>
      </w:r>
      <w:r>
        <w:rPr>
          <w:bCs/>
          <w:noProof/>
        </w:rPr>
        <w:pict w14:anchorId="22F20498">
          <v:shape id="_x0000_s4640" type="#_x0000_t32" style="position:absolute;left:0;text-align:left;margin-left:260.45pt;margin-top:8.35pt;width:0;height:53.2pt;z-index:251841024" o:connectortype="straight">
            <v:stroke endarrow="block"/>
          </v:shape>
        </w:pict>
      </w:r>
      <w:r>
        <w:rPr>
          <w:bCs/>
          <w:noProof/>
        </w:rPr>
        <w:pict w14:anchorId="39A6F7C3">
          <v:rect id="_x0000_s4379" style="position:absolute;left:0;text-align:left;margin-left:440.45pt;margin-top:8.35pt;width:47.85pt;height:18.45pt;z-index:251733504">
            <v:textbox style="mso-next-textbox:#_x0000_s4379">
              <w:txbxContent>
                <w:p w14:paraId="73B5EFE8" w14:textId="77777777" w:rsidR="00F259BD" w:rsidRPr="00A1187D" w:rsidRDefault="00F259BD" w:rsidP="00E433B8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OTPADNA VODA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557BC4B0">
          <v:rect id="_x0000_s4394" style="position:absolute;left:0;text-align:left;margin-left:34.7pt;margin-top:8.35pt;width:48.85pt;height:18.45pt;z-index:251747840">
            <v:textbox style="mso-next-textbox:#_x0000_s4394">
              <w:txbxContent>
                <w:p w14:paraId="0EA3C462" w14:textId="77777777" w:rsidR="00F259BD" w:rsidRPr="00A1187D" w:rsidRDefault="00F259BD" w:rsidP="00F144BD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0"/>
                    </w:rPr>
                    <w:t>OTPADNA VODA</w:t>
                  </w:r>
                </w:p>
                <w:p w14:paraId="3BB1A34B" w14:textId="77777777" w:rsidR="00F259BD" w:rsidRDefault="00F259BD" w:rsidP="00A71031">
                  <w:pPr>
                    <w:jc w:val="both"/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28D236DC" w14:textId="77777777" w:rsidR="00F259BD" w:rsidRPr="00E03977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2EA02C39" w14:textId="77777777" w:rsidR="00E433B8" w:rsidRDefault="00E433B8" w:rsidP="00E433B8">
      <w:pPr>
        <w:pStyle w:val="Tekst"/>
      </w:pPr>
    </w:p>
    <w:p w14:paraId="51CD4173" w14:textId="77777777" w:rsidR="00E433B8" w:rsidRDefault="00ED1AA6" w:rsidP="00E433B8">
      <w:pPr>
        <w:pStyle w:val="Tekst"/>
      </w:pPr>
      <w:r>
        <w:rPr>
          <w:bCs/>
          <w:noProof/>
        </w:rPr>
        <w:pict w14:anchorId="08356D68">
          <v:rect id="_x0000_s4384" style="position:absolute;left:0;text-align:left;margin-left:103.65pt;margin-top:10pt;width:114.05pt;height:23.95pt;z-index:251738624">
            <v:textbox style="mso-next-textbox:#_x0000_s4384">
              <w:txbxContent>
                <w:p w14:paraId="4DBFE00B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FILOVANJE I PAKOVANJE </w:t>
                  </w:r>
                </w:p>
                <w:p w14:paraId="5502D32C" w14:textId="77777777" w:rsidR="00F259BD" w:rsidRPr="00F22D02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PRAŽNJENJE PLEHOVA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04B2DD9E">
          <v:rect id="_x0000_s4385" style="position:absolute;left:0;text-align:left;margin-left:306.35pt;margin-top:10pt;width:108.65pt;height:23.95pt;z-index:251739648">
            <v:textbox style="mso-next-textbox:#_x0000_s4385">
              <w:txbxContent>
                <w:p w14:paraId="16856261" w14:textId="77777777" w:rsidR="00F259BD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RASECANJE I REDJANJE NA TACNE</w:t>
                  </w:r>
                </w:p>
                <w:p w14:paraId="161BD884" w14:textId="77777777" w:rsidR="00F259BD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PRAŽNJENJE PLEHOVA</w:t>
                  </w:r>
                </w:p>
                <w:p w14:paraId="454DF90C" w14:textId="77777777" w:rsidR="00F259BD" w:rsidRPr="00A05DD9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4A54C233" w14:textId="77777777" w:rsidR="00E433B8" w:rsidRDefault="00ED1AA6" w:rsidP="00E433B8">
      <w:pPr>
        <w:pStyle w:val="Tekst"/>
      </w:pPr>
      <w:r>
        <w:rPr>
          <w:noProof/>
        </w:rPr>
        <w:pict w14:anchorId="5CEC97AA">
          <v:shape id="_x0000_s4650" type="#_x0000_t32" style="position:absolute;left:0;text-align:left;margin-left:78.3pt;margin-top:9.65pt;width:25.35pt;height:33pt;flip:y;z-index:251851264" o:connectortype="straight">
            <v:stroke endarrow="block"/>
          </v:shape>
        </w:pict>
      </w:r>
      <w:r>
        <w:rPr>
          <w:noProof/>
        </w:rPr>
        <w:pict w14:anchorId="7B834778">
          <v:shape id="_x0000_s4645" type="#_x0000_t32" style="position:absolute;left:0;text-align:left;margin-left:415pt;margin-top:9.65pt;width:18.7pt;height:33pt;flip:x y;z-index:251846144" o:connectortype="straight">
            <v:stroke endarrow="block"/>
          </v:shape>
        </w:pict>
      </w:r>
    </w:p>
    <w:p w14:paraId="30AB0E2C" w14:textId="77777777" w:rsidR="00E433B8" w:rsidRDefault="00ED1AA6" w:rsidP="00E433B8">
      <w:pPr>
        <w:pStyle w:val="Tekst"/>
      </w:pPr>
      <w:r>
        <w:rPr>
          <w:bCs/>
          <w:noProof/>
        </w:rPr>
        <w:pict w14:anchorId="7659CA51">
          <v:shape id="_x0000_s4648" type="#_x0000_t32" style="position:absolute;left:0;text-align:left;margin-left:157.7pt;margin-top:6.35pt;width:0;height:6.95pt;z-index:251849216" o:connectortype="straight">
            <v:stroke endarrow="block"/>
          </v:shape>
        </w:pict>
      </w:r>
      <w:r>
        <w:rPr>
          <w:bCs/>
          <w:noProof/>
        </w:rPr>
        <w:pict w14:anchorId="6DB36BDA">
          <v:shape id="_x0000_s4633" type="#_x0000_t32" style="position:absolute;left:0;text-align:left;margin-left:359.45pt;margin-top:6.35pt;width:0;height:8.25pt;z-index:251834880" o:connectortype="straight">
            <v:stroke endarrow="block"/>
          </v:shape>
        </w:pict>
      </w:r>
      <w:r>
        <w:rPr>
          <w:bCs/>
          <w:noProof/>
        </w:rPr>
        <w:pict w14:anchorId="173D6FBA">
          <v:rect id="_x0000_s4612" style="position:absolute;left:0;text-align:left;margin-left:433.7pt;margin-top:6.35pt;width:64.35pt;height:41.25pt;z-index:251819520">
            <v:textbox style="mso-next-textbox:#_x0000_s4612">
              <w:txbxContent>
                <w:p w14:paraId="6073EA0A" w14:textId="77777777" w:rsidR="00F259BD" w:rsidRDefault="00F259BD" w:rsidP="003256C6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59E66BF4" w14:textId="77777777" w:rsidR="00F259BD" w:rsidRPr="004D7C66" w:rsidRDefault="00F259BD" w:rsidP="003256C6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PRIMARNA AMBALAŽA</w:t>
                  </w:r>
                </w:p>
                <w:p w14:paraId="77C8662D" w14:textId="77777777" w:rsidR="00F259BD" w:rsidRPr="003256C6" w:rsidRDefault="00F259BD" w:rsidP="003256C6"/>
              </w:txbxContent>
            </v:textbox>
          </v:rect>
        </w:pict>
      </w:r>
      <w:r>
        <w:rPr>
          <w:bCs/>
          <w:noProof/>
        </w:rPr>
        <w:pict w14:anchorId="2AF3EAD8">
          <v:rect id="_x0000_s4387" style="position:absolute;left:0;text-align:left;margin-left:231.95pt;margin-top:6.35pt;width:60.85pt;height:52.95pt;z-index:251741696">
            <v:textbox style="mso-next-textbox:#_x0000_s4387">
              <w:txbxContent>
                <w:p w14:paraId="757379A5" w14:textId="77777777" w:rsidR="00F259BD" w:rsidRDefault="00F259BD" w:rsidP="0094431A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6A0EA088" w14:textId="77777777" w:rsidR="00F259BD" w:rsidRPr="003A0D0B" w:rsidRDefault="00F259BD" w:rsidP="0094431A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IZLAGANJE PROIZVODA U VITRINE PRODAJNOG OBJEKTA</w:t>
                  </w:r>
                </w:p>
                <w:p w14:paraId="4E316955" w14:textId="77777777" w:rsidR="00F259BD" w:rsidRPr="0094431A" w:rsidRDefault="00F259BD" w:rsidP="0094431A"/>
              </w:txbxContent>
            </v:textbox>
          </v:rect>
        </w:pict>
      </w:r>
      <w:r>
        <w:rPr>
          <w:bCs/>
          <w:noProof/>
        </w:rPr>
        <w:pict w14:anchorId="6A8523C1">
          <v:rect id="_x0000_s4389" style="position:absolute;left:0;text-align:left;margin-left:15.95pt;margin-top:6.35pt;width:62.35pt;height:41.25pt;z-index:251743744">
            <v:textbox style="mso-next-textbox:#_x0000_s4389">
              <w:txbxContent>
                <w:p w14:paraId="75A977C8" w14:textId="77777777" w:rsidR="00F259BD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  <w:p w14:paraId="016521F4" w14:textId="77777777" w:rsidR="00F259BD" w:rsidRPr="004D7C66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PRIMARNA AMBALAŽA</w:t>
                  </w:r>
                </w:p>
              </w:txbxContent>
            </v:textbox>
          </v:rect>
        </w:pict>
      </w:r>
      <w:r>
        <w:rPr>
          <w:bCs/>
          <w:noProof/>
        </w:rPr>
        <w:pict w14:anchorId="10B9814D">
          <v:rect id="_x0000_s4382" style="position:absolute;left:0;text-align:left;margin-left:103.65pt;margin-top:13.3pt;width:114.05pt;height:34.3pt;z-index:251736576">
            <v:textbox style="mso-next-textbox:#_x0000_s4382">
              <w:txbxContent>
                <w:p w14:paraId="2EFAD4BE" w14:textId="77777777" w:rsidR="00F259BD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</w:p>
                <w:p w14:paraId="67C049EF" w14:textId="77777777" w:rsidR="00F259BD" w:rsidRPr="003A0D0B" w:rsidRDefault="00F259BD" w:rsidP="00E433B8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IZLAGANJE UPAKOVANIH PROIZVODA U VITRINE PRODAJNOG OBJEKTA</w:t>
                  </w:r>
                </w:p>
              </w:txbxContent>
            </v:textbox>
          </v:rect>
        </w:pict>
      </w:r>
    </w:p>
    <w:p w14:paraId="2D4B7A30" w14:textId="77777777" w:rsidR="00E433B8" w:rsidRDefault="00ED1AA6" w:rsidP="00E433B8">
      <w:pPr>
        <w:pStyle w:val="Tekst"/>
      </w:pPr>
      <w:r>
        <w:rPr>
          <w:bCs/>
          <w:noProof/>
        </w:rPr>
        <w:pict w14:anchorId="37A226D0">
          <v:rect id="_x0000_s4391" style="position:absolute;left:0;text-align:left;margin-left:306.35pt;margin-top:.8pt;width:108.65pt;height:33pt;z-index:251745792">
            <v:textbox style="mso-next-textbox:#_x0000_s4391">
              <w:txbxContent>
                <w:p w14:paraId="1D6A8F38" w14:textId="77777777" w:rsidR="00F259BD" w:rsidRDefault="00F259BD" w:rsidP="008422D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IZLAGANJE TACNI </w:t>
                  </w:r>
                </w:p>
                <w:p w14:paraId="1C051B02" w14:textId="77777777" w:rsidR="00F259BD" w:rsidRDefault="00F259BD" w:rsidP="008422D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>SA KOLAČIMA</w:t>
                  </w:r>
                </w:p>
                <w:p w14:paraId="0AE9D008" w14:textId="77777777" w:rsidR="00F259BD" w:rsidRPr="003A0D0B" w:rsidRDefault="00F259BD" w:rsidP="008422D0">
                  <w:pPr>
                    <w:rPr>
                      <w:b/>
                      <w:sz w:val="10"/>
                      <w:lang w:val="sr-Latn-CS"/>
                    </w:rPr>
                  </w:pPr>
                  <w:r>
                    <w:rPr>
                      <w:b/>
                      <w:sz w:val="10"/>
                      <w:lang w:val="sr-Latn-CS"/>
                    </w:rPr>
                    <w:t xml:space="preserve"> U VITRINE PRODAJNOG OBJEKTA</w:t>
                  </w:r>
                </w:p>
                <w:p w14:paraId="46DE6E24" w14:textId="77777777" w:rsidR="00F259BD" w:rsidRPr="008422D0" w:rsidRDefault="00F259BD" w:rsidP="008422D0"/>
              </w:txbxContent>
            </v:textbox>
          </v:rect>
        </w:pict>
      </w:r>
    </w:p>
    <w:p w14:paraId="439B52DD" w14:textId="77777777" w:rsidR="00E433B8" w:rsidRDefault="00ED1AA6" w:rsidP="00E433B8">
      <w:pPr>
        <w:pStyle w:val="Tekst"/>
      </w:pPr>
      <w:r>
        <w:rPr>
          <w:noProof/>
        </w:rPr>
        <w:pict w14:anchorId="62B7CA1C">
          <v:shape id="_x0000_s4649" type="#_x0000_t32" style="position:absolute;left:0;text-align:left;margin-left:78.3pt;margin-top:1.25pt;width:35.15pt;height:42.75pt;z-index:251850240" o:connectortype="straight">
            <v:stroke endarrow="block"/>
          </v:shape>
        </w:pict>
      </w:r>
      <w:r>
        <w:rPr>
          <w:noProof/>
        </w:rPr>
        <w:pict w14:anchorId="3FD17820">
          <v:shape id="_x0000_s4644" type="#_x0000_t32" style="position:absolute;left:0;text-align:left;margin-left:408.2pt;margin-top:1.25pt;width:25.5pt;height:42.75pt;flip:x;z-index:251845120" o:connectortype="straight">
            <v:stroke endarrow="block"/>
          </v:shape>
        </w:pict>
      </w:r>
    </w:p>
    <w:p w14:paraId="38C6B071" w14:textId="77777777" w:rsidR="00E433B8" w:rsidRDefault="00ED1AA6" w:rsidP="00E433B8">
      <w:pPr>
        <w:pStyle w:val="Tekst"/>
      </w:pPr>
      <w:r>
        <w:rPr>
          <w:noProof/>
        </w:rPr>
        <w:pict w14:anchorId="61FA494D">
          <v:shape id="_x0000_s4647" type="#_x0000_t32" style="position:absolute;left:0;text-align:left;margin-left:157.7pt;margin-top:6.2pt;width:0;height:10.5pt;z-index:251848192" o:connectortype="straight">
            <v:stroke endarrow="block"/>
          </v:shape>
        </w:pict>
      </w:r>
      <w:r>
        <w:rPr>
          <w:noProof/>
        </w:rPr>
        <w:pict w14:anchorId="59DAFB78">
          <v:shape id="_x0000_s4634" type="#_x0000_t32" style="position:absolute;left:0;text-align:left;margin-left:359.45pt;margin-top:6.2pt;width:0;height:10.5pt;z-index:251835904" o:connectortype="straight">
            <v:stroke endarrow="block"/>
          </v:shape>
        </w:pict>
      </w:r>
    </w:p>
    <w:p w14:paraId="396BB5D2" w14:textId="77777777" w:rsidR="00E433B8" w:rsidRDefault="00ED1AA6" w:rsidP="00E433B8">
      <w:pPr>
        <w:pStyle w:val="Tekst"/>
      </w:pPr>
      <w:r>
        <w:rPr>
          <w:bCs/>
          <w:noProof/>
        </w:rPr>
        <w:pict w14:anchorId="40EE0508">
          <v:shape id="_x0000_s4636" type="#_x0000_t32" style="position:absolute;left:0;text-align:left;margin-left:292.8pt;margin-top:4.1pt;width:29.9pt;height:12.3pt;z-index:251837952" o:connectortype="straight">
            <v:stroke endarrow="block"/>
          </v:shape>
        </w:pict>
      </w:r>
      <w:r>
        <w:rPr>
          <w:bCs/>
          <w:noProof/>
        </w:rPr>
        <w:pict w14:anchorId="0643E6F7">
          <v:rect id="_x0000_s4380" style="position:absolute;left:0;text-align:left;margin-left:322.7pt;margin-top:2.9pt;width:85.5pt;height:26.25pt;z-index:251734528">
            <v:textbox style="mso-next-textbox:#_x0000_s4380">
              <w:txbxContent>
                <w:p w14:paraId="12C259D9" w14:textId="77777777" w:rsidR="00F259BD" w:rsidRDefault="00F259BD" w:rsidP="00A71031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PAKOVANJE U</w:t>
                  </w:r>
                </w:p>
                <w:p w14:paraId="44FDA536" w14:textId="77777777" w:rsidR="00F259BD" w:rsidRPr="00FB44BA" w:rsidRDefault="00F259BD" w:rsidP="00A71031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PRIMARNU AMBALAŽU ZA ISPORUKU KUPCIMA</w:t>
                  </w:r>
                </w:p>
                <w:p w14:paraId="51B7D81E" w14:textId="77777777" w:rsidR="00F259BD" w:rsidRPr="00A71031" w:rsidRDefault="00F259BD" w:rsidP="00A71031"/>
              </w:txbxContent>
            </v:textbox>
          </v:rect>
        </w:pict>
      </w:r>
      <w:r>
        <w:rPr>
          <w:bCs/>
          <w:noProof/>
        </w:rPr>
        <w:pict w14:anchorId="76004A26">
          <v:rect id="_x0000_s4386" style="position:absolute;left:0;text-align:left;margin-left:113.45pt;margin-top:2.9pt;width:93pt;height:29.1pt;z-index:251740672">
            <v:textbox style="mso-next-textbox:#_x0000_s4386">
              <w:txbxContent>
                <w:p w14:paraId="0DBBA6D4" w14:textId="77777777" w:rsidR="00F259BD" w:rsidRDefault="00F259BD" w:rsidP="00FE3011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PAKOVANJE U</w:t>
                  </w:r>
                </w:p>
                <w:p w14:paraId="72FBD3E7" w14:textId="77777777" w:rsidR="00F259BD" w:rsidRPr="00FB44BA" w:rsidRDefault="00F259BD" w:rsidP="00FE3011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  <w:r>
                    <w:rPr>
                      <w:b/>
                      <w:sz w:val="10"/>
                      <w:szCs w:val="10"/>
                      <w:lang w:val="sr-Latn-CS"/>
                    </w:rPr>
                    <w:t>SEKUNDARNU AMBALAŽU ZA ISPORUKU KUPCIMA</w:t>
                  </w:r>
                </w:p>
                <w:p w14:paraId="41FD2A4C" w14:textId="77777777" w:rsidR="00F259BD" w:rsidRPr="00BD178B" w:rsidRDefault="00F259BD" w:rsidP="00E433B8">
                  <w:pPr>
                    <w:rPr>
                      <w:b/>
                      <w:sz w:val="10"/>
                      <w:szCs w:val="10"/>
                      <w:lang w:val="sr-Latn-CS"/>
                    </w:rPr>
                  </w:pPr>
                </w:p>
              </w:txbxContent>
            </v:textbox>
          </v:rect>
        </w:pict>
      </w:r>
    </w:p>
    <w:p w14:paraId="742AF9CD" w14:textId="77777777" w:rsidR="00E433B8" w:rsidRDefault="00E433B8" w:rsidP="00E433B8">
      <w:pPr>
        <w:pStyle w:val="Tekst"/>
      </w:pPr>
    </w:p>
    <w:p w14:paraId="1874D8EC" w14:textId="14E02C99" w:rsidR="00E433B8" w:rsidRDefault="00ED1AA6" w:rsidP="00B82CF1">
      <w:pPr>
        <w:pStyle w:val="Tekst"/>
        <w:sectPr w:rsidR="00E433B8" w:rsidSect="009B5770">
          <w:headerReference w:type="default" r:id="rId18"/>
          <w:footerReference w:type="default" r:id="rId19"/>
          <w:headerReference w:type="first" r:id="rId20"/>
          <w:footerReference w:type="first" r:id="rId21"/>
          <w:pgSz w:w="11907" w:h="16840" w:code="9"/>
          <w:pgMar w:top="567" w:right="567" w:bottom="426" w:left="851" w:header="737" w:footer="567" w:gutter="0"/>
          <w:cols w:space="720"/>
        </w:sectPr>
      </w:pPr>
      <w:r>
        <w:rPr>
          <w:noProof/>
        </w:rPr>
        <w:pict w14:anchorId="04298B65">
          <v:shape id="_x0000_s4646" type="#_x0000_t32" style="position:absolute;left:0;text-align:left;margin-left:157.7pt;margin-top:4.4pt;width:0;height:24.15pt;z-index:251847168" o:connectortype="straight">
            <v:stroke endarrow="block"/>
          </v:shape>
        </w:pict>
      </w:r>
      <w:r>
        <w:rPr>
          <w:noProof/>
        </w:rPr>
        <w:pict w14:anchorId="48D55145">
          <v:shape id="_x0000_s4635" type="#_x0000_t32" style="position:absolute;left:0;text-align:left;margin-left:359.45pt;margin-top:1.55pt;width:0;height:27pt;z-index:251836928" o:connectortype="straight">
            <v:stroke endarrow="block"/>
          </v:shape>
        </w:pict>
      </w:r>
    </w:p>
    <w:p w14:paraId="5D15A15A" w14:textId="77777777" w:rsidR="00FF7BA2" w:rsidRPr="00A83E70" w:rsidRDefault="00FF7BA2" w:rsidP="00902498">
      <w:pPr>
        <w:tabs>
          <w:tab w:val="left" w:pos="330"/>
          <w:tab w:val="center" w:pos="7802"/>
        </w:tabs>
        <w:jc w:val="left"/>
        <w:rPr>
          <w:lang w:val="sl-SI"/>
        </w:rPr>
      </w:pPr>
    </w:p>
    <w:sectPr w:rsidR="00FF7BA2" w:rsidRPr="00A83E70" w:rsidSect="002B11AF">
      <w:headerReference w:type="default" r:id="rId22"/>
      <w:footerReference w:type="default" r:id="rId23"/>
      <w:pgSz w:w="16840" w:h="11907" w:orient="landscape" w:code="9"/>
      <w:pgMar w:top="18" w:right="669" w:bottom="284" w:left="567" w:header="737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EE7DB3" w14:textId="77777777" w:rsidR="00ED1AA6" w:rsidRDefault="00ED1AA6">
      <w:r>
        <w:separator/>
      </w:r>
    </w:p>
  </w:endnote>
  <w:endnote w:type="continuationSeparator" w:id="0">
    <w:p w14:paraId="1AD0CA01" w14:textId="77777777" w:rsidR="00ED1AA6" w:rsidRDefault="00ED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HelveticaPlai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AEIQ.PF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kItHd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9DE379" w14:textId="77777777" w:rsidR="00F746D4" w:rsidRDefault="00F746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55E293" w14:textId="77777777" w:rsidR="00F259BD" w:rsidRDefault="00F259BD">
    <w:pPr>
      <w:rPr>
        <w:sz w:val="4"/>
      </w:rPr>
    </w:pPr>
  </w:p>
  <w:p w14:paraId="7CE20E45" w14:textId="77777777" w:rsidR="00F259BD" w:rsidRDefault="00F259BD">
    <w:pPr>
      <w:pStyle w:val="Footer"/>
      <w:rPr>
        <w:sz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3"/>
      <w:gridCol w:w="3732"/>
      <w:gridCol w:w="3733"/>
      <w:gridCol w:w="3733"/>
      <w:gridCol w:w="1701"/>
      <w:gridCol w:w="1701"/>
    </w:tblGrid>
    <w:tr w:rsidR="00F259BD" w14:paraId="542275C0" w14:textId="77777777">
      <w:trPr>
        <w:cantSplit/>
      </w:trPr>
      <w:tc>
        <w:tcPr>
          <w:tcW w:w="993" w:type="dxa"/>
          <w:vAlign w:val="center"/>
        </w:tcPr>
        <w:p w14:paraId="05EBA72F" w14:textId="77777777" w:rsidR="00F259BD" w:rsidRDefault="00F259BD" w:rsidP="00897C14">
          <w:pPr>
            <w:pStyle w:val="tabela"/>
          </w:pPr>
        </w:p>
      </w:tc>
      <w:tc>
        <w:tcPr>
          <w:tcW w:w="3732" w:type="dxa"/>
          <w:vAlign w:val="center"/>
        </w:tcPr>
        <w:p w14:paraId="3C79662E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Izradio:</w:t>
          </w:r>
        </w:p>
      </w:tc>
      <w:tc>
        <w:tcPr>
          <w:tcW w:w="3733" w:type="dxa"/>
          <w:vAlign w:val="center"/>
        </w:tcPr>
        <w:p w14:paraId="1851BDB8" w14:textId="77777777" w:rsidR="00F259BD" w:rsidRDefault="00F259BD" w:rsidP="00897C14">
          <w:pPr>
            <w:pStyle w:val="tabela"/>
          </w:pPr>
          <w:r>
            <w:t>Kontrolisao:</w:t>
          </w:r>
        </w:p>
      </w:tc>
      <w:tc>
        <w:tcPr>
          <w:tcW w:w="3733" w:type="dxa"/>
          <w:vAlign w:val="center"/>
        </w:tcPr>
        <w:p w14:paraId="12E7E881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Odobrio:</w:t>
          </w:r>
        </w:p>
      </w:tc>
      <w:tc>
        <w:tcPr>
          <w:tcW w:w="1701" w:type="dxa"/>
          <w:vMerge w:val="restart"/>
          <w:vAlign w:val="center"/>
        </w:tcPr>
        <w:p w14:paraId="65CF5A3A" w14:textId="77777777" w:rsidR="00F259BD" w:rsidRDefault="00F259BD" w:rsidP="00897C14">
          <w:pPr>
            <w:pStyle w:val="tabela"/>
          </w:pPr>
          <w:r>
            <w:t>Datum primene:</w:t>
          </w:r>
        </w:p>
      </w:tc>
      <w:tc>
        <w:tcPr>
          <w:tcW w:w="1701" w:type="dxa"/>
          <w:vMerge w:val="restart"/>
          <w:vAlign w:val="center"/>
        </w:tcPr>
        <w:p w14:paraId="5EC55A34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Kopija broj:</w:t>
          </w:r>
        </w:p>
      </w:tc>
    </w:tr>
    <w:tr w:rsidR="00F259BD" w14:paraId="13F74665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490C2010" w14:textId="77777777" w:rsidR="00F259BD" w:rsidRDefault="00F259BD">
          <w:pPr>
            <w:spacing w:line="280" w:lineRule="exact"/>
            <w:rPr>
              <w:sz w:val="20"/>
            </w:rPr>
          </w:pPr>
          <w:r>
            <w:rPr>
              <w:sz w:val="20"/>
            </w:rPr>
            <w:t>Ime :</w:t>
          </w:r>
        </w:p>
      </w:tc>
      <w:tc>
        <w:tcPr>
          <w:tcW w:w="3732" w:type="dxa"/>
          <w:vAlign w:val="center"/>
        </w:tcPr>
        <w:p w14:paraId="7136F36E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"Izradio"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6425B932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"Kontrolisao"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163EA548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"Odobrio"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/>
          <w:vAlign w:val="center"/>
        </w:tcPr>
        <w:p w14:paraId="7C578721" w14:textId="77777777" w:rsidR="00F259BD" w:rsidRDefault="00F259BD">
          <w:pPr>
            <w:spacing w:line="280" w:lineRule="exact"/>
          </w:pPr>
        </w:p>
      </w:tc>
      <w:tc>
        <w:tcPr>
          <w:tcW w:w="1701" w:type="dxa"/>
          <w:vMerge/>
          <w:vAlign w:val="center"/>
        </w:tcPr>
        <w:p w14:paraId="44E8043C" w14:textId="77777777" w:rsidR="00F259BD" w:rsidRDefault="00F259BD">
          <w:pPr>
            <w:spacing w:line="280" w:lineRule="exact"/>
          </w:pPr>
        </w:p>
      </w:tc>
    </w:tr>
    <w:tr w:rsidR="00F259BD" w14:paraId="3580A26C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105446F1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Funkcija:</w:t>
          </w:r>
        </w:p>
      </w:tc>
      <w:tc>
        <w:tcPr>
          <w:tcW w:w="3732" w:type="dxa"/>
          <w:vAlign w:val="center"/>
        </w:tcPr>
        <w:p w14:paraId="0C325283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"AutorFun"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01941F98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2A8CBFF2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74AC6374" w14:textId="77777777" w:rsidR="00F259BD" w:rsidRDefault="00F259BD">
          <w:pPr>
            <w:rPr>
              <w:sz w:val="12"/>
            </w:rPr>
          </w:pPr>
          <w:r>
            <w:fldChar w:fldCharType="begin"/>
          </w:r>
          <w:r>
            <w:instrText xml:space="preserve"> DOCVARIABLE "DatPrim" </w:instrText>
          </w:r>
          <w: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14705BDB" w14:textId="77777777" w:rsidR="00F259BD" w:rsidRDefault="00F259BD">
          <w:pPr>
            <w:rPr>
              <w:sz w:val="12"/>
            </w:rPr>
          </w:pPr>
          <w:r>
            <w:fldChar w:fldCharType="begin"/>
          </w:r>
          <w:r>
            <w:instrText xml:space="preserve"> DOCVARIABLE "BrKop" </w:instrText>
          </w:r>
          <w:r>
            <w:fldChar w:fldCharType="end"/>
          </w:r>
        </w:p>
      </w:tc>
    </w:tr>
    <w:tr w:rsidR="00F259BD" w14:paraId="2C6CCA62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22E3D61D" w14:textId="77777777" w:rsidR="00F259BD" w:rsidRDefault="00F259BD">
          <w:pPr>
            <w:spacing w:line="280" w:lineRule="exact"/>
            <w:rPr>
              <w:sz w:val="20"/>
            </w:rPr>
          </w:pPr>
          <w:r>
            <w:rPr>
              <w:sz w:val="20"/>
            </w:rPr>
            <w:t>Potpis:</w:t>
          </w:r>
        </w:p>
      </w:tc>
      <w:tc>
        <w:tcPr>
          <w:tcW w:w="3732" w:type="dxa"/>
          <w:vAlign w:val="center"/>
        </w:tcPr>
        <w:p w14:paraId="1999D7F3" w14:textId="77777777" w:rsidR="00F259BD" w:rsidRDefault="00F259BD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3DFE4EB5" w14:textId="77777777" w:rsidR="00F259BD" w:rsidRDefault="00F259BD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601E4FE4" w14:textId="77777777" w:rsidR="00F259BD" w:rsidRDefault="00F259BD">
          <w:pPr>
            <w:rPr>
              <w:sz w:val="16"/>
            </w:rPr>
          </w:pPr>
        </w:p>
      </w:tc>
      <w:tc>
        <w:tcPr>
          <w:tcW w:w="1701" w:type="dxa"/>
          <w:vMerge/>
          <w:vAlign w:val="center"/>
        </w:tcPr>
        <w:p w14:paraId="05EBCB61" w14:textId="77777777" w:rsidR="00F259BD" w:rsidRDefault="00F259BD">
          <w:pPr>
            <w:rPr>
              <w:b/>
            </w:rPr>
          </w:pPr>
        </w:p>
      </w:tc>
      <w:tc>
        <w:tcPr>
          <w:tcW w:w="1701" w:type="dxa"/>
          <w:vMerge/>
          <w:vAlign w:val="center"/>
        </w:tcPr>
        <w:p w14:paraId="41E5EAC8" w14:textId="77777777" w:rsidR="00F259BD" w:rsidRDefault="00F259BD">
          <w:pPr>
            <w:spacing w:line="280" w:lineRule="exact"/>
          </w:pPr>
        </w:p>
      </w:tc>
    </w:tr>
  </w:tbl>
  <w:p w14:paraId="649CCF44" w14:textId="77777777" w:rsidR="00F259BD" w:rsidRDefault="00F259BD">
    <w:pPr>
      <w:rPr>
        <w:sz w:val="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8188"/>
      <w:gridCol w:w="2234"/>
    </w:tblGrid>
    <w:tr w:rsidR="00F259BD" w14:paraId="673B50A4" w14:textId="77777777">
      <w:tc>
        <w:tcPr>
          <w:tcW w:w="8188" w:type="dxa"/>
        </w:tcPr>
        <w:p w14:paraId="6EC85059" w14:textId="77777777" w:rsidR="00F259BD" w:rsidRPr="00014683" w:rsidRDefault="00F259BD">
          <w:pPr>
            <w:rPr>
              <w:sz w:val="10"/>
              <w:lang w:val="sv-SE"/>
            </w:rPr>
          </w:pPr>
          <w:r w:rsidRPr="00014683">
            <w:rPr>
              <w:sz w:val="10"/>
              <w:lang w:val="sv-SE"/>
            </w:rPr>
            <w:t>Ovaj dokument je vlasništvo DP «Beogradska pekarska industrija». Dokument se ne može kopirati i pre štampavati bez odobrenja BPI.</w:t>
          </w:r>
        </w:p>
      </w:tc>
      <w:tc>
        <w:tcPr>
          <w:tcW w:w="2234" w:type="dxa"/>
        </w:tcPr>
        <w:p w14:paraId="15BF4EB6" w14:textId="77777777" w:rsidR="00F259BD" w:rsidRDefault="00F259BD">
          <w:pPr>
            <w:rPr>
              <w:sz w:val="10"/>
              <w:szCs w:val="10"/>
            </w:rPr>
          </w:pPr>
          <w:r>
            <w:rPr>
              <w:sz w:val="10"/>
              <w:szCs w:val="10"/>
            </w:rPr>
            <w:t xml:space="preserve">Fajl: </w:t>
          </w:r>
          <w:fldSimple w:instr=" FILENAME  \* MERGEFORMAT ">
            <w:r w:rsidR="00F746D4" w:rsidRPr="00F746D4">
              <w:rPr>
                <w:noProof/>
                <w:sz w:val="10"/>
                <w:szCs w:val="10"/>
              </w:rPr>
              <w:t>HP-2-dijagram</w:t>
            </w:r>
            <w:r w:rsidR="00F746D4">
              <w:rPr>
                <w:noProof/>
              </w:rPr>
              <w:t xml:space="preserve"> toka</w:t>
            </w:r>
          </w:fldSimple>
        </w:p>
      </w:tc>
    </w:tr>
  </w:tbl>
  <w:p w14:paraId="69918A14" w14:textId="77777777" w:rsidR="00F259BD" w:rsidRDefault="00F259BD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535402" w14:textId="77777777" w:rsidR="00F259BD" w:rsidRDefault="00F259BD">
    <w:pPr>
      <w:rPr>
        <w:sz w:val="4"/>
      </w:rPr>
    </w:pPr>
  </w:p>
  <w:p w14:paraId="72CA985B" w14:textId="77777777" w:rsidR="00F259BD" w:rsidRDefault="00F259BD">
    <w:pPr>
      <w:pStyle w:val="Footer"/>
      <w:rPr>
        <w:sz w:val="1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3"/>
      <w:gridCol w:w="3732"/>
      <w:gridCol w:w="3733"/>
      <w:gridCol w:w="3733"/>
      <w:gridCol w:w="1701"/>
      <w:gridCol w:w="1701"/>
    </w:tblGrid>
    <w:tr w:rsidR="00F259BD" w14:paraId="6891AE02" w14:textId="77777777">
      <w:trPr>
        <w:cantSplit/>
      </w:trPr>
      <w:tc>
        <w:tcPr>
          <w:tcW w:w="993" w:type="dxa"/>
          <w:vAlign w:val="center"/>
        </w:tcPr>
        <w:p w14:paraId="5AC49802" w14:textId="77777777" w:rsidR="00F259BD" w:rsidRDefault="00F259BD" w:rsidP="00897C14">
          <w:pPr>
            <w:pStyle w:val="tabela"/>
          </w:pPr>
        </w:p>
      </w:tc>
      <w:tc>
        <w:tcPr>
          <w:tcW w:w="3732" w:type="dxa"/>
          <w:vAlign w:val="center"/>
        </w:tcPr>
        <w:p w14:paraId="430871F9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Izradio:</w:t>
          </w:r>
        </w:p>
      </w:tc>
      <w:tc>
        <w:tcPr>
          <w:tcW w:w="3733" w:type="dxa"/>
          <w:vAlign w:val="center"/>
        </w:tcPr>
        <w:p w14:paraId="360930DA" w14:textId="77777777" w:rsidR="00F259BD" w:rsidRDefault="00F259BD" w:rsidP="00897C14">
          <w:pPr>
            <w:pStyle w:val="tabela"/>
          </w:pPr>
          <w:r>
            <w:t>Kontrolisao:</w:t>
          </w:r>
        </w:p>
      </w:tc>
      <w:tc>
        <w:tcPr>
          <w:tcW w:w="3733" w:type="dxa"/>
          <w:vAlign w:val="center"/>
        </w:tcPr>
        <w:p w14:paraId="19A3FB68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Odobrio:</w:t>
          </w:r>
        </w:p>
      </w:tc>
      <w:tc>
        <w:tcPr>
          <w:tcW w:w="1701" w:type="dxa"/>
          <w:vMerge w:val="restart"/>
          <w:vAlign w:val="center"/>
        </w:tcPr>
        <w:p w14:paraId="42F080F3" w14:textId="77777777" w:rsidR="00F259BD" w:rsidRDefault="00F259BD" w:rsidP="00897C14">
          <w:pPr>
            <w:pStyle w:val="tabela"/>
          </w:pPr>
          <w:r>
            <w:t>Datum primene:</w:t>
          </w:r>
        </w:p>
      </w:tc>
      <w:tc>
        <w:tcPr>
          <w:tcW w:w="1701" w:type="dxa"/>
          <w:vMerge w:val="restart"/>
          <w:vAlign w:val="center"/>
        </w:tcPr>
        <w:p w14:paraId="1F8FBEA6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Kopija broj:</w:t>
          </w:r>
        </w:p>
      </w:tc>
    </w:tr>
    <w:tr w:rsidR="00F259BD" w14:paraId="72DEE40C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37CD7C69" w14:textId="77777777" w:rsidR="00F259BD" w:rsidRDefault="00F259BD">
          <w:pPr>
            <w:spacing w:line="280" w:lineRule="exact"/>
            <w:rPr>
              <w:sz w:val="20"/>
            </w:rPr>
          </w:pPr>
          <w:r>
            <w:rPr>
              <w:sz w:val="20"/>
            </w:rPr>
            <w:t>Ime :</w:t>
          </w:r>
        </w:p>
      </w:tc>
      <w:tc>
        <w:tcPr>
          <w:tcW w:w="3732" w:type="dxa"/>
          <w:vAlign w:val="center"/>
        </w:tcPr>
        <w:p w14:paraId="612AA162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"Izradio"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3B7E1341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"Kontrolisao"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6EB5789B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"Odobrio"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/>
          <w:vAlign w:val="center"/>
        </w:tcPr>
        <w:p w14:paraId="42E0C3E6" w14:textId="77777777" w:rsidR="00F259BD" w:rsidRDefault="00F259BD">
          <w:pPr>
            <w:spacing w:line="280" w:lineRule="exact"/>
          </w:pPr>
        </w:p>
      </w:tc>
      <w:tc>
        <w:tcPr>
          <w:tcW w:w="1701" w:type="dxa"/>
          <w:vMerge/>
          <w:vAlign w:val="center"/>
        </w:tcPr>
        <w:p w14:paraId="43C8367B" w14:textId="77777777" w:rsidR="00F259BD" w:rsidRDefault="00F259BD">
          <w:pPr>
            <w:spacing w:line="280" w:lineRule="exact"/>
          </w:pPr>
        </w:p>
      </w:tc>
    </w:tr>
    <w:tr w:rsidR="00F259BD" w14:paraId="6DAA9069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6BDF989E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Funkcija:</w:t>
          </w:r>
        </w:p>
      </w:tc>
      <w:tc>
        <w:tcPr>
          <w:tcW w:w="3732" w:type="dxa"/>
          <w:vAlign w:val="center"/>
        </w:tcPr>
        <w:p w14:paraId="7BEED3C4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"AutorFun"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143EF57A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4E5BF2C1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387CC11D" w14:textId="77777777" w:rsidR="00F259BD" w:rsidRDefault="00F259BD">
          <w:pPr>
            <w:rPr>
              <w:sz w:val="12"/>
            </w:rPr>
          </w:pPr>
          <w:r>
            <w:fldChar w:fldCharType="begin"/>
          </w:r>
          <w:r>
            <w:instrText xml:space="preserve"> DOCVARIABLE "DatPrim" </w:instrText>
          </w:r>
          <w: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250937B3" w14:textId="77777777" w:rsidR="00F259BD" w:rsidRDefault="00F259BD">
          <w:pPr>
            <w:rPr>
              <w:sz w:val="12"/>
            </w:rPr>
          </w:pPr>
          <w:r>
            <w:fldChar w:fldCharType="begin"/>
          </w:r>
          <w:r>
            <w:instrText xml:space="preserve"> DOCVARIABLE "BrKop" </w:instrText>
          </w:r>
          <w:r>
            <w:fldChar w:fldCharType="end"/>
          </w:r>
        </w:p>
      </w:tc>
    </w:tr>
    <w:tr w:rsidR="00F259BD" w14:paraId="01F94A99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437309CD" w14:textId="77777777" w:rsidR="00F259BD" w:rsidRDefault="00F259BD">
          <w:pPr>
            <w:spacing w:line="280" w:lineRule="exact"/>
            <w:rPr>
              <w:sz w:val="20"/>
            </w:rPr>
          </w:pPr>
          <w:r>
            <w:rPr>
              <w:sz w:val="20"/>
            </w:rPr>
            <w:t>Potpis:</w:t>
          </w:r>
        </w:p>
      </w:tc>
      <w:tc>
        <w:tcPr>
          <w:tcW w:w="3732" w:type="dxa"/>
          <w:vAlign w:val="center"/>
        </w:tcPr>
        <w:p w14:paraId="2F4BC87A" w14:textId="77777777" w:rsidR="00F259BD" w:rsidRDefault="00F259BD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0956C358" w14:textId="77777777" w:rsidR="00F259BD" w:rsidRDefault="00F259BD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6090C455" w14:textId="77777777" w:rsidR="00F259BD" w:rsidRDefault="00F259BD">
          <w:pPr>
            <w:rPr>
              <w:sz w:val="16"/>
            </w:rPr>
          </w:pPr>
        </w:p>
      </w:tc>
      <w:tc>
        <w:tcPr>
          <w:tcW w:w="1701" w:type="dxa"/>
          <w:vMerge/>
          <w:vAlign w:val="center"/>
        </w:tcPr>
        <w:p w14:paraId="2CC8E804" w14:textId="77777777" w:rsidR="00F259BD" w:rsidRDefault="00F259BD">
          <w:pPr>
            <w:rPr>
              <w:b/>
            </w:rPr>
          </w:pPr>
        </w:p>
      </w:tc>
      <w:tc>
        <w:tcPr>
          <w:tcW w:w="1701" w:type="dxa"/>
          <w:vMerge/>
          <w:vAlign w:val="center"/>
        </w:tcPr>
        <w:p w14:paraId="3279B3F3" w14:textId="77777777" w:rsidR="00F259BD" w:rsidRDefault="00F259BD">
          <w:pPr>
            <w:spacing w:line="280" w:lineRule="exact"/>
          </w:pPr>
        </w:p>
      </w:tc>
    </w:tr>
  </w:tbl>
  <w:p w14:paraId="53AF707A" w14:textId="77777777" w:rsidR="00F259BD" w:rsidRDefault="00F259BD">
    <w:pPr>
      <w:rPr>
        <w:sz w:val="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8188"/>
      <w:gridCol w:w="2234"/>
    </w:tblGrid>
    <w:tr w:rsidR="00F259BD" w14:paraId="21E048E8" w14:textId="77777777">
      <w:tc>
        <w:tcPr>
          <w:tcW w:w="8188" w:type="dxa"/>
        </w:tcPr>
        <w:p w14:paraId="0C7AC833" w14:textId="77777777" w:rsidR="00F259BD" w:rsidRPr="00014683" w:rsidRDefault="00F259BD">
          <w:pPr>
            <w:rPr>
              <w:sz w:val="10"/>
              <w:lang w:val="sv-SE"/>
            </w:rPr>
          </w:pPr>
          <w:r w:rsidRPr="00014683">
            <w:rPr>
              <w:sz w:val="10"/>
              <w:lang w:val="sv-SE"/>
            </w:rPr>
            <w:t>Ovaj dokument je vlasništvo DP «Beogradska pekarska industrija». Dokument se ne može kopirati i pre štampavati bez odobrenja BPI.</w:t>
          </w:r>
        </w:p>
      </w:tc>
      <w:tc>
        <w:tcPr>
          <w:tcW w:w="2234" w:type="dxa"/>
        </w:tcPr>
        <w:p w14:paraId="5D5F08C5" w14:textId="77777777" w:rsidR="00F259BD" w:rsidRDefault="00F259BD">
          <w:pPr>
            <w:rPr>
              <w:sz w:val="10"/>
              <w:szCs w:val="10"/>
            </w:rPr>
          </w:pPr>
          <w:r>
            <w:rPr>
              <w:sz w:val="10"/>
              <w:szCs w:val="10"/>
            </w:rPr>
            <w:t xml:space="preserve">Fajl: </w:t>
          </w:r>
          <w:fldSimple w:instr=" FILENAME  \* MERGEFORMAT ">
            <w:r w:rsidR="00F746D4" w:rsidRPr="00F746D4">
              <w:rPr>
                <w:noProof/>
                <w:sz w:val="10"/>
                <w:szCs w:val="10"/>
              </w:rPr>
              <w:t>HP-2-dijagram</w:t>
            </w:r>
            <w:r w:rsidR="00F746D4">
              <w:rPr>
                <w:noProof/>
              </w:rPr>
              <w:t xml:space="preserve"> toka</w:t>
            </w:r>
          </w:fldSimple>
        </w:p>
      </w:tc>
    </w:tr>
  </w:tbl>
  <w:p w14:paraId="3459AFDE" w14:textId="77777777" w:rsidR="00F259BD" w:rsidRDefault="00F259BD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DCE011" w14:textId="77777777" w:rsidR="00F259BD" w:rsidRDefault="00F259BD">
    <w:pPr>
      <w:rPr>
        <w:sz w:val="4"/>
      </w:rPr>
    </w:pPr>
  </w:p>
  <w:p w14:paraId="628C9CE1" w14:textId="77777777" w:rsidR="00F259BD" w:rsidRDefault="00F259BD">
    <w:pPr>
      <w:pStyle w:val="Footer"/>
      <w:rPr>
        <w:sz w:val="1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3"/>
      <w:gridCol w:w="3732"/>
      <w:gridCol w:w="3733"/>
      <w:gridCol w:w="3733"/>
      <w:gridCol w:w="1701"/>
      <w:gridCol w:w="1701"/>
    </w:tblGrid>
    <w:tr w:rsidR="00F259BD" w14:paraId="46D4BEED" w14:textId="77777777">
      <w:trPr>
        <w:cantSplit/>
      </w:trPr>
      <w:tc>
        <w:tcPr>
          <w:tcW w:w="993" w:type="dxa"/>
          <w:vAlign w:val="center"/>
        </w:tcPr>
        <w:p w14:paraId="2B5C184E" w14:textId="77777777" w:rsidR="00F259BD" w:rsidRDefault="00F259BD" w:rsidP="00897C14">
          <w:pPr>
            <w:pStyle w:val="tabela"/>
          </w:pPr>
        </w:p>
      </w:tc>
      <w:tc>
        <w:tcPr>
          <w:tcW w:w="3732" w:type="dxa"/>
          <w:vAlign w:val="center"/>
        </w:tcPr>
        <w:p w14:paraId="071D4207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Izradio:</w:t>
          </w:r>
        </w:p>
      </w:tc>
      <w:tc>
        <w:tcPr>
          <w:tcW w:w="3733" w:type="dxa"/>
          <w:vAlign w:val="center"/>
        </w:tcPr>
        <w:p w14:paraId="087ACA48" w14:textId="77777777" w:rsidR="00F259BD" w:rsidRDefault="00F259BD" w:rsidP="00897C14">
          <w:pPr>
            <w:pStyle w:val="tabela"/>
          </w:pPr>
          <w:r>
            <w:t>Kontrolisao:</w:t>
          </w:r>
        </w:p>
      </w:tc>
      <w:tc>
        <w:tcPr>
          <w:tcW w:w="3733" w:type="dxa"/>
          <w:vAlign w:val="center"/>
        </w:tcPr>
        <w:p w14:paraId="69AEE76C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Odobrio:</w:t>
          </w:r>
        </w:p>
      </w:tc>
      <w:tc>
        <w:tcPr>
          <w:tcW w:w="1701" w:type="dxa"/>
          <w:vMerge w:val="restart"/>
          <w:vAlign w:val="center"/>
        </w:tcPr>
        <w:p w14:paraId="75F10E12" w14:textId="77777777" w:rsidR="00F259BD" w:rsidRDefault="00F259BD" w:rsidP="00897C14">
          <w:pPr>
            <w:pStyle w:val="tabela"/>
          </w:pPr>
          <w:r>
            <w:t>Datum primene:</w:t>
          </w:r>
        </w:p>
      </w:tc>
      <w:tc>
        <w:tcPr>
          <w:tcW w:w="1701" w:type="dxa"/>
          <w:vMerge w:val="restart"/>
          <w:vAlign w:val="center"/>
        </w:tcPr>
        <w:p w14:paraId="3BB5C1B3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Kopija broj:</w:t>
          </w:r>
        </w:p>
      </w:tc>
    </w:tr>
    <w:tr w:rsidR="00F259BD" w14:paraId="01BF9FEC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6AAD6E33" w14:textId="77777777" w:rsidR="00F259BD" w:rsidRDefault="00F259BD">
          <w:pPr>
            <w:spacing w:line="280" w:lineRule="exact"/>
            <w:rPr>
              <w:sz w:val="20"/>
            </w:rPr>
          </w:pPr>
          <w:r>
            <w:rPr>
              <w:sz w:val="20"/>
            </w:rPr>
            <w:t>Ime :</w:t>
          </w:r>
        </w:p>
      </w:tc>
      <w:tc>
        <w:tcPr>
          <w:tcW w:w="3732" w:type="dxa"/>
          <w:vAlign w:val="center"/>
        </w:tcPr>
        <w:p w14:paraId="1A698E25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"Izradio"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5E7EDF55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"Kontrolisao"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444A9B11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"Odobrio"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/>
          <w:vAlign w:val="center"/>
        </w:tcPr>
        <w:p w14:paraId="7D2BB72F" w14:textId="77777777" w:rsidR="00F259BD" w:rsidRDefault="00F259BD">
          <w:pPr>
            <w:spacing w:line="280" w:lineRule="exact"/>
          </w:pPr>
        </w:p>
      </w:tc>
      <w:tc>
        <w:tcPr>
          <w:tcW w:w="1701" w:type="dxa"/>
          <w:vMerge/>
          <w:vAlign w:val="center"/>
        </w:tcPr>
        <w:p w14:paraId="111F8861" w14:textId="77777777" w:rsidR="00F259BD" w:rsidRDefault="00F259BD">
          <w:pPr>
            <w:spacing w:line="280" w:lineRule="exact"/>
          </w:pPr>
        </w:p>
      </w:tc>
    </w:tr>
    <w:tr w:rsidR="00F259BD" w14:paraId="7BF4349E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2F66DA6E" w14:textId="77777777" w:rsidR="00F259BD" w:rsidRDefault="00F259BD">
          <w:pPr>
            <w:rPr>
              <w:sz w:val="20"/>
            </w:rPr>
          </w:pPr>
          <w:r>
            <w:rPr>
              <w:sz w:val="20"/>
            </w:rPr>
            <w:t>Funkcija:</w:t>
          </w:r>
        </w:p>
      </w:tc>
      <w:tc>
        <w:tcPr>
          <w:tcW w:w="3732" w:type="dxa"/>
          <w:vAlign w:val="center"/>
        </w:tcPr>
        <w:p w14:paraId="17D6828F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"AutorFun"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1B5B7534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"KontrolFun"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3733" w:type="dxa"/>
          <w:vAlign w:val="center"/>
        </w:tcPr>
        <w:p w14:paraId="1EAC09C9" w14:textId="77777777" w:rsidR="00F259BD" w:rsidRDefault="00F259BD">
          <w:pPr>
            <w:rPr>
              <w:sz w:val="16"/>
              <w:szCs w:val="24"/>
            </w:rPr>
          </w:pPr>
          <w:r>
            <w:rPr>
              <w:sz w:val="16"/>
              <w:szCs w:val="24"/>
            </w:rPr>
            <w:fldChar w:fldCharType="begin"/>
          </w:r>
          <w:r>
            <w:rPr>
              <w:sz w:val="16"/>
              <w:szCs w:val="24"/>
            </w:rPr>
            <w:instrText xml:space="preserve"> DOCVARIABLE "OdobFun" </w:instrText>
          </w:r>
          <w:r>
            <w:rPr>
              <w:sz w:val="16"/>
              <w:szCs w:val="24"/>
            </w:rP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490018D8" w14:textId="77777777" w:rsidR="00F259BD" w:rsidRDefault="00F259BD">
          <w:pPr>
            <w:rPr>
              <w:sz w:val="12"/>
            </w:rPr>
          </w:pPr>
          <w:r>
            <w:fldChar w:fldCharType="begin"/>
          </w:r>
          <w:r>
            <w:instrText xml:space="preserve"> DOCVARIABLE "DatPrim" </w:instrText>
          </w:r>
          <w:r>
            <w:fldChar w:fldCharType="end"/>
          </w:r>
        </w:p>
      </w:tc>
      <w:tc>
        <w:tcPr>
          <w:tcW w:w="1701" w:type="dxa"/>
          <w:vMerge w:val="restart"/>
          <w:vAlign w:val="center"/>
        </w:tcPr>
        <w:p w14:paraId="23C5F27C" w14:textId="77777777" w:rsidR="00F259BD" w:rsidRDefault="00F259BD">
          <w:pPr>
            <w:rPr>
              <w:sz w:val="12"/>
            </w:rPr>
          </w:pPr>
          <w:r>
            <w:fldChar w:fldCharType="begin"/>
          </w:r>
          <w:r>
            <w:instrText xml:space="preserve"> DOCVARIABLE "BrKop" </w:instrText>
          </w:r>
          <w:r>
            <w:fldChar w:fldCharType="end"/>
          </w:r>
        </w:p>
      </w:tc>
    </w:tr>
    <w:tr w:rsidR="00F259BD" w14:paraId="60131C0E" w14:textId="77777777">
      <w:trPr>
        <w:cantSplit/>
        <w:trHeight w:hRule="exact" w:val="284"/>
      </w:trPr>
      <w:tc>
        <w:tcPr>
          <w:tcW w:w="993" w:type="dxa"/>
          <w:vAlign w:val="center"/>
        </w:tcPr>
        <w:p w14:paraId="62938CBB" w14:textId="77777777" w:rsidR="00F259BD" w:rsidRDefault="00F259BD">
          <w:pPr>
            <w:spacing w:line="280" w:lineRule="exact"/>
            <w:rPr>
              <w:sz w:val="20"/>
            </w:rPr>
          </w:pPr>
          <w:r>
            <w:rPr>
              <w:sz w:val="20"/>
            </w:rPr>
            <w:t>Potpis:</w:t>
          </w:r>
        </w:p>
      </w:tc>
      <w:tc>
        <w:tcPr>
          <w:tcW w:w="3732" w:type="dxa"/>
          <w:vAlign w:val="center"/>
        </w:tcPr>
        <w:p w14:paraId="518ABB2C" w14:textId="77777777" w:rsidR="00F259BD" w:rsidRDefault="00F259BD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523B6DA3" w14:textId="77777777" w:rsidR="00F259BD" w:rsidRDefault="00F259BD">
          <w:pPr>
            <w:rPr>
              <w:sz w:val="16"/>
            </w:rPr>
          </w:pPr>
        </w:p>
      </w:tc>
      <w:tc>
        <w:tcPr>
          <w:tcW w:w="3733" w:type="dxa"/>
          <w:vAlign w:val="center"/>
        </w:tcPr>
        <w:p w14:paraId="4CE9DA36" w14:textId="77777777" w:rsidR="00F259BD" w:rsidRDefault="00F259BD">
          <w:pPr>
            <w:rPr>
              <w:sz w:val="16"/>
            </w:rPr>
          </w:pPr>
        </w:p>
      </w:tc>
      <w:tc>
        <w:tcPr>
          <w:tcW w:w="1701" w:type="dxa"/>
          <w:vMerge/>
          <w:vAlign w:val="center"/>
        </w:tcPr>
        <w:p w14:paraId="426514D8" w14:textId="77777777" w:rsidR="00F259BD" w:rsidRDefault="00F259BD">
          <w:pPr>
            <w:rPr>
              <w:b/>
            </w:rPr>
          </w:pPr>
        </w:p>
      </w:tc>
      <w:tc>
        <w:tcPr>
          <w:tcW w:w="1701" w:type="dxa"/>
          <w:vMerge/>
          <w:vAlign w:val="center"/>
        </w:tcPr>
        <w:p w14:paraId="3ADD8A65" w14:textId="77777777" w:rsidR="00F259BD" w:rsidRDefault="00F259BD">
          <w:pPr>
            <w:spacing w:line="280" w:lineRule="exact"/>
          </w:pPr>
        </w:p>
      </w:tc>
    </w:tr>
  </w:tbl>
  <w:p w14:paraId="58283D58" w14:textId="77777777" w:rsidR="00F259BD" w:rsidRDefault="00F259BD">
    <w:pPr>
      <w:rPr>
        <w:sz w:val="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8188"/>
      <w:gridCol w:w="2234"/>
    </w:tblGrid>
    <w:tr w:rsidR="00F259BD" w14:paraId="3B7D308E" w14:textId="77777777">
      <w:tc>
        <w:tcPr>
          <w:tcW w:w="8188" w:type="dxa"/>
        </w:tcPr>
        <w:p w14:paraId="1AC64744" w14:textId="77777777" w:rsidR="00F259BD" w:rsidRPr="00014683" w:rsidRDefault="00F259BD">
          <w:pPr>
            <w:rPr>
              <w:sz w:val="10"/>
              <w:lang w:val="sv-SE"/>
            </w:rPr>
          </w:pPr>
          <w:r w:rsidRPr="00014683">
            <w:rPr>
              <w:sz w:val="10"/>
              <w:lang w:val="sv-SE"/>
            </w:rPr>
            <w:t>Ovaj dokument je vlasništvo DP «Beogradska pekarska industrija». Dokument se ne može kopirati i pre štampavati bez odobrenja BPI.</w:t>
          </w:r>
        </w:p>
      </w:tc>
      <w:tc>
        <w:tcPr>
          <w:tcW w:w="2234" w:type="dxa"/>
        </w:tcPr>
        <w:p w14:paraId="43A8BD91" w14:textId="77777777" w:rsidR="00F259BD" w:rsidRDefault="00F259BD">
          <w:pPr>
            <w:rPr>
              <w:sz w:val="10"/>
              <w:szCs w:val="10"/>
            </w:rPr>
          </w:pPr>
          <w:r>
            <w:rPr>
              <w:sz w:val="10"/>
              <w:szCs w:val="10"/>
            </w:rPr>
            <w:t xml:space="preserve">Fajl: </w:t>
          </w:r>
          <w:fldSimple w:instr=" FILENAME  \* MERGEFORMAT ">
            <w:r w:rsidR="00F746D4" w:rsidRPr="00F746D4">
              <w:rPr>
                <w:noProof/>
                <w:sz w:val="10"/>
                <w:szCs w:val="10"/>
              </w:rPr>
              <w:t>HP-2-dijagram</w:t>
            </w:r>
            <w:r w:rsidR="00F746D4">
              <w:rPr>
                <w:noProof/>
              </w:rPr>
              <w:t xml:space="preserve"> toka</w:t>
            </w:r>
          </w:fldSimple>
        </w:p>
      </w:tc>
    </w:tr>
  </w:tbl>
  <w:p w14:paraId="4CBC78FF" w14:textId="77777777" w:rsidR="00F259BD" w:rsidRDefault="00F259BD">
    <w:pPr>
      <w:pStyle w:val="Footer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B9B82" w14:textId="77777777" w:rsidR="00F259BD" w:rsidRDefault="00F259BD">
    <w:pPr>
      <w:rPr>
        <w:sz w:val="4"/>
      </w:rPr>
    </w:pPr>
  </w:p>
  <w:p w14:paraId="27F9A3FE" w14:textId="77777777" w:rsidR="00F259BD" w:rsidRDefault="00F259BD">
    <w:pPr>
      <w:pStyle w:val="Footer"/>
      <w:rPr>
        <w:lang w:val="sl-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C9EBBC" w14:textId="77777777" w:rsidR="00ED1AA6" w:rsidRDefault="00ED1AA6">
      <w:r>
        <w:separator/>
      </w:r>
    </w:p>
  </w:footnote>
  <w:footnote w:type="continuationSeparator" w:id="0">
    <w:p w14:paraId="7507E8E3" w14:textId="77777777" w:rsidR="00ED1AA6" w:rsidRDefault="00ED1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B91C4" w14:textId="77777777" w:rsidR="00F746D4" w:rsidRDefault="00F746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9"/>
      <w:gridCol w:w="5245"/>
      <w:gridCol w:w="2693"/>
    </w:tblGrid>
    <w:tr w:rsidR="00F259BD" w14:paraId="74642D1D" w14:textId="77777777" w:rsidTr="009912A1">
      <w:trPr>
        <w:cantSplit/>
        <w:trHeight w:val="408"/>
      </w:trPr>
      <w:tc>
        <w:tcPr>
          <w:tcW w:w="2549" w:type="dxa"/>
          <w:vMerge w:val="restart"/>
        </w:tcPr>
        <w:p w14:paraId="69FF78A6" w14:textId="19FEE6BE" w:rsidR="00F259BD" w:rsidRDefault="00F259BD" w:rsidP="0079148D">
          <w:pPr>
            <w:spacing w:before="40"/>
            <w:rPr>
              <w:rFonts w:ascii="Cooper BlkItHd BT" w:hAnsi="Cooper BlkItHd BT"/>
              <w:noProof/>
              <w:sz w:val="22"/>
            </w:rPr>
          </w:pPr>
        </w:p>
        <w:p w14:paraId="08C47703" w14:textId="29804E96" w:rsidR="00F259BD" w:rsidRDefault="00F259BD" w:rsidP="0079148D">
          <w:pPr>
            <w:spacing w:after="40"/>
            <w:rPr>
              <w:b/>
              <w:bCs/>
              <w:noProof/>
              <w:sz w:val="22"/>
              <w:szCs w:val="22"/>
              <w:lang w:val="sl-SI"/>
            </w:rPr>
          </w:pPr>
        </w:p>
        <w:p w14:paraId="217FFEEE" w14:textId="1DE7F17A" w:rsidR="00F259BD" w:rsidRPr="009912A1" w:rsidRDefault="00F259BD" w:rsidP="009912A1">
          <w:pPr>
            <w:rPr>
              <w:sz w:val="32"/>
              <w:szCs w:val="32"/>
            </w:rPr>
          </w:pPr>
          <w:r w:rsidRPr="009912A1">
            <w:rPr>
              <w:b/>
              <w:sz w:val="32"/>
              <w:szCs w:val="32"/>
              <w:lang w:val="pl-PL"/>
            </w:rPr>
            <w:t>„</w:t>
          </w:r>
          <w:r w:rsidR="00F746D4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9912A1">
            <w:rPr>
              <w:b/>
              <w:sz w:val="32"/>
              <w:szCs w:val="32"/>
              <w:lang w:val="pl-PL"/>
            </w:rPr>
            <w:t xml:space="preserve">”      </w:t>
          </w:r>
        </w:p>
        <w:p w14:paraId="7416677B" w14:textId="63D1421A" w:rsidR="00F259BD" w:rsidRDefault="00F259BD" w:rsidP="000A1356">
          <w:pPr>
            <w:rPr>
              <w:sz w:val="22"/>
              <w:szCs w:val="22"/>
              <w:lang w:val="sl-SI"/>
            </w:rPr>
          </w:pPr>
        </w:p>
        <w:p w14:paraId="1A8CDF22" w14:textId="77777777" w:rsidR="00F259BD" w:rsidRPr="000A1356" w:rsidRDefault="00F259BD" w:rsidP="000A1356">
          <w:pPr>
            <w:rPr>
              <w:sz w:val="22"/>
              <w:szCs w:val="22"/>
              <w:lang w:val="sl-SI"/>
            </w:rPr>
          </w:pPr>
        </w:p>
      </w:tc>
      <w:tc>
        <w:tcPr>
          <w:tcW w:w="5245" w:type="dxa"/>
          <w:vMerge w:val="restart"/>
          <w:vAlign w:val="center"/>
        </w:tcPr>
        <w:p w14:paraId="2958E229" w14:textId="2F3652BE" w:rsidR="00F259BD" w:rsidRPr="00FD11DA" w:rsidRDefault="00F259BD" w:rsidP="00FD11DA">
          <w:pPr>
            <w:rPr>
              <w:b/>
              <w:bCs/>
              <w:caps/>
              <w:noProof/>
              <w:sz w:val="26"/>
            </w:rPr>
          </w:pPr>
          <w:r>
            <w:rPr>
              <w:b/>
              <w:bCs/>
              <w:caps/>
              <w:noProof/>
              <w:sz w:val="26"/>
              <w:lang w:val="pl-PL"/>
            </w:rPr>
            <w:t>dijagram toka</w:t>
          </w:r>
        </w:p>
      </w:tc>
      <w:tc>
        <w:tcPr>
          <w:tcW w:w="2693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51E90B52" w14:textId="1C6854F3" w:rsidR="00F259BD" w:rsidRPr="006542CF" w:rsidRDefault="00F259BD" w:rsidP="0079148D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Cs w:val="24"/>
            </w:rPr>
          </w:pPr>
          <w:r w:rsidRPr="006542CF">
            <w:rPr>
              <w:szCs w:val="24"/>
              <w:lang w:val="sr-Latn-CS"/>
            </w:rPr>
            <w:t xml:space="preserve">   Šifra     </w:t>
          </w:r>
          <w:r>
            <w:rPr>
              <w:szCs w:val="24"/>
              <w:lang w:val="sr-Latn-CS"/>
            </w:rPr>
            <w:t xml:space="preserve">  HP-02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Sifra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F259BD" w14:paraId="2925F6BB" w14:textId="77777777" w:rsidTr="009912A1">
      <w:trPr>
        <w:cantSplit/>
        <w:trHeight w:val="443"/>
      </w:trPr>
      <w:tc>
        <w:tcPr>
          <w:tcW w:w="2549" w:type="dxa"/>
          <w:vMerge/>
        </w:tcPr>
        <w:p w14:paraId="4223BA0E" w14:textId="77777777" w:rsidR="00F259BD" w:rsidRDefault="00F259BD" w:rsidP="0079148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5245" w:type="dxa"/>
          <w:vMerge/>
          <w:vAlign w:val="center"/>
        </w:tcPr>
        <w:p w14:paraId="6FA58320" w14:textId="77777777" w:rsidR="00F259BD" w:rsidRDefault="00F259BD" w:rsidP="0079148D">
          <w:pPr>
            <w:rPr>
              <w:caps/>
              <w:sz w:val="26"/>
            </w:rPr>
          </w:pPr>
        </w:p>
      </w:tc>
      <w:tc>
        <w:tcPr>
          <w:tcW w:w="269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BA44CE0" w14:textId="77777777" w:rsidR="00F259BD" w:rsidRPr="006542CF" w:rsidRDefault="00F259BD" w:rsidP="0079148D">
          <w:pPr>
            <w:rPr>
              <w:noProof/>
              <w:szCs w:val="24"/>
            </w:rPr>
          </w:pPr>
          <w:r w:rsidRPr="006542CF">
            <w:rPr>
              <w:szCs w:val="24"/>
            </w:rPr>
            <w:t xml:space="preserve">  Verzija</w:t>
          </w:r>
          <w:r>
            <w:rPr>
              <w:szCs w:val="24"/>
            </w:rPr>
            <w:t xml:space="preserve">    1.0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Verzija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F259BD" w14:paraId="7D6E3E6B" w14:textId="77777777" w:rsidTr="009912A1">
      <w:trPr>
        <w:cantSplit/>
        <w:trHeight w:val="425"/>
      </w:trPr>
      <w:tc>
        <w:tcPr>
          <w:tcW w:w="2549" w:type="dxa"/>
          <w:vMerge/>
        </w:tcPr>
        <w:p w14:paraId="3077371B" w14:textId="77777777" w:rsidR="00F259BD" w:rsidRDefault="00F259BD" w:rsidP="0079148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5245" w:type="dxa"/>
          <w:vMerge/>
          <w:vAlign w:val="center"/>
        </w:tcPr>
        <w:p w14:paraId="6889D21C" w14:textId="77777777" w:rsidR="00F259BD" w:rsidRDefault="00F259BD" w:rsidP="0079148D">
          <w:pPr>
            <w:rPr>
              <w:caps/>
              <w:sz w:val="26"/>
            </w:rPr>
          </w:pPr>
        </w:p>
      </w:tc>
      <w:tc>
        <w:tcPr>
          <w:tcW w:w="2693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0A4E6B12" w14:textId="44687657" w:rsidR="00F259BD" w:rsidRPr="006542CF" w:rsidRDefault="00F259BD" w:rsidP="00B82CF1">
          <w:pPr>
            <w:rPr>
              <w:noProof/>
              <w:szCs w:val="24"/>
            </w:rPr>
          </w:pPr>
          <w:r w:rsidRPr="006542CF">
            <w:rPr>
              <w:noProof/>
              <w:szCs w:val="24"/>
            </w:rPr>
            <w:t xml:space="preserve">  Strana </w:t>
          </w:r>
          <w:r w:rsidRPr="0079148D">
            <w:rPr>
              <w:noProof/>
              <w:szCs w:val="24"/>
            </w:rPr>
            <w:t xml:space="preserve"> </w:t>
          </w:r>
          <w:r>
            <w:rPr>
              <w:noProof/>
              <w:szCs w:val="24"/>
            </w:rPr>
            <w:t xml:space="preserve">   </w:t>
          </w:r>
          <w:r w:rsidRPr="0079148D">
            <w:rPr>
              <w:noProof/>
              <w:szCs w:val="24"/>
            </w:rPr>
            <w:fldChar w:fldCharType="begin"/>
          </w:r>
          <w:r w:rsidRPr="0079148D">
            <w:rPr>
              <w:noProof/>
              <w:szCs w:val="24"/>
            </w:rPr>
            <w:instrText xml:space="preserve"> PAGE </w:instrText>
          </w:r>
          <w:r w:rsidRPr="0079148D">
            <w:rPr>
              <w:noProof/>
              <w:szCs w:val="24"/>
            </w:rPr>
            <w:fldChar w:fldCharType="separate"/>
          </w:r>
          <w:r w:rsidR="00F746D4">
            <w:rPr>
              <w:noProof/>
              <w:szCs w:val="24"/>
            </w:rPr>
            <w:t>1</w:t>
          </w:r>
          <w:r w:rsidRPr="0079148D">
            <w:rPr>
              <w:noProof/>
              <w:szCs w:val="24"/>
            </w:rPr>
            <w:fldChar w:fldCharType="end"/>
          </w:r>
          <w:r>
            <w:rPr>
              <w:noProof/>
              <w:szCs w:val="24"/>
            </w:rPr>
            <w:t xml:space="preserve"> od 5</w:t>
          </w:r>
        </w:p>
      </w:tc>
    </w:tr>
  </w:tbl>
  <w:p w14:paraId="095D8782" w14:textId="2D8A24E0" w:rsidR="00F259BD" w:rsidRDefault="00F259B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1"/>
      <w:gridCol w:w="6237"/>
      <w:gridCol w:w="1134"/>
      <w:gridCol w:w="1704"/>
    </w:tblGrid>
    <w:tr w:rsidR="00F259BD" w14:paraId="5B8F7DF5" w14:textId="77777777">
      <w:trPr>
        <w:cantSplit/>
        <w:trHeight w:val="340"/>
      </w:trPr>
      <w:tc>
        <w:tcPr>
          <w:tcW w:w="1131" w:type="dxa"/>
          <w:vMerge w:val="restart"/>
        </w:tcPr>
        <w:p w14:paraId="4CDEA6C8" w14:textId="77777777" w:rsidR="00F259BD" w:rsidRDefault="00F259BD">
          <w:pPr>
            <w:spacing w:before="40"/>
            <w:rPr>
              <w:rFonts w:ascii="Cooper BlkItHd BT" w:hAnsi="Cooper BlkItHd BT"/>
              <w:noProof/>
              <w:sz w:val="22"/>
            </w:rPr>
          </w:pPr>
          <w:r>
            <w:rPr>
              <w:rFonts w:ascii="Cooper BlkItHd BT" w:hAnsi="Cooper BlkItHd BT"/>
              <w:noProof/>
              <w:sz w:val="22"/>
            </w:rPr>
            <w:drawing>
              <wp:inline distT="0" distB="0" distL="0" distR="0" wp14:anchorId="28F167BB" wp14:editId="50254035">
                <wp:extent cx="447675" cy="647700"/>
                <wp:effectExtent l="19050" t="0" r="9525" b="0"/>
                <wp:docPr id="1" name="Picture 1" descr="BPI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PI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4B12751" w14:textId="77777777" w:rsidR="00F259BD" w:rsidRDefault="00F259BD">
          <w:pPr>
            <w:spacing w:after="40"/>
            <w:rPr>
              <w:b/>
              <w:bCs/>
              <w:noProof/>
              <w:sz w:val="22"/>
              <w:lang w:val="sl-SI"/>
            </w:rPr>
          </w:pPr>
          <w:r>
            <w:rPr>
              <w:b/>
              <w:bCs/>
              <w:noProof/>
              <w:sz w:val="22"/>
              <w:lang w:val="sl-SI"/>
            </w:rPr>
            <w:t>Đurićeva  5</w:t>
          </w:r>
        </w:p>
      </w:tc>
      <w:tc>
        <w:tcPr>
          <w:tcW w:w="6237" w:type="dxa"/>
          <w:vMerge w:val="restart"/>
          <w:vAlign w:val="center"/>
        </w:tcPr>
        <w:p w14:paraId="6B3E0E0A" w14:textId="77777777" w:rsidR="00F259BD" w:rsidRDefault="00F259BD">
          <w:pPr>
            <w:rPr>
              <w:caps/>
              <w:noProof/>
              <w:sz w:val="26"/>
              <w:lang w:val="sl-SI"/>
            </w:rPr>
          </w:pPr>
          <w:r w:rsidRPr="00014683">
            <w:rPr>
              <w:caps/>
              <w:noProof/>
              <w:sz w:val="26"/>
              <w:lang w:val="pl-PL"/>
            </w:rPr>
            <w:t xml:space="preserve">HACCP </w:t>
          </w:r>
          <w:r>
            <w:rPr>
              <w:caps/>
              <w:noProof/>
              <w:sz w:val="26"/>
              <w:lang w:val="sr-Cyrl-CS"/>
            </w:rPr>
            <w:t xml:space="preserve">– ANALIZA </w:t>
          </w:r>
          <w:r>
            <w:rPr>
              <w:caps/>
              <w:noProof/>
              <w:sz w:val="26"/>
              <w:lang w:val="sl-SI"/>
            </w:rPr>
            <w:t>OPASNOSTI I KRITIČNE KONTROLNE TAČKE</w:t>
          </w:r>
        </w:p>
      </w:tc>
      <w:tc>
        <w:tcPr>
          <w:tcW w:w="113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46AD77A4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Šifra:</w:t>
          </w:r>
        </w:p>
      </w:tc>
      <w:tc>
        <w:tcPr>
          <w:tcW w:w="170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07D39889" w14:textId="77777777" w:rsidR="00F259BD" w:rsidRDefault="00F259BD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Sifra \* CHARFORMAT  \* MERGEFORMAT </w:instrText>
          </w:r>
          <w:r>
            <w:rPr>
              <w:sz w:val="22"/>
            </w:rPr>
            <w:fldChar w:fldCharType="end"/>
          </w:r>
        </w:p>
      </w:tc>
    </w:tr>
    <w:tr w:rsidR="00F259BD" w14:paraId="3EC029E5" w14:textId="77777777">
      <w:trPr>
        <w:cantSplit/>
        <w:trHeight w:val="340"/>
      </w:trPr>
      <w:tc>
        <w:tcPr>
          <w:tcW w:w="1131" w:type="dxa"/>
          <w:vMerge/>
        </w:tcPr>
        <w:p w14:paraId="2AE01711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71E1B2B3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A9180D3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Verzija: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B080BF9" w14:textId="77777777" w:rsidR="00F259BD" w:rsidRDefault="00F259BD">
          <w:pPr>
            <w:rPr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Verzija \* CHARFORMAT  \* MERGEFORMAT </w:instrText>
          </w:r>
          <w:r>
            <w:rPr>
              <w:sz w:val="22"/>
            </w:rPr>
            <w:fldChar w:fldCharType="end"/>
          </w:r>
        </w:p>
      </w:tc>
    </w:tr>
    <w:tr w:rsidR="00F259BD" w14:paraId="22B68182" w14:textId="77777777">
      <w:trPr>
        <w:cantSplit/>
        <w:trHeight w:val="340"/>
      </w:trPr>
      <w:tc>
        <w:tcPr>
          <w:tcW w:w="1131" w:type="dxa"/>
          <w:vMerge/>
        </w:tcPr>
        <w:p w14:paraId="6D14193F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371964AC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37EBC8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Datum: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05D3491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DOCVARIABLE DatPrim \* MERGEFORMAT </w:instrText>
          </w:r>
          <w:r>
            <w:rPr>
              <w:noProof/>
              <w:sz w:val="22"/>
            </w:rPr>
            <w:fldChar w:fldCharType="end"/>
          </w:r>
        </w:p>
      </w:tc>
    </w:tr>
    <w:tr w:rsidR="00F259BD" w14:paraId="5E71D3FB" w14:textId="77777777">
      <w:trPr>
        <w:cantSplit/>
        <w:trHeight w:val="340"/>
      </w:trPr>
      <w:tc>
        <w:tcPr>
          <w:tcW w:w="1131" w:type="dxa"/>
          <w:vMerge/>
        </w:tcPr>
        <w:p w14:paraId="4E93221B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7D904364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22764E83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Strana:</w:t>
          </w:r>
        </w:p>
      </w:tc>
      <w:tc>
        <w:tcPr>
          <w:tcW w:w="170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2FAEC2BF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PAGE  \* MERGEFORMAT </w:instrText>
          </w:r>
          <w:r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noProof/>
              <w:sz w:val="22"/>
            </w:rPr>
            <w:fldChar w:fldCharType="end"/>
          </w:r>
          <w:r>
            <w:rPr>
              <w:noProof/>
              <w:sz w:val="22"/>
            </w:rPr>
            <w:t xml:space="preserve"> od  </w:t>
          </w:r>
          <w:fldSimple w:instr=" NUMPAGES  \* MERGEFORMAT ">
            <w:r w:rsidR="00F746D4" w:rsidRPr="00F746D4">
              <w:rPr>
                <w:noProof/>
                <w:sz w:val="22"/>
              </w:rPr>
              <w:t>1</w:t>
            </w:r>
          </w:fldSimple>
        </w:p>
      </w:tc>
    </w:tr>
  </w:tbl>
  <w:p w14:paraId="4FDE1FAC" w14:textId="77777777" w:rsidR="00F259BD" w:rsidRDefault="00F259BD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5"/>
      <w:gridCol w:w="5529"/>
      <w:gridCol w:w="2693"/>
    </w:tblGrid>
    <w:tr w:rsidR="00F259BD" w14:paraId="38E3A08D" w14:textId="77777777" w:rsidTr="00210089">
      <w:trPr>
        <w:cantSplit/>
        <w:trHeight w:val="408"/>
      </w:trPr>
      <w:tc>
        <w:tcPr>
          <w:tcW w:w="2265" w:type="dxa"/>
          <w:vMerge w:val="restart"/>
        </w:tcPr>
        <w:p w14:paraId="18F8EC69" w14:textId="53C8BF56" w:rsidR="00F259BD" w:rsidRDefault="00F259BD" w:rsidP="0079148D">
          <w:pPr>
            <w:spacing w:before="40"/>
            <w:rPr>
              <w:rFonts w:ascii="Cooper BlkItHd BT" w:hAnsi="Cooper BlkItHd BT"/>
              <w:noProof/>
              <w:sz w:val="22"/>
            </w:rPr>
          </w:pPr>
        </w:p>
        <w:p w14:paraId="209238F6" w14:textId="0729BBA8" w:rsidR="00F259BD" w:rsidRDefault="00F259BD" w:rsidP="0079148D">
          <w:pPr>
            <w:spacing w:after="40"/>
            <w:rPr>
              <w:b/>
              <w:bCs/>
              <w:noProof/>
              <w:sz w:val="22"/>
              <w:szCs w:val="22"/>
              <w:lang w:val="sl-SI"/>
            </w:rPr>
          </w:pPr>
        </w:p>
        <w:p w14:paraId="249FED6A" w14:textId="2C35CCED" w:rsidR="00F259BD" w:rsidRDefault="00F259BD" w:rsidP="000A1356">
          <w:pPr>
            <w:rPr>
              <w:sz w:val="22"/>
              <w:szCs w:val="22"/>
              <w:lang w:val="sl-SI"/>
            </w:rPr>
          </w:pPr>
        </w:p>
        <w:p w14:paraId="2663D041" w14:textId="77777777" w:rsidR="00F259BD" w:rsidRPr="000A1356" w:rsidRDefault="00F259BD" w:rsidP="000A1356">
          <w:pPr>
            <w:rPr>
              <w:sz w:val="22"/>
              <w:szCs w:val="22"/>
              <w:lang w:val="sl-SI"/>
            </w:rPr>
          </w:pPr>
        </w:p>
      </w:tc>
      <w:tc>
        <w:tcPr>
          <w:tcW w:w="5529" w:type="dxa"/>
          <w:vMerge w:val="restart"/>
          <w:vAlign w:val="center"/>
        </w:tcPr>
        <w:p w14:paraId="5E3911CC" w14:textId="77777777" w:rsidR="00F259BD" w:rsidRPr="00FD11DA" w:rsidRDefault="00F259BD" w:rsidP="00FD11DA">
          <w:pPr>
            <w:rPr>
              <w:b/>
              <w:bCs/>
              <w:caps/>
              <w:noProof/>
              <w:sz w:val="26"/>
            </w:rPr>
          </w:pPr>
          <w:r w:rsidRPr="00014683">
            <w:rPr>
              <w:b/>
              <w:bCs/>
              <w:caps/>
              <w:noProof/>
              <w:sz w:val="26"/>
              <w:lang w:val="pl-PL"/>
            </w:rPr>
            <w:t xml:space="preserve">HACCP </w:t>
          </w:r>
          <w:r>
            <w:rPr>
              <w:b/>
              <w:bCs/>
              <w:caps/>
              <w:noProof/>
              <w:sz w:val="26"/>
            </w:rPr>
            <w:t>PLAN - PEKARA</w:t>
          </w:r>
        </w:p>
      </w:tc>
      <w:tc>
        <w:tcPr>
          <w:tcW w:w="2693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4E6CA430" w14:textId="77777777" w:rsidR="00F259BD" w:rsidRPr="006542CF" w:rsidRDefault="00F259BD" w:rsidP="0079148D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Cs w:val="24"/>
            </w:rPr>
          </w:pPr>
          <w:r w:rsidRPr="006542CF">
            <w:rPr>
              <w:szCs w:val="24"/>
              <w:lang w:val="sr-Latn-CS"/>
            </w:rPr>
            <w:t xml:space="preserve">   Šifra     </w:t>
          </w:r>
          <w:r>
            <w:rPr>
              <w:szCs w:val="24"/>
              <w:lang w:val="sr-Latn-CS"/>
            </w:rPr>
            <w:t xml:space="preserve">  HP-01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Sifra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F259BD" w14:paraId="4C4D35EF" w14:textId="77777777" w:rsidTr="007A3D41">
      <w:trPr>
        <w:cantSplit/>
        <w:trHeight w:val="443"/>
      </w:trPr>
      <w:tc>
        <w:tcPr>
          <w:tcW w:w="2265" w:type="dxa"/>
          <w:vMerge/>
        </w:tcPr>
        <w:p w14:paraId="0F931645" w14:textId="77777777" w:rsidR="00F259BD" w:rsidRDefault="00F259BD" w:rsidP="0079148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5529" w:type="dxa"/>
          <w:vMerge/>
          <w:vAlign w:val="center"/>
        </w:tcPr>
        <w:p w14:paraId="18CA0EC4" w14:textId="77777777" w:rsidR="00F259BD" w:rsidRDefault="00F259BD" w:rsidP="0079148D">
          <w:pPr>
            <w:rPr>
              <w:caps/>
              <w:sz w:val="26"/>
            </w:rPr>
          </w:pPr>
        </w:p>
      </w:tc>
      <w:tc>
        <w:tcPr>
          <w:tcW w:w="269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AA52370" w14:textId="77777777" w:rsidR="00F259BD" w:rsidRPr="006542CF" w:rsidRDefault="00F259BD" w:rsidP="0079148D">
          <w:pPr>
            <w:rPr>
              <w:noProof/>
              <w:szCs w:val="24"/>
            </w:rPr>
          </w:pPr>
          <w:r w:rsidRPr="006542CF">
            <w:rPr>
              <w:szCs w:val="24"/>
            </w:rPr>
            <w:t xml:space="preserve">  Verzija</w:t>
          </w:r>
          <w:r>
            <w:rPr>
              <w:szCs w:val="24"/>
            </w:rPr>
            <w:t xml:space="preserve">    1.0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Verzija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F259BD" w14:paraId="5A701AA3" w14:textId="77777777" w:rsidTr="00BE1079">
      <w:trPr>
        <w:cantSplit/>
        <w:trHeight w:val="425"/>
      </w:trPr>
      <w:tc>
        <w:tcPr>
          <w:tcW w:w="2265" w:type="dxa"/>
          <w:vMerge/>
        </w:tcPr>
        <w:p w14:paraId="491AFF25" w14:textId="77777777" w:rsidR="00F259BD" w:rsidRDefault="00F259BD" w:rsidP="0079148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5529" w:type="dxa"/>
          <w:vMerge/>
          <w:vAlign w:val="center"/>
        </w:tcPr>
        <w:p w14:paraId="2BBB08CE" w14:textId="77777777" w:rsidR="00F259BD" w:rsidRDefault="00F259BD" w:rsidP="0079148D">
          <w:pPr>
            <w:rPr>
              <w:caps/>
              <w:sz w:val="26"/>
            </w:rPr>
          </w:pPr>
        </w:p>
      </w:tc>
      <w:tc>
        <w:tcPr>
          <w:tcW w:w="2693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414DA2EC" w14:textId="16F8F722" w:rsidR="00F259BD" w:rsidRPr="006542CF" w:rsidRDefault="00F259BD" w:rsidP="00B82CF1">
          <w:pPr>
            <w:rPr>
              <w:noProof/>
              <w:szCs w:val="24"/>
            </w:rPr>
          </w:pPr>
          <w:r w:rsidRPr="006542CF">
            <w:rPr>
              <w:noProof/>
              <w:szCs w:val="24"/>
            </w:rPr>
            <w:t xml:space="preserve">  Strana </w:t>
          </w:r>
          <w:r w:rsidRPr="0079148D">
            <w:rPr>
              <w:noProof/>
              <w:szCs w:val="24"/>
            </w:rPr>
            <w:t xml:space="preserve"> </w:t>
          </w:r>
          <w:r>
            <w:rPr>
              <w:noProof/>
              <w:szCs w:val="24"/>
            </w:rPr>
            <w:t xml:space="preserve">   </w:t>
          </w:r>
          <w:r w:rsidRPr="0079148D">
            <w:rPr>
              <w:noProof/>
              <w:szCs w:val="24"/>
            </w:rPr>
            <w:fldChar w:fldCharType="begin"/>
          </w:r>
          <w:r w:rsidRPr="0079148D">
            <w:rPr>
              <w:noProof/>
              <w:szCs w:val="24"/>
            </w:rPr>
            <w:instrText xml:space="preserve"> PAGE </w:instrText>
          </w:r>
          <w:r w:rsidRPr="0079148D">
            <w:rPr>
              <w:noProof/>
              <w:szCs w:val="24"/>
            </w:rPr>
            <w:fldChar w:fldCharType="separate"/>
          </w:r>
          <w:r w:rsidR="00F746D4">
            <w:rPr>
              <w:noProof/>
              <w:szCs w:val="24"/>
            </w:rPr>
            <w:t>5</w:t>
          </w:r>
          <w:r w:rsidRPr="0079148D">
            <w:rPr>
              <w:noProof/>
              <w:szCs w:val="24"/>
            </w:rPr>
            <w:fldChar w:fldCharType="end"/>
          </w:r>
          <w:r>
            <w:rPr>
              <w:noProof/>
              <w:szCs w:val="24"/>
            </w:rPr>
            <w:t xml:space="preserve"> od 5</w:t>
          </w:r>
        </w:p>
      </w:tc>
    </w:tr>
  </w:tbl>
  <w:p w14:paraId="19BAD66E" w14:textId="77777777" w:rsidR="00F259BD" w:rsidRDefault="00F259BD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1"/>
      <w:gridCol w:w="6237"/>
      <w:gridCol w:w="1134"/>
      <w:gridCol w:w="1704"/>
    </w:tblGrid>
    <w:tr w:rsidR="00F259BD" w14:paraId="786F172C" w14:textId="77777777">
      <w:trPr>
        <w:cantSplit/>
        <w:trHeight w:val="340"/>
      </w:trPr>
      <w:tc>
        <w:tcPr>
          <w:tcW w:w="1131" w:type="dxa"/>
          <w:vMerge w:val="restart"/>
        </w:tcPr>
        <w:p w14:paraId="013A025F" w14:textId="77777777" w:rsidR="00F259BD" w:rsidRDefault="00F259BD">
          <w:pPr>
            <w:spacing w:before="40"/>
            <w:rPr>
              <w:rFonts w:ascii="Cooper BlkItHd BT" w:hAnsi="Cooper BlkItHd BT"/>
              <w:noProof/>
              <w:sz w:val="22"/>
            </w:rPr>
          </w:pPr>
          <w:r>
            <w:rPr>
              <w:rFonts w:ascii="Cooper BlkItHd BT" w:hAnsi="Cooper BlkItHd BT"/>
              <w:noProof/>
              <w:sz w:val="22"/>
            </w:rPr>
            <w:drawing>
              <wp:inline distT="0" distB="0" distL="0" distR="0" wp14:anchorId="401D11D6" wp14:editId="36421DC1">
                <wp:extent cx="447675" cy="647700"/>
                <wp:effectExtent l="19050" t="0" r="9525" b="0"/>
                <wp:docPr id="2" name="Picture 2" descr="BPI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PI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9799708" w14:textId="77777777" w:rsidR="00F259BD" w:rsidRDefault="00F259BD">
          <w:pPr>
            <w:spacing w:after="40"/>
            <w:rPr>
              <w:b/>
              <w:bCs/>
              <w:noProof/>
              <w:sz w:val="22"/>
              <w:lang w:val="sl-SI"/>
            </w:rPr>
          </w:pPr>
          <w:r>
            <w:rPr>
              <w:b/>
              <w:bCs/>
              <w:noProof/>
              <w:sz w:val="22"/>
              <w:lang w:val="sl-SI"/>
            </w:rPr>
            <w:t>Đurićeva  5</w:t>
          </w:r>
        </w:p>
      </w:tc>
      <w:tc>
        <w:tcPr>
          <w:tcW w:w="6237" w:type="dxa"/>
          <w:vMerge w:val="restart"/>
          <w:vAlign w:val="center"/>
        </w:tcPr>
        <w:p w14:paraId="38A3E14E" w14:textId="77777777" w:rsidR="00F259BD" w:rsidRDefault="00F259BD">
          <w:pPr>
            <w:rPr>
              <w:caps/>
              <w:noProof/>
              <w:sz w:val="26"/>
              <w:lang w:val="sl-SI"/>
            </w:rPr>
          </w:pPr>
          <w:r w:rsidRPr="00014683">
            <w:rPr>
              <w:caps/>
              <w:noProof/>
              <w:sz w:val="26"/>
              <w:lang w:val="pl-PL"/>
            </w:rPr>
            <w:t xml:space="preserve">HACCP </w:t>
          </w:r>
          <w:r>
            <w:rPr>
              <w:caps/>
              <w:noProof/>
              <w:sz w:val="26"/>
              <w:lang w:val="sr-Cyrl-CS"/>
            </w:rPr>
            <w:t xml:space="preserve">– ANALIZA </w:t>
          </w:r>
          <w:r>
            <w:rPr>
              <w:caps/>
              <w:noProof/>
              <w:sz w:val="26"/>
              <w:lang w:val="sl-SI"/>
            </w:rPr>
            <w:t>OPASNOSTI I KRITIČNE KONTROLNE TAČKE</w:t>
          </w:r>
        </w:p>
      </w:tc>
      <w:tc>
        <w:tcPr>
          <w:tcW w:w="113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020732B0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Šifra:</w:t>
          </w:r>
        </w:p>
      </w:tc>
      <w:tc>
        <w:tcPr>
          <w:tcW w:w="170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69302E5A" w14:textId="77777777" w:rsidR="00F259BD" w:rsidRDefault="00F259BD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Sifra \* CHARFORMAT  \* MERGEFORMAT </w:instrText>
          </w:r>
          <w:r>
            <w:rPr>
              <w:sz w:val="22"/>
            </w:rPr>
            <w:fldChar w:fldCharType="end"/>
          </w:r>
        </w:p>
      </w:tc>
    </w:tr>
    <w:tr w:rsidR="00F259BD" w14:paraId="5664DF09" w14:textId="77777777">
      <w:trPr>
        <w:cantSplit/>
        <w:trHeight w:val="340"/>
      </w:trPr>
      <w:tc>
        <w:tcPr>
          <w:tcW w:w="1131" w:type="dxa"/>
          <w:vMerge/>
        </w:tcPr>
        <w:p w14:paraId="58D8FA14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16FEBE4A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D6DB5F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Verzija: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EAAB815" w14:textId="77777777" w:rsidR="00F259BD" w:rsidRDefault="00F259BD">
          <w:pPr>
            <w:rPr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Verzija \* CHARFORMAT  \* MERGEFORMAT </w:instrText>
          </w:r>
          <w:r>
            <w:rPr>
              <w:sz w:val="22"/>
            </w:rPr>
            <w:fldChar w:fldCharType="end"/>
          </w:r>
        </w:p>
      </w:tc>
    </w:tr>
    <w:tr w:rsidR="00F259BD" w14:paraId="3F68C86E" w14:textId="77777777">
      <w:trPr>
        <w:cantSplit/>
        <w:trHeight w:val="340"/>
      </w:trPr>
      <w:tc>
        <w:tcPr>
          <w:tcW w:w="1131" w:type="dxa"/>
          <w:vMerge/>
        </w:tcPr>
        <w:p w14:paraId="76CD3B33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3A65190D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37ED593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Datum: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3D437AD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DOCVARIABLE DatPrim \* MERGEFORMAT </w:instrText>
          </w:r>
          <w:r>
            <w:rPr>
              <w:noProof/>
              <w:sz w:val="22"/>
            </w:rPr>
            <w:fldChar w:fldCharType="end"/>
          </w:r>
        </w:p>
      </w:tc>
    </w:tr>
    <w:tr w:rsidR="00F259BD" w14:paraId="49280A99" w14:textId="77777777">
      <w:trPr>
        <w:cantSplit/>
        <w:trHeight w:val="340"/>
      </w:trPr>
      <w:tc>
        <w:tcPr>
          <w:tcW w:w="1131" w:type="dxa"/>
          <w:vMerge/>
        </w:tcPr>
        <w:p w14:paraId="31DE02F9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2D24CA39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776EB649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Strana:</w:t>
          </w:r>
        </w:p>
      </w:tc>
      <w:tc>
        <w:tcPr>
          <w:tcW w:w="170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6D53F698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PAGE  \* MERGEFORMAT </w:instrText>
          </w:r>
          <w:r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noProof/>
              <w:sz w:val="22"/>
            </w:rPr>
            <w:fldChar w:fldCharType="end"/>
          </w:r>
          <w:r>
            <w:rPr>
              <w:noProof/>
              <w:sz w:val="22"/>
            </w:rPr>
            <w:t xml:space="preserve"> od  </w:t>
          </w:r>
          <w:fldSimple w:instr=" NUMPAGES  \* MERGEFORMAT ">
            <w:r w:rsidR="00F746D4" w:rsidRPr="00F746D4">
              <w:rPr>
                <w:noProof/>
                <w:sz w:val="22"/>
              </w:rPr>
              <w:t>1</w:t>
            </w:r>
          </w:fldSimple>
        </w:p>
      </w:tc>
    </w:tr>
  </w:tbl>
  <w:p w14:paraId="202B6048" w14:textId="77777777" w:rsidR="00F259BD" w:rsidRDefault="00F259BD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5"/>
      <w:gridCol w:w="5529"/>
      <w:gridCol w:w="2693"/>
    </w:tblGrid>
    <w:tr w:rsidR="00F259BD" w14:paraId="77AAEBF6" w14:textId="77777777" w:rsidTr="00B96EF1">
      <w:trPr>
        <w:cantSplit/>
        <w:trHeight w:val="408"/>
      </w:trPr>
      <w:tc>
        <w:tcPr>
          <w:tcW w:w="2265" w:type="dxa"/>
          <w:vMerge w:val="restart"/>
        </w:tcPr>
        <w:p w14:paraId="340624B0" w14:textId="065E3709" w:rsidR="00F259BD" w:rsidRDefault="00F259BD" w:rsidP="0079148D">
          <w:pPr>
            <w:spacing w:before="40"/>
            <w:rPr>
              <w:rFonts w:ascii="Cooper BlkItHd BT" w:hAnsi="Cooper BlkItHd BT"/>
              <w:noProof/>
              <w:sz w:val="22"/>
            </w:rPr>
          </w:pPr>
        </w:p>
        <w:p w14:paraId="6ABA45FB" w14:textId="77777777" w:rsidR="00F259BD" w:rsidRDefault="00F259BD" w:rsidP="0079148D">
          <w:pPr>
            <w:spacing w:after="40"/>
            <w:rPr>
              <w:b/>
              <w:bCs/>
              <w:noProof/>
              <w:sz w:val="22"/>
              <w:szCs w:val="22"/>
              <w:lang w:val="sl-SI"/>
            </w:rPr>
          </w:pPr>
        </w:p>
        <w:p w14:paraId="071BAA6B" w14:textId="686EAB00" w:rsidR="00F259BD" w:rsidRDefault="00F259BD" w:rsidP="000A1356">
          <w:pPr>
            <w:rPr>
              <w:sz w:val="22"/>
              <w:szCs w:val="22"/>
              <w:lang w:val="sl-SI"/>
            </w:rPr>
          </w:pPr>
        </w:p>
        <w:p w14:paraId="4B65847E" w14:textId="77777777" w:rsidR="00F259BD" w:rsidRPr="000A1356" w:rsidRDefault="00F259BD" w:rsidP="000A1356">
          <w:pPr>
            <w:rPr>
              <w:sz w:val="22"/>
              <w:szCs w:val="22"/>
              <w:lang w:val="sl-SI"/>
            </w:rPr>
          </w:pPr>
        </w:p>
      </w:tc>
      <w:tc>
        <w:tcPr>
          <w:tcW w:w="5529" w:type="dxa"/>
          <w:vMerge w:val="restart"/>
          <w:vAlign w:val="center"/>
        </w:tcPr>
        <w:p w14:paraId="1098A367" w14:textId="77777777" w:rsidR="00F259BD" w:rsidRPr="00FD11DA" w:rsidRDefault="00F259BD" w:rsidP="00FD11DA">
          <w:pPr>
            <w:rPr>
              <w:b/>
              <w:bCs/>
              <w:caps/>
              <w:noProof/>
              <w:sz w:val="26"/>
            </w:rPr>
          </w:pPr>
          <w:r w:rsidRPr="00014683">
            <w:rPr>
              <w:b/>
              <w:bCs/>
              <w:caps/>
              <w:noProof/>
              <w:sz w:val="26"/>
              <w:lang w:val="pl-PL"/>
            </w:rPr>
            <w:t xml:space="preserve">HACCP </w:t>
          </w:r>
          <w:r>
            <w:rPr>
              <w:b/>
              <w:bCs/>
              <w:caps/>
              <w:noProof/>
              <w:sz w:val="26"/>
            </w:rPr>
            <w:t>PLAN - pekara</w:t>
          </w:r>
        </w:p>
      </w:tc>
      <w:tc>
        <w:tcPr>
          <w:tcW w:w="2693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4AC160C9" w14:textId="77777777" w:rsidR="00F259BD" w:rsidRPr="006542CF" w:rsidRDefault="00F259BD" w:rsidP="0079148D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Cs w:val="24"/>
            </w:rPr>
          </w:pPr>
          <w:r w:rsidRPr="006542CF">
            <w:rPr>
              <w:szCs w:val="24"/>
              <w:lang w:val="sr-Latn-CS"/>
            </w:rPr>
            <w:t xml:space="preserve">   Šifra     </w:t>
          </w:r>
          <w:r>
            <w:rPr>
              <w:szCs w:val="24"/>
              <w:lang w:val="sr-Latn-CS"/>
            </w:rPr>
            <w:t xml:space="preserve">  HP-01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Sifra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F259BD" w14:paraId="420FAF2A" w14:textId="77777777" w:rsidTr="00B96EF1">
      <w:trPr>
        <w:cantSplit/>
        <w:trHeight w:val="443"/>
      </w:trPr>
      <w:tc>
        <w:tcPr>
          <w:tcW w:w="2265" w:type="dxa"/>
          <w:vMerge/>
        </w:tcPr>
        <w:p w14:paraId="732B409D" w14:textId="77777777" w:rsidR="00F259BD" w:rsidRDefault="00F259BD" w:rsidP="0079148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5529" w:type="dxa"/>
          <w:vMerge/>
          <w:vAlign w:val="center"/>
        </w:tcPr>
        <w:p w14:paraId="5D5AB7CD" w14:textId="77777777" w:rsidR="00F259BD" w:rsidRDefault="00F259BD" w:rsidP="0079148D">
          <w:pPr>
            <w:rPr>
              <w:caps/>
              <w:sz w:val="26"/>
            </w:rPr>
          </w:pPr>
        </w:p>
      </w:tc>
      <w:tc>
        <w:tcPr>
          <w:tcW w:w="269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C4A1B8B" w14:textId="77777777" w:rsidR="00F259BD" w:rsidRPr="006542CF" w:rsidRDefault="00F259BD" w:rsidP="0079148D">
          <w:pPr>
            <w:rPr>
              <w:noProof/>
              <w:szCs w:val="24"/>
            </w:rPr>
          </w:pPr>
          <w:r w:rsidRPr="006542CF">
            <w:rPr>
              <w:szCs w:val="24"/>
            </w:rPr>
            <w:t xml:space="preserve">  Verzija</w:t>
          </w:r>
          <w:r>
            <w:rPr>
              <w:szCs w:val="24"/>
            </w:rPr>
            <w:t xml:space="preserve">    1.0</w:t>
          </w:r>
          <w:r w:rsidRPr="006542CF">
            <w:rPr>
              <w:szCs w:val="24"/>
            </w:rPr>
            <w:fldChar w:fldCharType="begin"/>
          </w:r>
          <w:r w:rsidRPr="006542CF">
            <w:rPr>
              <w:szCs w:val="24"/>
            </w:rPr>
            <w:instrText xml:space="preserve"> DOCVARIABLE Verzija \* CHARFORMAT  \* MERGEFORMAT </w:instrText>
          </w:r>
          <w:r w:rsidRPr="006542CF">
            <w:rPr>
              <w:szCs w:val="24"/>
            </w:rPr>
            <w:fldChar w:fldCharType="end"/>
          </w:r>
        </w:p>
      </w:tc>
    </w:tr>
    <w:tr w:rsidR="00F259BD" w14:paraId="67FC7008" w14:textId="77777777" w:rsidTr="000F5556">
      <w:trPr>
        <w:cantSplit/>
        <w:trHeight w:val="425"/>
      </w:trPr>
      <w:tc>
        <w:tcPr>
          <w:tcW w:w="2265" w:type="dxa"/>
          <w:vMerge/>
        </w:tcPr>
        <w:p w14:paraId="6EBFA7E9" w14:textId="77777777" w:rsidR="00F259BD" w:rsidRDefault="00F259BD" w:rsidP="0079148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5529" w:type="dxa"/>
          <w:vMerge/>
          <w:vAlign w:val="center"/>
        </w:tcPr>
        <w:p w14:paraId="499984B0" w14:textId="77777777" w:rsidR="00F259BD" w:rsidRDefault="00F259BD" w:rsidP="0079148D">
          <w:pPr>
            <w:rPr>
              <w:caps/>
              <w:sz w:val="26"/>
            </w:rPr>
          </w:pPr>
        </w:p>
      </w:tc>
      <w:tc>
        <w:tcPr>
          <w:tcW w:w="2693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21843546" w14:textId="58ABE132" w:rsidR="00F259BD" w:rsidRPr="006542CF" w:rsidRDefault="00F259BD" w:rsidP="00B82CF1">
          <w:pPr>
            <w:rPr>
              <w:noProof/>
              <w:szCs w:val="24"/>
            </w:rPr>
          </w:pPr>
          <w:r w:rsidRPr="006542CF">
            <w:rPr>
              <w:noProof/>
              <w:szCs w:val="24"/>
            </w:rPr>
            <w:t xml:space="preserve">  Strana </w:t>
          </w:r>
          <w:r w:rsidRPr="0079148D">
            <w:rPr>
              <w:noProof/>
              <w:szCs w:val="24"/>
            </w:rPr>
            <w:t xml:space="preserve"> </w:t>
          </w:r>
          <w:r>
            <w:rPr>
              <w:noProof/>
              <w:szCs w:val="24"/>
            </w:rPr>
            <w:t xml:space="preserve">   </w:t>
          </w:r>
          <w:r w:rsidRPr="0079148D">
            <w:rPr>
              <w:noProof/>
              <w:szCs w:val="24"/>
            </w:rPr>
            <w:fldChar w:fldCharType="begin"/>
          </w:r>
          <w:r w:rsidRPr="0079148D">
            <w:rPr>
              <w:noProof/>
              <w:szCs w:val="24"/>
            </w:rPr>
            <w:instrText xml:space="preserve"> PAGE </w:instrText>
          </w:r>
          <w:r w:rsidRPr="0079148D">
            <w:rPr>
              <w:noProof/>
              <w:szCs w:val="24"/>
            </w:rPr>
            <w:fldChar w:fldCharType="separate"/>
          </w:r>
          <w:r w:rsidR="00F746D4">
            <w:rPr>
              <w:noProof/>
              <w:szCs w:val="24"/>
            </w:rPr>
            <w:t>6</w:t>
          </w:r>
          <w:r w:rsidRPr="0079148D">
            <w:rPr>
              <w:noProof/>
              <w:szCs w:val="24"/>
            </w:rPr>
            <w:fldChar w:fldCharType="end"/>
          </w:r>
          <w:r>
            <w:rPr>
              <w:noProof/>
              <w:szCs w:val="24"/>
            </w:rPr>
            <w:t xml:space="preserve"> od 5</w:t>
          </w:r>
        </w:p>
      </w:tc>
    </w:tr>
  </w:tbl>
  <w:p w14:paraId="5A62C62F" w14:textId="77777777" w:rsidR="00F259BD" w:rsidRDefault="00F259BD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8" w:type="dxa"/>
      <w:tblBorders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1"/>
      <w:gridCol w:w="6237"/>
      <w:gridCol w:w="1134"/>
      <w:gridCol w:w="1704"/>
    </w:tblGrid>
    <w:tr w:rsidR="00F259BD" w14:paraId="11462128" w14:textId="77777777">
      <w:trPr>
        <w:cantSplit/>
        <w:trHeight w:val="340"/>
      </w:trPr>
      <w:tc>
        <w:tcPr>
          <w:tcW w:w="1131" w:type="dxa"/>
          <w:vMerge w:val="restart"/>
        </w:tcPr>
        <w:p w14:paraId="7887E40A" w14:textId="77777777" w:rsidR="00F259BD" w:rsidRDefault="00F259BD">
          <w:pPr>
            <w:spacing w:before="40"/>
            <w:rPr>
              <w:rFonts w:ascii="Cooper BlkItHd BT" w:hAnsi="Cooper BlkItHd BT"/>
              <w:noProof/>
              <w:sz w:val="22"/>
            </w:rPr>
          </w:pPr>
          <w:r>
            <w:rPr>
              <w:rFonts w:ascii="Cooper BlkItHd BT" w:hAnsi="Cooper BlkItHd BT"/>
              <w:noProof/>
              <w:sz w:val="22"/>
            </w:rPr>
            <w:drawing>
              <wp:inline distT="0" distB="0" distL="0" distR="0" wp14:anchorId="217C34E1" wp14:editId="35056552">
                <wp:extent cx="447675" cy="647700"/>
                <wp:effectExtent l="19050" t="0" r="9525" b="0"/>
                <wp:docPr id="3" name="Picture 3" descr="BPI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PI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0443A5D" w14:textId="77777777" w:rsidR="00F259BD" w:rsidRDefault="00F259BD">
          <w:pPr>
            <w:spacing w:after="40"/>
            <w:rPr>
              <w:b/>
              <w:bCs/>
              <w:noProof/>
              <w:sz w:val="22"/>
              <w:lang w:val="sl-SI"/>
            </w:rPr>
          </w:pPr>
          <w:r>
            <w:rPr>
              <w:b/>
              <w:bCs/>
              <w:noProof/>
              <w:sz w:val="22"/>
              <w:lang w:val="sl-SI"/>
            </w:rPr>
            <w:t>Đurićeva  5</w:t>
          </w:r>
        </w:p>
      </w:tc>
      <w:tc>
        <w:tcPr>
          <w:tcW w:w="6237" w:type="dxa"/>
          <w:vMerge w:val="restart"/>
          <w:vAlign w:val="center"/>
        </w:tcPr>
        <w:p w14:paraId="247FB676" w14:textId="77777777" w:rsidR="00F259BD" w:rsidRDefault="00F259BD">
          <w:pPr>
            <w:rPr>
              <w:caps/>
              <w:noProof/>
              <w:sz w:val="26"/>
              <w:lang w:val="sl-SI"/>
            </w:rPr>
          </w:pPr>
          <w:r w:rsidRPr="00014683">
            <w:rPr>
              <w:caps/>
              <w:noProof/>
              <w:sz w:val="26"/>
              <w:lang w:val="pl-PL"/>
            </w:rPr>
            <w:t xml:space="preserve">HACCP </w:t>
          </w:r>
          <w:r>
            <w:rPr>
              <w:caps/>
              <w:noProof/>
              <w:sz w:val="26"/>
              <w:lang w:val="sr-Cyrl-CS"/>
            </w:rPr>
            <w:t xml:space="preserve">– ANALIZA </w:t>
          </w:r>
          <w:r>
            <w:rPr>
              <w:caps/>
              <w:noProof/>
              <w:sz w:val="26"/>
              <w:lang w:val="sl-SI"/>
            </w:rPr>
            <w:t>OPASNOSTI I KRITIČNE KONTROLNE TAČKE</w:t>
          </w:r>
        </w:p>
      </w:tc>
      <w:tc>
        <w:tcPr>
          <w:tcW w:w="113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52879AF1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Šifra:</w:t>
          </w:r>
        </w:p>
      </w:tc>
      <w:tc>
        <w:tcPr>
          <w:tcW w:w="1704" w:type="dxa"/>
          <w:tcBorders>
            <w:top w:val="double" w:sz="6" w:space="0" w:color="auto"/>
            <w:bottom w:val="single" w:sz="4" w:space="0" w:color="auto"/>
          </w:tcBorders>
          <w:vAlign w:val="center"/>
        </w:tcPr>
        <w:p w14:paraId="374FF3BB" w14:textId="77777777" w:rsidR="00F259BD" w:rsidRDefault="00F259BD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Sifra \* CHARFORMAT  \* MERGEFORMAT </w:instrText>
          </w:r>
          <w:r>
            <w:rPr>
              <w:sz w:val="22"/>
            </w:rPr>
            <w:fldChar w:fldCharType="end"/>
          </w:r>
        </w:p>
      </w:tc>
    </w:tr>
    <w:tr w:rsidR="00F259BD" w14:paraId="4A65A853" w14:textId="77777777">
      <w:trPr>
        <w:cantSplit/>
        <w:trHeight w:val="340"/>
      </w:trPr>
      <w:tc>
        <w:tcPr>
          <w:tcW w:w="1131" w:type="dxa"/>
          <w:vMerge/>
        </w:tcPr>
        <w:p w14:paraId="4A72B54D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2DA22689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0AD2E43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Verzija: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D487AC" w14:textId="77777777" w:rsidR="00F259BD" w:rsidRDefault="00F259BD">
          <w:pPr>
            <w:rPr>
              <w:noProof/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DOCVARIABLE Verzija \* CHARFORMAT  \* MERGEFORMAT </w:instrText>
          </w:r>
          <w:r>
            <w:rPr>
              <w:sz w:val="22"/>
            </w:rPr>
            <w:fldChar w:fldCharType="end"/>
          </w:r>
        </w:p>
      </w:tc>
    </w:tr>
    <w:tr w:rsidR="00F259BD" w14:paraId="1CBC1097" w14:textId="77777777">
      <w:trPr>
        <w:cantSplit/>
        <w:trHeight w:val="340"/>
      </w:trPr>
      <w:tc>
        <w:tcPr>
          <w:tcW w:w="1131" w:type="dxa"/>
          <w:vMerge/>
        </w:tcPr>
        <w:p w14:paraId="38F765FF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0610CC6B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D7EE41C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Datum:</w:t>
          </w: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801EBB4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DOCVARIABLE DatPrim \* MERGEFORMAT </w:instrText>
          </w:r>
          <w:r>
            <w:rPr>
              <w:noProof/>
              <w:sz w:val="22"/>
            </w:rPr>
            <w:fldChar w:fldCharType="end"/>
          </w:r>
        </w:p>
      </w:tc>
    </w:tr>
    <w:tr w:rsidR="00F259BD" w14:paraId="503870A2" w14:textId="77777777">
      <w:trPr>
        <w:cantSplit/>
        <w:trHeight w:val="340"/>
      </w:trPr>
      <w:tc>
        <w:tcPr>
          <w:tcW w:w="1131" w:type="dxa"/>
          <w:vMerge/>
        </w:tcPr>
        <w:p w14:paraId="75D52D2B" w14:textId="77777777" w:rsidR="00F259BD" w:rsidRDefault="00F259BD">
          <w:pPr>
            <w:rPr>
              <w:rFonts w:ascii="Cooper BlkItHd BT" w:hAnsi="Cooper BlkItHd BT"/>
              <w:noProof/>
              <w:sz w:val="22"/>
            </w:rPr>
          </w:pPr>
        </w:p>
      </w:tc>
      <w:tc>
        <w:tcPr>
          <w:tcW w:w="6237" w:type="dxa"/>
          <w:vMerge/>
          <w:vAlign w:val="center"/>
        </w:tcPr>
        <w:p w14:paraId="0E32D34B" w14:textId="77777777" w:rsidR="00F259BD" w:rsidRDefault="00F259BD">
          <w:pPr>
            <w:rPr>
              <w:caps/>
              <w:sz w:val="26"/>
            </w:rPr>
          </w:pPr>
        </w:p>
      </w:tc>
      <w:tc>
        <w:tcPr>
          <w:tcW w:w="113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4EE0A3B6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t>Strana:</w:t>
          </w:r>
        </w:p>
      </w:tc>
      <w:tc>
        <w:tcPr>
          <w:tcW w:w="1704" w:type="dxa"/>
          <w:tcBorders>
            <w:top w:val="single" w:sz="4" w:space="0" w:color="auto"/>
            <w:bottom w:val="double" w:sz="6" w:space="0" w:color="auto"/>
          </w:tcBorders>
          <w:vAlign w:val="center"/>
        </w:tcPr>
        <w:p w14:paraId="1AF55130" w14:textId="77777777" w:rsidR="00F259BD" w:rsidRDefault="00F259BD">
          <w:pPr>
            <w:rPr>
              <w:noProof/>
              <w:sz w:val="22"/>
            </w:rPr>
          </w:pPr>
          <w:r>
            <w:rPr>
              <w:noProof/>
              <w:sz w:val="22"/>
            </w:rPr>
            <w:fldChar w:fldCharType="begin"/>
          </w:r>
          <w:r>
            <w:rPr>
              <w:noProof/>
              <w:sz w:val="22"/>
            </w:rPr>
            <w:instrText xml:space="preserve"> PAGE  \* MERGEFORMAT </w:instrText>
          </w:r>
          <w:r>
            <w:rPr>
              <w:noProof/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noProof/>
              <w:sz w:val="22"/>
            </w:rPr>
            <w:fldChar w:fldCharType="end"/>
          </w:r>
          <w:r>
            <w:rPr>
              <w:noProof/>
              <w:sz w:val="22"/>
            </w:rPr>
            <w:t xml:space="preserve"> od  </w:t>
          </w:r>
          <w:fldSimple w:instr=" NUMPAGES  \* MERGEFORMAT ">
            <w:r w:rsidR="00F746D4" w:rsidRPr="00F746D4">
              <w:rPr>
                <w:noProof/>
                <w:sz w:val="22"/>
              </w:rPr>
              <w:t>1</w:t>
            </w:r>
          </w:fldSimple>
        </w:p>
      </w:tc>
    </w:tr>
  </w:tbl>
  <w:p w14:paraId="2045DAA9" w14:textId="77777777" w:rsidR="00F259BD" w:rsidRDefault="00F259BD">
    <w:pPr>
      <w:pStyle w:val="Head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9827FE" w14:textId="4E721396" w:rsidR="00F259BD" w:rsidRDefault="00F259BD">
    <w:pPr>
      <w:pStyle w:val="Header"/>
      <w:rPr>
        <w:sz w:val="12"/>
        <w:lang w:val="sl-SI"/>
      </w:rPr>
    </w:pPr>
  </w:p>
  <w:p w14:paraId="7E4302D4" w14:textId="77777777" w:rsidR="00F259BD" w:rsidRDefault="00F259BD">
    <w:pPr>
      <w:pStyle w:val="Header"/>
      <w:rPr>
        <w:sz w:val="2"/>
        <w:lang w:val="sl-SI"/>
      </w:rPr>
    </w:pPr>
  </w:p>
  <w:p w14:paraId="6BD06AC3" w14:textId="77777777" w:rsidR="00F259BD" w:rsidRDefault="00F259BD">
    <w:pPr>
      <w:pStyle w:val="Header"/>
      <w:rPr>
        <w:sz w:val="2"/>
        <w:lang w:val="sl-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5E12450C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8"/>
        <w:szCs w:val="28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C862A87"/>
    <w:multiLevelType w:val="hybridMultilevel"/>
    <w:tmpl w:val="5F8E3E12"/>
    <w:lvl w:ilvl="0" w:tplc="92AC605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4D60BB"/>
    <w:multiLevelType w:val="singleLevel"/>
    <w:tmpl w:val="AE8A6C14"/>
    <w:lvl w:ilvl="0">
      <w:start w:val="1"/>
      <w:numFmt w:val="bullet"/>
      <w:pStyle w:val="Navodjenj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2EC50401"/>
    <w:multiLevelType w:val="singleLevel"/>
    <w:tmpl w:val="AB2E7AF0"/>
    <w:lvl w:ilvl="0">
      <w:start w:val="1"/>
      <w:numFmt w:val="lowerLetter"/>
      <w:pStyle w:val="Nabrajanjeslova"/>
      <w:lvlText w:val="%1."/>
      <w:lvlJc w:val="left"/>
      <w:pPr>
        <w:tabs>
          <w:tab w:val="num" w:pos="1134"/>
        </w:tabs>
        <w:ind w:left="1134" w:hanging="397"/>
      </w:pPr>
    </w:lvl>
  </w:abstractNum>
  <w:abstractNum w:abstractNumId="4">
    <w:nsid w:val="534245BD"/>
    <w:multiLevelType w:val="hybridMultilevel"/>
    <w:tmpl w:val="69741372"/>
    <w:lvl w:ilvl="0" w:tplc="47528168"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E5C412D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4D66E7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D1EF01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420599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876C08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56B0174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7E0D11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7DCC6A4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46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3379"/>
    <w:rsid w:val="00001A8D"/>
    <w:rsid w:val="00001BAB"/>
    <w:rsid w:val="00002796"/>
    <w:rsid w:val="0000289F"/>
    <w:rsid w:val="000060F1"/>
    <w:rsid w:val="000067A8"/>
    <w:rsid w:val="0001019F"/>
    <w:rsid w:val="000101CF"/>
    <w:rsid w:val="000125EE"/>
    <w:rsid w:val="00013D9D"/>
    <w:rsid w:val="00014683"/>
    <w:rsid w:val="00017C53"/>
    <w:rsid w:val="0002359E"/>
    <w:rsid w:val="00023B22"/>
    <w:rsid w:val="0003012A"/>
    <w:rsid w:val="00030DEA"/>
    <w:rsid w:val="00037853"/>
    <w:rsid w:val="00041938"/>
    <w:rsid w:val="00042CF0"/>
    <w:rsid w:val="00042D24"/>
    <w:rsid w:val="000438B1"/>
    <w:rsid w:val="00045472"/>
    <w:rsid w:val="0004659E"/>
    <w:rsid w:val="00052A98"/>
    <w:rsid w:val="00055316"/>
    <w:rsid w:val="000643C9"/>
    <w:rsid w:val="000649BA"/>
    <w:rsid w:val="00065602"/>
    <w:rsid w:val="000732E0"/>
    <w:rsid w:val="000735DD"/>
    <w:rsid w:val="0007483D"/>
    <w:rsid w:val="00080C2D"/>
    <w:rsid w:val="00081587"/>
    <w:rsid w:val="0008218C"/>
    <w:rsid w:val="00084310"/>
    <w:rsid w:val="00085D5F"/>
    <w:rsid w:val="00087027"/>
    <w:rsid w:val="00093ADB"/>
    <w:rsid w:val="00093E38"/>
    <w:rsid w:val="000957F0"/>
    <w:rsid w:val="00096CA0"/>
    <w:rsid w:val="000A1356"/>
    <w:rsid w:val="000A3E4F"/>
    <w:rsid w:val="000C03DA"/>
    <w:rsid w:val="000C0EC4"/>
    <w:rsid w:val="000C4EC3"/>
    <w:rsid w:val="000C6CA1"/>
    <w:rsid w:val="000D0A12"/>
    <w:rsid w:val="000D33C7"/>
    <w:rsid w:val="000D4036"/>
    <w:rsid w:val="000E3493"/>
    <w:rsid w:val="000E3917"/>
    <w:rsid w:val="000E5787"/>
    <w:rsid w:val="000E76D8"/>
    <w:rsid w:val="000F153B"/>
    <w:rsid w:val="000F3E24"/>
    <w:rsid w:val="000F4B3E"/>
    <w:rsid w:val="000F5556"/>
    <w:rsid w:val="000F6E9A"/>
    <w:rsid w:val="0010099B"/>
    <w:rsid w:val="001044E1"/>
    <w:rsid w:val="00104975"/>
    <w:rsid w:val="00105C6C"/>
    <w:rsid w:val="00111B7D"/>
    <w:rsid w:val="00112DAF"/>
    <w:rsid w:val="00112EA4"/>
    <w:rsid w:val="001144AF"/>
    <w:rsid w:val="001162A4"/>
    <w:rsid w:val="00117BAC"/>
    <w:rsid w:val="00121EAA"/>
    <w:rsid w:val="001240DF"/>
    <w:rsid w:val="001274A1"/>
    <w:rsid w:val="001326AD"/>
    <w:rsid w:val="00136A04"/>
    <w:rsid w:val="00137A78"/>
    <w:rsid w:val="001406F1"/>
    <w:rsid w:val="00143C7A"/>
    <w:rsid w:val="00150605"/>
    <w:rsid w:val="00151026"/>
    <w:rsid w:val="001518EC"/>
    <w:rsid w:val="00161830"/>
    <w:rsid w:val="00161D66"/>
    <w:rsid w:val="00161ECF"/>
    <w:rsid w:val="00171452"/>
    <w:rsid w:val="001727E2"/>
    <w:rsid w:val="001729A1"/>
    <w:rsid w:val="00173DDD"/>
    <w:rsid w:val="001752E0"/>
    <w:rsid w:val="001761B2"/>
    <w:rsid w:val="0019069D"/>
    <w:rsid w:val="00191B28"/>
    <w:rsid w:val="00192EBB"/>
    <w:rsid w:val="001953FD"/>
    <w:rsid w:val="00195CCC"/>
    <w:rsid w:val="001A2150"/>
    <w:rsid w:val="001A3A52"/>
    <w:rsid w:val="001A47B1"/>
    <w:rsid w:val="001A78BA"/>
    <w:rsid w:val="001B4467"/>
    <w:rsid w:val="001B6A6C"/>
    <w:rsid w:val="001B7313"/>
    <w:rsid w:val="001C1EB1"/>
    <w:rsid w:val="001C37D7"/>
    <w:rsid w:val="001C4727"/>
    <w:rsid w:val="001C7D2A"/>
    <w:rsid w:val="001C7ED6"/>
    <w:rsid w:val="001D4699"/>
    <w:rsid w:val="001D4DEA"/>
    <w:rsid w:val="001D4E90"/>
    <w:rsid w:val="001E3149"/>
    <w:rsid w:val="001E3D52"/>
    <w:rsid w:val="001E5275"/>
    <w:rsid w:val="001F380D"/>
    <w:rsid w:val="001F471C"/>
    <w:rsid w:val="00202C7B"/>
    <w:rsid w:val="002038DB"/>
    <w:rsid w:val="00210089"/>
    <w:rsid w:val="00210D3F"/>
    <w:rsid w:val="0021153F"/>
    <w:rsid w:val="00213C92"/>
    <w:rsid w:val="00216D7B"/>
    <w:rsid w:val="0021771F"/>
    <w:rsid w:val="002177FA"/>
    <w:rsid w:val="00220A13"/>
    <w:rsid w:val="00221EAF"/>
    <w:rsid w:val="002224AD"/>
    <w:rsid w:val="00224423"/>
    <w:rsid w:val="00226AB1"/>
    <w:rsid w:val="0023032C"/>
    <w:rsid w:val="00231170"/>
    <w:rsid w:val="00233676"/>
    <w:rsid w:val="002351DE"/>
    <w:rsid w:val="0023546C"/>
    <w:rsid w:val="0023665E"/>
    <w:rsid w:val="00241804"/>
    <w:rsid w:val="0024781C"/>
    <w:rsid w:val="00250159"/>
    <w:rsid w:val="0025375C"/>
    <w:rsid w:val="002540DB"/>
    <w:rsid w:val="0025605F"/>
    <w:rsid w:val="00257285"/>
    <w:rsid w:val="002609EA"/>
    <w:rsid w:val="00271320"/>
    <w:rsid w:val="00277182"/>
    <w:rsid w:val="002771FD"/>
    <w:rsid w:val="00280CFC"/>
    <w:rsid w:val="00282A83"/>
    <w:rsid w:val="002835A6"/>
    <w:rsid w:val="00291300"/>
    <w:rsid w:val="00293A19"/>
    <w:rsid w:val="00293EB4"/>
    <w:rsid w:val="00295F77"/>
    <w:rsid w:val="002977E7"/>
    <w:rsid w:val="002A2350"/>
    <w:rsid w:val="002A27CA"/>
    <w:rsid w:val="002A3F02"/>
    <w:rsid w:val="002A6189"/>
    <w:rsid w:val="002B0D90"/>
    <w:rsid w:val="002B11AF"/>
    <w:rsid w:val="002B2248"/>
    <w:rsid w:val="002B7980"/>
    <w:rsid w:val="002B7982"/>
    <w:rsid w:val="002C029D"/>
    <w:rsid w:val="002C19BC"/>
    <w:rsid w:val="002C2246"/>
    <w:rsid w:val="002C52FB"/>
    <w:rsid w:val="002D0F9B"/>
    <w:rsid w:val="002D1255"/>
    <w:rsid w:val="002D2785"/>
    <w:rsid w:val="002D5669"/>
    <w:rsid w:val="002D5B24"/>
    <w:rsid w:val="002D609D"/>
    <w:rsid w:val="002D61BB"/>
    <w:rsid w:val="002D651F"/>
    <w:rsid w:val="002D67C2"/>
    <w:rsid w:val="002D6C1E"/>
    <w:rsid w:val="002E1386"/>
    <w:rsid w:val="002E4485"/>
    <w:rsid w:val="002E6B65"/>
    <w:rsid w:val="002F1457"/>
    <w:rsid w:val="002F2088"/>
    <w:rsid w:val="002F2365"/>
    <w:rsid w:val="002F4B99"/>
    <w:rsid w:val="002F4C58"/>
    <w:rsid w:val="002F5028"/>
    <w:rsid w:val="002F5376"/>
    <w:rsid w:val="0030214D"/>
    <w:rsid w:val="003027B2"/>
    <w:rsid w:val="00306F67"/>
    <w:rsid w:val="00310982"/>
    <w:rsid w:val="00310B5B"/>
    <w:rsid w:val="00314BE0"/>
    <w:rsid w:val="003159F2"/>
    <w:rsid w:val="00316A2B"/>
    <w:rsid w:val="00320CB8"/>
    <w:rsid w:val="00324474"/>
    <w:rsid w:val="003256C6"/>
    <w:rsid w:val="00325BED"/>
    <w:rsid w:val="00327667"/>
    <w:rsid w:val="00327EEB"/>
    <w:rsid w:val="0033106E"/>
    <w:rsid w:val="00331E2D"/>
    <w:rsid w:val="00332B4F"/>
    <w:rsid w:val="00333CF2"/>
    <w:rsid w:val="00336B49"/>
    <w:rsid w:val="003379C7"/>
    <w:rsid w:val="00337ADA"/>
    <w:rsid w:val="003429A3"/>
    <w:rsid w:val="00342C7F"/>
    <w:rsid w:val="003438D8"/>
    <w:rsid w:val="00345944"/>
    <w:rsid w:val="00345F12"/>
    <w:rsid w:val="00351E49"/>
    <w:rsid w:val="00352199"/>
    <w:rsid w:val="00352C6A"/>
    <w:rsid w:val="00354855"/>
    <w:rsid w:val="00357C78"/>
    <w:rsid w:val="00363BCB"/>
    <w:rsid w:val="00364193"/>
    <w:rsid w:val="00370A99"/>
    <w:rsid w:val="00370CBD"/>
    <w:rsid w:val="00371CFF"/>
    <w:rsid w:val="003721E2"/>
    <w:rsid w:val="0037323D"/>
    <w:rsid w:val="00377FAC"/>
    <w:rsid w:val="003800DD"/>
    <w:rsid w:val="003807DB"/>
    <w:rsid w:val="003822C5"/>
    <w:rsid w:val="00382510"/>
    <w:rsid w:val="00383A34"/>
    <w:rsid w:val="00384A70"/>
    <w:rsid w:val="00386714"/>
    <w:rsid w:val="00387286"/>
    <w:rsid w:val="00387868"/>
    <w:rsid w:val="00387CC4"/>
    <w:rsid w:val="003904D0"/>
    <w:rsid w:val="0039205D"/>
    <w:rsid w:val="00392CD7"/>
    <w:rsid w:val="003933AA"/>
    <w:rsid w:val="00396367"/>
    <w:rsid w:val="00397B9F"/>
    <w:rsid w:val="003A0D0B"/>
    <w:rsid w:val="003A4877"/>
    <w:rsid w:val="003B04A2"/>
    <w:rsid w:val="003B1276"/>
    <w:rsid w:val="003B4933"/>
    <w:rsid w:val="003B4C54"/>
    <w:rsid w:val="003B4F91"/>
    <w:rsid w:val="003B7E62"/>
    <w:rsid w:val="003C3555"/>
    <w:rsid w:val="003C413D"/>
    <w:rsid w:val="003C7C07"/>
    <w:rsid w:val="003C7C7E"/>
    <w:rsid w:val="003D1B2F"/>
    <w:rsid w:val="003D2BDA"/>
    <w:rsid w:val="003D4A91"/>
    <w:rsid w:val="003E76FB"/>
    <w:rsid w:val="003E7DAB"/>
    <w:rsid w:val="003F2654"/>
    <w:rsid w:val="003F2915"/>
    <w:rsid w:val="003F3CB0"/>
    <w:rsid w:val="003F625D"/>
    <w:rsid w:val="003F6895"/>
    <w:rsid w:val="0040078F"/>
    <w:rsid w:val="00400CE8"/>
    <w:rsid w:val="00402170"/>
    <w:rsid w:val="00403282"/>
    <w:rsid w:val="004038EA"/>
    <w:rsid w:val="00405C00"/>
    <w:rsid w:val="004118C4"/>
    <w:rsid w:val="00412661"/>
    <w:rsid w:val="00417F0B"/>
    <w:rsid w:val="00421C85"/>
    <w:rsid w:val="0042370A"/>
    <w:rsid w:val="004246A0"/>
    <w:rsid w:val="00426A3A"/>
    <w:rsid w:val="00426B2B"/>
    <w:rsid w:val="00426B6F"/>
    <w:rsid w:val="004273F8"/>
    <w:rsid w:val="00427AC3"/>
    <w:rsid w:val="0043171E"/>
    <w:rsid w:val="00433008"/>
    <w:rsid w:val="00437337"/>
    <w:rsid w:val="00440074"/>
    <w:rsid w:val="004446F4"/>
    <w:rsid w:val="004466EC"/>
    <w:rsid w:val="00450BC5"/>
    <w:rsid w:val="004510BA"/>
    <w:rsid w:val="00456DBE"/>
    <w:rsid w:val="00461086"/>
    <w:rsid w:val="0046213C"/>
    <w:rsid w:val="00464EA7"/>
    <w:rsid w:val="00465803"/>
    <w:rsid w:val="0046618B"/>
    <w:rsid w:val="00472F8B"/>
    <w:rsid w:val="004811AC"/>
    <w:rsid w:val="00481E14"/>
    <w:rsid w:val="0048201A"/>
    <w:rsid w:val="00482B50"/>
    <w:rsid w:val="00484EEC"/>
    <w:rsid w:val="00485EBD"/>
    <w:rsid w:val="00486630"/>
    <w:rsid w:val="00486EFD"/>
    <w:rsid w:val="00487606"/>
    <w:rsid w:val="0049174B"/>
    <w:rsid w:val="00495C5D"/>
    <w:rsid w:val="004A1B04"/>
    <w:rsid w:val="004A2FB6"/>
    <w:rsid w:val="004A3E78"/>
    <w:rsid w:val="004A443D"/>
    <w:rsid w:val="004A5B07"/>
    <w:rsid w:val="004A6B80"/>
    <w:rsid w:val="004B1557"/>
    <w:rsid w:val="004B3176"/>
    <w:rsid w:val="004B6046"/>
    <w:rsid w:val="004B623F"/>
    <w:rsid w:val="004B6C53"/>
    <w:rsid w:val="004C0BD9"/>
    <w:rsid w:val="004C5A16"/>
    <w:rsid w:val="004C5A7D"/>
    <w:rsid w:val="004D009E"/>
    <w:rsid w:val="004D0132"/>
    <w:rsid w:val="004D0C34"/>
    <w:rsid w:val="004D1A6A"/>
    <w:rsid w:val="004D7C66"/>
    <w:rsid w:val="004E641E"/>
    <w:rsid w:val="004E7AD4"/>
    <w:rsid w:val="004F10C2"/>
    <w:rsid w:val="004F1BEA"/>
    <w:rsid w:val="004F1DFD"/>
    <w:rsid w:val="004F2EF3"/>
    <w:rsid w:val="004F4BF7"/>
    <w:rsid w:val="004F6174"/>
    <w:rsid w:val="004F72C1"/>
    <w:rsid w:val="004F74BD"/>
    <w:rsid w:val="00500FE6"/>
    <w:rsid w:val="00501BC1"/>
    <w:rsid w:val="00502B64"/>
    <w:rsid w:val="00504722"/>
    <w:rsid w:val="00505B1C"/>
    <w:rsid w:val="005160B0"/>
    <w:rsid w:val="005215B5"/>
    <w:rsid w:val="00522B33"/>
    <w:rsid w:val="00526A84"/>
    <w:rsid w:val="0052738D"/>
    <w:rsid w:val="005310BF"/>
    <w:rsid w:val="0053285F"/>
    <w:rsid w:val="00532BA8"/>
    <w:rsid w:val="005402BE"/>
    <w:rsid w:val="00541208"/>
    <w:rsid w:val="0054325E"/>
    <w:rsid w:val="00554A01"/>
    <w:rsid w:val="00555542"/>
    <w:rsid w:val="00555D35"/>
    <w:rsid w:val="00557D1C"/>
    <w:rsid w:val="00560446"/>
    <w:rsid w:val="00560726"/>
    <w:rsid w:val="00563E5C"/>
    <w:rsid w:val="00564DD1"/>
    <w:rsid w:val="00565D46"/>
    <w:rsid w:val="00572024"/>
    <w:rsid w:val="005728AF"/>
    <w:rsid w:val="00574D9C"/>
    <w:rsid w:val="005771E3"/>
    <w:rsid w:val="00580921"/>
    <w:rsid w:val="00583AE0"/>
    <w:rsid w:val="00587D1D"/>
    <w:rsid w:val="00587D49"/>
    <w:rsid w:val="0059268B"/>
    <w:rsid w:val="00594D91"/>
    <w:rsid w:val="0059723C"/>
    <w:rsid w:val="00597F5D"/>
    <w:rsid w:val="005A3257"/>
    <w:rsid w:val="005A3383"/>
    <w:rsid w:val="005A598D"/>
    <w:rsid w:val="005A5AE3"/>
    <w:rsid w:val="005A5E76"/>
    <w:rsid w:val="005A736C"/>
    <w:rsid w:val="005B0013"/>
    <w:rsid w:val="005B0F47"/>
    <w:rsid w:val="005B150C"/>
    <w:rsid w:val="005B2C88"/>
    <w:rsid w:val="005B39C5"/>
    <w:rsid w:val="005B4537"/>
    <w:rsid w:val="005B6374"/>
    <w:rsid w:val="005C053D"/>
    <w:rsid w:val="005C50A2"/>
    <w:rsid w:val="005C716E"/>
    <w:rsid w:val="005D0694"/>
    <w:rsid w:val="005D2761"/>
    <w:rsid w:val="005D4C05"/>
    <w:rsid w:val="005D69C5"/>
    <w:rsid w:val="005D72A0"/>
    <w:rsid w:val="005E0E10"/>
    <w:rsid w:val="005E1728"/>
    <w:rsid w:val="005E40A7"/>
    <w:rsid w:val="005E43E6"/>
    <w:rsid w:val="005E4D11"/>
    <w:rsid w:val="005E6F16"/>
    <w:rsid w:val="005F2EB2"/>
    <w:rsid w:val="005F3B6C"/>
    <w:rsid w:val="005F4BAA"/>
    <w:rsid w:val="005F5061"/>
    <w:rsid w:val="005F5DED"/>
    <w:rsid w:val="005F7AE7"/>
    <w:rsid w:val="006024EA"/>
    <w:rsid w:val="006103FB"/>
    <w:rsid w:val="00612480"/>
    <w:rsid w:val="0061338B"/>
    <w:rsid w:val="006168C1"/>
    <w:rsid w:val="006178A4"/>
    <w:rsid w:val="00620D4C"/>
    <w:rsid w:val="006260D5"/>
    <w:rsid w:val="00630F47"/>
    <w:rsid w:val="00630F59"/>
    <w:rsid w:val="00631392"/>
    <w:rsid w:val="0063611B"/>
    <w:rsid w:val="0064093E"/>
    <w:rsid w:val="00641C76"/>
    <w:rsid w:val="00642672"/>
    <w:rsid w:val="006438B1"/>
    <w:rsid w:val="00643E2F"/>
    <w:rsid w:val="006470F5"/>
    <w:rsid w:val="00650258"/>
    <w:rsid w:val="006502BE"/>
    <w:rsid w:val="00652A47"/>
    <w:rsid w:val="00653CE5"/>
    <w:rsid w:val="006542CF"/>
    <w:rsid w:val="0066081B"/>
    <w:rsid w:val="0066565D"/>
    <w:rsid w:val="00666690"/>
    <w:rsid w:val="00670582"/>
    <w:rsid w:val="00671FAE"/>
    <w:rsid w:val="00681360"/>
    <w:rsid w:val="00681818"/>
    <w:rsid w:val="00681CEE"/>
    <w:rsid w:val="00682F2A"/>
    <w:rsid w:val="0068314B"/>
    <w:rsid w:val="006911AE"/>
    <w:rsid w:val="00694108"/>
    <w:rsid w:val="0069443B"/>
    <w:rsid w:val="006966CA"/>
    <w:rsid w:val="006975F5"/>
    <w:rsid w:val="006A479C"/>
    <w:rsid w:val="006A4A30"/>
    <w:rsid w:val="006B31CB"/>
    <w:rsid w:val="006B6D63"/>
    <w:rsid w:val="006B7021"/>
    <w:rsid w:val="006C06EE"/>
    <w:rsid w:val="006C1104"/>
    <w:rsid w:val="006C3C7D"/>
    <w:rsid w:val="006C55EF"/>
    <w:rsid w:val="006C76A9"/>
    <w:rsid w:val="006D27FF"/>
    <w:rsid w:val="006D284D"/>
    <w:rsid w:val="006D46D7"/>
    <w:rsid w:val="006D7DE8"/>
    <w:rsid w:val="006E328E"/>
    <w:rsid w:val="006E3ED1"/>
    <w:rsid w:val="006E4F0D"/>
    <w:rsid w:val="006E505D"/>
    <w:rsid w:val="006E7072"/>
    <w:rsid w:val="006F5C28"/>
    <w:rsid w:val="006F6390"/>
    <w:rsid w:val="006F6FD4"/>
    <w:rsid w:val="006F7590"/>
    <w:rsid w:val="006F75E7"/>
    <w:rsid w:val="007002E8"/>
    <w:rsid w:val="007020B7"/>
    <w:rsid w:val="00702E98"/>
    <w:rsid w:val="007051B1"/>
    <w:rsid w:val="00707891"/>
    <w:rsid w:val="00710802"/>
    <w:rsid w:val="007109C5"/>
    <w:rsid w:val="00712605"/>
    <w:rsid w:val="00717291"/>
    <w:rsid w:val="00723A0F"/>
    <w:rsid w:val="00725037"/>
    <w:rsid w:val="00727BCF"/>
    <w:rsid w:val="00731B35"/>
    <w:rsid w:val="00732DE2"/>
    <w:rsid w:val="00734F7C"/>
    <w:rsid w:val="007365E2"/>
    <w:rsid w:val="00742090"/>
    <w:rsid w:val="00742E47"/>
    <w:rsid w:val="00743BA2"/>
    <w:rsid w:val="00745FEF"/>
    <w:rsid w:val="00746594"/>
    <w:rsid w:val="00750554"/>
    <w:rsid w:val="00750E9E"/>
    <w:rsid w:val="007522BE"/>
    <w:rsid w:val="0075359F"/>
    <w:rsid w:val="007548EF"/>
    <w:rsid w:val="007573B9"/>
    <w:rsid w:val="00764CB9"/>
    <w:rsid w:val="007663A3"/>
    <w:rsid w:val="007707F6"/>
    <w:rsid w:val="00771246"/>
    <w:rsid w:val="00771ECA"/>
    <w:rsid w:val="007801B0"/>
    <w:rsid w:val="00783FDE"/>
    <w:rsid w:val="007852D2"/>
    <w:rsid w:val="0079148D"/>
    <w:rsid w:val="0079489C"/>
    <w:rsid w:val="00796D0A"/>
    <w:rsid w:val="00797365"/>
    <w:rsid w:val="007A080C"/>
    <w:rsid w:val="007A3D41"/>
    <w:rsid w:val="007A3F79"/>
    <w:rsid w:val="007A4E45"/>
    <w:rsid w:val="007A631F"/>
    <w:rsid w:val="007A7B8E"/>
    <w:rsid w:val="007B2EFD"/>
    <w:rsid w:val="007B4EF3"/>
    <w:rsid w:val="007B508A"/>
    <w:rsid w:val="007B7248"/>
    <w:rsid w:val="007C0D6F"/>
    <w:rsid w:val="007C6651"/>
    <w:rsid w:val="007C68C3"/>
    <w:rsid w:val="007C79F0"/>
    <w:rsid w:val="007D173A"/>
    <w:rsid w:val="007D3108"/>
    <w:rsid w:val="007D3D06"/>
    <w:rsid w:val="007D5FBF"/>
    <w:rsid w:val="007D7569"/>
    <w:rsid w:val="007E1744"/>
    <w:rsid w:val="007E37D5"/>
    <w:rsid w:val="007E584F"/>
    <w:rsid w:val="007F04F2"/>
    <w:rsid w:val="007F0939"/>
    <w:rsid w:val="007F3283"/>
    <w:rsid w:val="007F5417"/>
    <w:rsid w:val="007F56E2"/>
    <w:rsid w:val="007F7AFE"/>
    <w:rsid w:val="007F7FAF"/>
    <w:rsid w:val="00800DB1"/>
    <w:rsid w:val="00803504"/>
    <w:rsid w:val="00803DD8"/>
    <w:rsid w:val="0080540F"/>
    <w:rsid w:val="0080587A"/>
    <w:rsid w:val="00807C0B"/>
    <w:rsid w:val="00811000"/>
    <w:rsid w:val="00811BFF"/>
    <w:rsid w:val="00816AA6"/>
    <w:rsid w:val="0082049A"/>
    <w:rsid w:val="00820733"/>
    <w:rsid w:val="00821750"/>
    <w:rsid w:val="008265CD"/>
    <w:rsid w:val="00826625"/>
    <w:rsid w:val="00827205"/>
    <w:rsid w:val="00830081"/>
    <w:rsid w:val="00831A22"/>
    <w:rsid w:val="008322DE"/>
    <w:rsid w:val="00832C61"/>
    <w:rsid w:val="0083362B"/>
    <w:rsid w:val="00833741"/>
    <w:rsid w:val="00835E2C"/>
    <w:rsid w:val="0083658B"/>
    <w:rsid w:val="00836ABE"/>
    <w:rsid w:val="008401CF"/>
    <w:rsid w:val="0084175D"/>
    <w:rsid w:val="008422D0"/>
    <w:rsid w:val="00845FE0"/>
    <w:rsid w:val="00847F49"/>
    <w:rsid w:val="008503A1"/>
    <w:rsid w:val="00850710"/>
    <w:rsid w:val="008525C5"/>
    <w:rsid w:val="00853379"/>
    <w:rsid w:val="008537C4"/>
    <w:rsid w:val="00854206"/>
    <w:rsid w:val="0086268A"/>
    <w:rsid w:val="0086732C"/>
    <w:rsid w:val="00867C16"/>
    <w:rsid w:val="0087009A"/>
    <w:rsid w:val="00871285"/>
    <w:rsid w:val="00872B16"/>
    <w:rsid w:val="00872CFE"/>
    <w:rsid w:val="0087570B"/>
    <w:rsid w:val="00877A6C"/>
    <w:rsid w:val="00880C02"/>
    <w:rsid w:val="00884000"/>
    <w:rsid w:val="008848AC"/>
    <w:rsid w:val="008863DC"/>
    <w:rsid w:val="00887B95"/>
    <w:rsid w:val="00887E5C"/>
    <w:rsid w:val="00894352"/>
    <w:rsid w:val="00894CD3"/>
    <w:rsid w:val="0089511C"/>
    <w:rsid w:val="0089649C"/>
    <w:rsid w:val="008973C3"/>
    <w:rsid w:val="00897C14"/>
    <w:rsid w:val="008A175F"/>
    <w:rsid w:val="008A225A"/>
    <w:rsid w:val="008B3D99"/>
    <w:rsid w:val="008B4212"/>
    <w:rsid w:val="008B77CE"/>
    <w:rsid w:val="008C00A1"/>
    <w:rsid w:val="008C020B"/>
    <w:rsid w:val="008C0DD1"/>
    <w:rsid w:val="008C330E"/>
    <w:rsid w:val="008C3800"/>
    <w:rsid w:val="008C3B5F"/>
    <w:rsid w:val="008C677C"/>
    <w:rsid w:val="008C6A2C"/>
    <w:rsid w:val="008C7551"/>
    <w:rsid w:val="008D4D91"/>
    <w:rsid w:val="008D5010"/>
    <w:rsid w:val="008D79DA"/>
    <w:rsid w:val="008E0D52"/>
    <w:rsid w:val="008E22A0"/>
    <w:rsid w:val="008E4B54"/>
    <w:rsid w:val="008E6514"/>
    <w:rsid w:val="008F25C6"/>
    <w:rsid w:val="008F6DF5"/>
    <w:rsid w:val="008F7CDE"/>
    <w:rsid w:val="00900874"/>
    <w:rsid w:val="00902498"/>
    <w:rsid w:val="00902BFF"/>
    <w:rsid w:val="00903821"/>
    <w:rsid w:val="009049F4"/>
    <w:rsid w:val="00904BE6"/>
    <w:rsid w:val="009057BA"/>
    <w:rsid w:val="0091089A"/>
    <w:rsid w:val="0091483C"/>
    <w:rsid w:val="00917362"/>
    <w:rsid w:val="009210CA"/>
    <w:rsid w:val="009218FF"/>
    <w:rsid w:val="009274C7"/>
    <w:rsid w:val="00931B20"/>
    <w:rsid w:val="00933F6B"/>
    <w:rsid w:val="00936C33"/>
    <w:rsid w:val="00937CB5"/>
    <w:rsid w:val="00941C1A"/>
    <w:rsid w:val="0094291C"/>
    <w:rsid w:val="0094431A"/>
    <w:rsid w:val="00944A37"/>
    <w:rsid w:val="00947016"/>
    <w:rsid w:val="0094730E"/>
    <w:rsid w:val="00947451"/>
    <w:rsid w:val="009475B8"/>
    <w:rsid w:val="00951B56"/>
    <w:rsid w:val="00954647"/>
    <w:rsid w:val="0095541E"/>
    <w:rsid w:val="00955C9A"/>
    <w:rsid w:val="00956457"/>
    <w:rsid w:val="009605A5"/>
    <w:rsid w:val="00960F84"/>
    <w:rsid w:val="009616DE"/>
    <w:rsid w:val="00961D07"/>
    <w:rsid w:val="00962D30"/>
    <w:rsid w:val="00963FC8"/>
    <w:rsid w:val="009640EF"/>
    <w:rsid w:val="009645AC"/>
    <w:rsid w:val="009662D5"/>
    <w:rsid w:val="00970A95"/>
    <w:rsid w:val="009730BB"/>
    <w:rsid w:val="00974AF6"/>
    <w:rsid w:val="009772BA"/>
    <w:rsid w:val="009778DE"/>
    <w:rsid w:val="00981A2A"/>
    <w:rsid w:val="009844F1"/>
    <w:rsid w:val="009852A5"/>
    <w:rsid w:val="00986B73"/>
    <w:rsid w:val="009912A1"/>
    <w:rsid w:val="009A1E04"/>
    <w:rsid w:val="009B0085"/>
    <w:rsid w:val="009B5770"/>
    <w:rsid w:val="009B5922"/>
    <w:rsid w:val="009B6B29"/>
    <w:rsid w:val="009B7399"/>
    <w:rsid w:val="009B7952"/>
    <w:rsid w:val="009C2A9C"/>
    <w:rsid w:val="009C3EA5"/>
    <w:rsid w:val="009C472B"/>
    <w:rsid w:val="009C633A"/>
    <w:rsid w:val="009D101A"/>
    <w:rsid w:val="009D1E74"/>
    <w:rsid w:val="009D2146"/>
    <w:rsid w:val="009D42CD"/>
    <w:rsid w:val="009D6A70"/>
    <w:rsid w:val="009D7A6C"/>
    <w:rsid w:val="009E03A6"/>
    <w:rsid w:val="009E1036"/>
    <w:rsid w:val="009E74A2"/>
    <w:rsid w:val="009F15BA"/>
    <w:rsid w:val="009F3174"/>
    <w:rsid w:val="009F52D4"/>
    <w:rsid w:val="009F5714"/>
    <w:rsid w:val="009F7A83"/>
    <w:rsid w:val="00A00A4F"/>
    <w:rsid w:val="00A00C48"/>
    <w:rsid w:val="00A02E30"/>
    <w:rsid w:val="00A055FA"/>
    <w:rsid w:val="00A05DD9"/>
    <w:rsid w:val="00A05E28"/>
    <w:rsid w:val="00A06795"/>
    <w:rsid w:val="00A0736B"/>
    <w:rsid w:val="00A0741E"/>
    <w:rsid w:val="00A1187D"/>
    <w:rsid w:val="00A13EE6"/>
    <w:rsid w:val="00A146A8"/>
    <w:rsid w:val="00A1502B"/>
    <w:rsid w:val="00A16CD3"/>
    <w:rsid w:val="00A213D4"/>
    <w:rsid w:val="00A2744A"/>
    <w:rsid w:val="00A32080"/>
    <w:rsid w:val="00A336EF"/>
    <w:rsid w:val="00A36314"/>
    <w:rsid w:val="00A36BEA"/>
    <w:rsid w:val="00A37901"/>
    <w:rsid w:val="00A40351"/>
    <w:rsid w:val="00A4349C"/>
    <w:rsid w:val="00A43CDB"/>
    <w:rsid w:val="00A44D82"/>
    <w:rsid w:val="00A467D0"/>
    <w:rsid w:val="00A4690B"/>
    <w:rsid w:val="00A47E0D"/>
    <w:rsid w:val="00A50225"/>
    <w:rsid w:val="00A52C6D"/>
    <w:rsid w:val="00A52FA0"/>
    <w:rsid w:val="00A536B0"/>
    <w:rsid w:val="00A53CAE"/>
    <w:rsid w:val="00A54144"/>
    <w:rsid w:val="00A5646D"/>
    <w:rsid w:val="00A57892"/>
    <w:rsid w:val="00A6003B"/>
    <w:rsid w:val="00A60CD0"/>
    <w:rsid w:val="00A62921"/>
    <w:rsid w:val="00A664AC"/>
    <w:rsid w:val="00A675DC"/>
    <w:rsid w:val="00A67D10"/>
    <w:rsid w:val="00A71031"/>
    <w:rsid w:val="00A73364"/>
    <w:rsid w:val="00A74A65"/>
    <w:rsid w:val="00A81396"/>
    <w:rsid w:val="00A82E5B"/>
    <w:rsid w:val="00A83E70"/>
    <w:rsid w:val="00A90C7F"/>
    <w:rsid w:val="00A90E4F"/>
    <w:rsid w:val="00AA23BF"/>
    <w:rsid w:val="00AA23E6"/>
    <w:rsid w:val="00AA3BD0"/>
    <w:rsid w:val="00AA5E20"/>
    <w:rsid w:val="00AA6BFC"/>
    <w:rsid w:val="00AB343B"/>
    <w:rsid w:val="00AB3A76"/>
    <w:rsid w:val="00AB56A4"/>
    <w:rsid w:val="00AB6E6C"/>
    <w:rsid w:val="00AC0217"/>
    <w:rsid w:val="00AC1EC3"/>
    <w:rsid w:val="00AC225B"/>
    <w:rsid w:val="00AC4AE5"/>
    <w:rsid w:val="00AD3883"/>
    <w:rsid w:val="00AD61D4"/>
    <w:rsid w:val="00AD6973"/>
    <w:rsid w:val="00AE401B"/>
    <w:rsid w:val="00AE4579"/>
    <w:rsid w:val="00AF0507"/>
    <w:rsid w:val="00B03F58"/>
    <w:rsid w:val="00B0470F"/>
    <w:rsid w:val="00B05F3D"/>
    <w:rsid w:val="00B07B0A"/>
    <w:rsid w:val="00B127DC"/>
    <w:rsid w:val="00B1366E"/>
    <w:rsid w:val="00B14B90"/>
    <w:rsid w:val="00B152C8"/>
    <w:rsid w:val="00B15702"/>
    <w:rsid w:val="00B16131"/>
    <w:rsid w:val="00B225C0"/>
    <w:rsid w:val="00B253F3"/>
    <w:rsid w:val="00B27267"/>
    <w:rsid w:val="00B305DB"/>
    <w:rsid w:val="00B3350E"/>
    <w:rsid w:val="00B33A4E"/>
    <w:rsid w:val="00B346FB"/>
    <w:rsid w:val="00B34B0C"/>
    <w:rsid w:val="00B36F86"/>
    <w:rsid w:val="00B41513"/>
    <w:rsid w:val="00B4307A"/>
    <w:rsid w:val="00B438D0"/>
    <w:rsid w:val="00B43A2B"/>
    <w:rsid w:val="00B466B0"/>
    <w:rsid w:val="00B471E4"/>
    <w:rsid w:val="00B56DDB"/>
    <w:rsid w:val="00B62830"/>
    <w:rsid w:val="00B63C27"/>
    <w:rsid w:val="00B64E67"/>
    <w:rsid w:val="00B6682A"/>
    <w:rsid w:val="00B70126"/>
    <w:rsid w:val="00B74768"/>
    <w:rsid w:val="00B75606"/>
    <w:rsid w:val="00B764A2"/>
    <w:rsid w:val="00B77BE6"/>
    <w:rsid w:val="00B82CF1"/>
    <w:rsid w:val="00B86614"/>
    <w:rsid w:val="00B910C4"/>
    <w:rsid w:val="00B91389"/>
    <w:rsid w:val="00B9544E"/>
    <w:rsid w:val="00B96D8D"/>
    <w:rsid w:val="00B96EF1"/>
    <w:rsid w:val="00BA20E6"/>
    <w:rsid w:val="00BA74DF"/>
    <w:rsid w:val="00BA7D8B"/>
    <w:rsid w:val="00BB1C04"/>
    <w:rsid w:val="00BB5464"/>
    <w:rsid w:val="00BC04B4"/>
    <w:rsid w:val="00BC0DEA"/>
    <w:rsid w:val="00BC6757"/>
    <w:rsid w:val="00BC6DBB"/>
    <w:rsid w:val="00BD159D"/>
    <w:rsid w:val="00BD178B"/>
    <w:rsid w:val="00BD28CD"/>
    <w:rsid w:val="00BD5543"/>
    <w:rsid w:val="00BD5C98"/>
    <w:rsid w:val="00BD74BE"/>
    <w:rsid w:val="00BE1079"/>
    <w:rsid w:val="00BE3E81"/>
    <w:rsid w:val="00BE5756"/>
    <w:rsid w:val="00BF2C46"/>
    <w:rsid w:val="00BF5650"/>
    <w:rsid w:val="00BF6053"/>
    <w:rsid w:val="00BF63A4"/>
    <w:rsid w:val="00C00E3B"/>
    <w:rsid w:val="00C02D54"/>
    <w:rsid w:val="00C078AF"/>
    <w:rsid w:val="00C10364"/>
    <w:rsid w:val="00C13FC8"/>
    <w:rsid w:val="00C14BDB"/>
    <w:rsid w:val="00C14FF4"/>
    <w:rsid w:val="00C15211"/>
    <w:rsid w:val="00C30C9E"/>
    <w:rsid w:val="00C33EE3"/>
    <w:rsid w:val="00C41BD1"/>
    <w:rsid w:val="00C42BD2"/>
    <w:rsid w:val="00C45D34"/>
    <w:rsid w:val="00C45DF6"/>
    <w:rsid w:val="00C524F5"/>
    <w:rsid w:val="00C52A22"/>
    <w:rsid w:val="00C53098"/>
    <w:rsid w:val="00C53A2C"/>
    <w:rsid w:val="00C57B2A"/>
    <w:rsid w:val="00C61AD0"/>
    <w:rsid w:val="00C70238"/>
    <w:rsid w:val="00C70A14"/>
    <w:rsid w:val="00C70AFA"/>
    <w:rsid w:val="00C713B4"/>
    <w:rsid w:val="00C72F80"/>
    <w:rsid w:val="00C74322"/>
    <w:rsid w:val="00C7793F"/>
    <w:rsid w:val="00C82F99"/>
    <w:rsid w:val="00C83456"/>
    <w:rsid w:val="00C84261"/>
    <w:rsid w:val="00C903AB"/>
    <w:rsid w:val="00C908F5"/>
    <w:rsid w:val="00C930AE"/>
    <w:rsid w:val="00C93C3D"/>
    <w:rsid w:val="00C94311"/>
    <w:rsid w:val="00C94732"/>
    <w:rsid w:val="00C94A15"/>
    <w:rsid w:val="00C94D43"/>
    <w:rsid w:val="00C97910"/>
    <w:rsid w:val="00CA3003"/>
    <w:rsid w:val="00CA3A2B"/>
    <w:rsid w:val="00CA4380"/>
    <w:rsid w:val="00CA52A2"/>
    <w:rsid w:val="00CA7AC1"/>
    <w:rsid w:val="00CB256B"/>
    <w:rsid w:val="00CB26CA"/>
    <w:rsid w:val="00CB2A4B"/>
    <w:rsid w:val="00CB4343"/>
    <w:rsid w:val="00CB54C0"/>
    <w:rsid w:val="00CB7392"/>
    <w:rsid w:val="00CB7637"/>
    <w:rsid w:val="00CC4790"/>
    <w:rsid w:val="00CC497C"/>
    <w:rsid w:val="00CD0330"/>
    <w:rsid w:val="00CD1096"/>
    <w:rsid w:val="00CD2C75"/>
    <w:rsid w:val="00CD5051"/>
    <w:rsid w:val="00CD5912"/>
    <w:rsid w:val="00CD6207"/>
    <w:rsid w:val="00CE3204"/>
    <w:rsid w:val="00CE3554"/>
    <w:rsid w:val="00CE48ED"/>
    <w:rsid w:val="00CF382F"/>
    <w:rsid w:val="00CF3CC9"/>
    <w:rsid w:val="00CF4E4D"/>
    <w:rsid w:val="00CF4FB5"/>
    <w:rsid w:val="00D00D28"/>
    <w:rsid w:val="00D0176C"/>
    <w:rsid w:val="00D037C5"/>
    <w:rsid w:val="00D054FB"/>
    <w:rsid w:val="00D078B6"/>
    <w:rsid w:val="00D10115"/>
    <w:rsid w:val="00D13DE2"/>
    <w:rsid w:val="00D2189A"/>
    <w:rsid w:val="00D23022"/>
    <w:rsid w:val="00D24EA2"/>
    <w:rsid w:val="00D251D2"/>
    <w:rsid w:val="00D34207"/>
    <w:rsid w:val="00D3499B"/>
    <w:rsid w:val="00D357D4"/>
    <w:rsid w:val="00D3648C"/>
    <w:rsid w:val="00D3652C"/>
    <w:rsid w:val="00D36A04"/>
    <w:rsid w:val="00D4132A"/>
    <w:rsid w:val="00D43955"/>
    <w:rsid w:val="00D44662"/>
    <w:rsid w:val="00D45D1F"/>
    <w:rsid w:val="00D5650B"/>
    <w:rsid w:val="00D61BE9"/>
    <w:rsid w:val="00D64B6E"/>
    <w:rsid w:val="00D65256"/>
    <w:rsid w:val="00D660B8"/>
    <w:rsid w:val="00D67CBB"/>
    <w:rsid w:val="00D72FAD"/>
    <w:rsid w:val="00D80337"/>
    <w:rsid w:val="00D81110"/>
    <w:rsid w:val="00D826E4"/>
    <w:rsid w:val="00D865CE"/>
    <w:rsid w:val="00D867F2"/>
    <w:rsid w:val="00D95993"/>
    <w:rsid w:val="00DA0D15"/>
    <w:rsid w:val="00DA6535"/>
    <w:rsid w:val="00DB166D"/>
    <w:rsid w:val="00DB6D5C"/>
    <w:rsid w:val="00DB6FD9"/>
    <w:rsid w:val="00DB7C02"/>
    <w:rsid w:val="00DC3CEB"/>
    <w:rsid w:val="00DC4DAE"/>
    <w:rsid w:val="00DC5B7F"/>
    <w:rsid w:val="00DD08F9"/>
    <w:rsid w:val="00DD33DD"/>
    <w:rsid w:val="00DD4143"/>
    <w:rsid w:val="00DD49A0"/>
    <w:rsid w:val="00DD7588"/>
    <w:rsid w:val="00DE4592"/>
    <w:rsid w:val="00DE56A2"/>
    <w:rsid w:val="00DF0954"/>
    <w:rsid w:val="00DF0B5D"/>
    <w:rsid w:val="00DF264B"/>
    <w:rsid w:val="00DF452C"/>
    <w:rsid w:val="00DF4A2C"/>
    <w:rsid w:val="00DF4FBB"/>
    <w:rsid w:val="00DF52B0"/>
    <w:rsid w:val="00E00D1A"/>
    <w:rsid w:val="00E03977"/>
    <w:rsid w:val="00E03D4E"/>
    <w:rsid w:val="00E04118"/>
    <w:rsid w:val="00E0599F"/>
    <w:rsid w:val="00E132C6"/>
    <w:rsid w:val="00E15AED"/>
    <w:rsid w:val="00E16BCA"/>
    <w:rsid w:val="00E21B92"/>
    <w:rsid w:val="00E257EF"/>
    <w:rsid w:val="00E27A5B"/>
    <w:rsid w:val="00E30038"/>
    <w:rsid w:val="00E30A3F"/>
    <w:rsid w:val="00E32F52"/>
    <w:rsid w:val="00E33261"/>
    <w:rsid w:val="00E34529"/>
    <w:rsid w:val="00E348DF"/>
    <w:rsid w:val="00E35AB9"/>
    <w:rsid w:val="00E3715A"/>
    <w:rsid w:val="00E42E08"/>
    <w:rsid w:val="00E433B8"/>
    <w:rsid w:val="00E4441A"/>
    <w:rsid w:val="00E44AF2"/>
    <w:rsid w:val="00E4555E"/>
    <w:rsid w:val="00E51D4D"/>
    <w:rsid w:val="00E564B3"/>
    <w:rsid w:val="00E56B13"/>
    <w:rsid w:val="00E606A6"/>
    <w:rsid w:val="00E636A5"/>
    <w:rsid w:val="00E733AF"/>
    <w:rsid w:val="00E7664D"/>
    <w:rsid w:val="00E80A8E"/>
    <w:rsid w:val="00E81D9A"/>
    <w:rsid w:val="00E8439C"/>
    <w:rsid w:val="00E87BA5"/>
    <w:rsid w:val="00E91EF6"/>
    <w:rsid w:val="00E971C4"/>
    <w:rsid w:val="00E9797D"/>
    <w:rsid w:val="00EA0EBB"/>
    <w:rsid w:val="00EA1C43"/>
    <w:rsid w:val="00EA2355"/>
    <w:rsid w:val="00EA5F58"/>
    <w:rsid w:val="00EA5F5B"/>
    <w:rsid w:val="00EA6FCF"/>
    <w:rsid w:val="00EA7C1E"/>
    <w:rsid w:val="00EB265F"/>
    <w:rsid w:val="00EB62EE"/>
    <w:rsid w:val="00EC0EC0"/>
    <w:rsid w:val="00EC4053"/>
    <w:rsid w:val="00EC691C"/>
    <w:rsid w:val="00EC6ACC"/>
    <w:rsid w:val="00ED11CA"/>
    <w:rsid w:val="00ED1AA6"/>
    <w:rsid w:val="00ED1B36"/>
    <w:rsid w:val="00EE5092"/>
    <w:rsid w:val="00EF0469"/>
    <w:rsid w:val="00EF47A6"/>
    <w:rsid w:val="00EF5F0D"/>
    <w:rsid w:val="00F019FB"/>
    <w:rsid w:val="00F025AE"/>
    <w:rsid w:val="00F06C39"/>
    <w:rsid w:val="00F0701E"/>
    <w:rsid w:val="00F07BEF"/>
    <w:rsid w:val="00F11153"/>
    <w:rsid w:val="00F124E5"/>
    <w:rsid w:val="00F144BD"/>
    <w:rsid w:val="00F17446"/>
    <w:rsid w:val="00F1763A"/>
    <w:rsid w:val="00F17881"/>
    <w:rsid w:val="00F213C1"/>
    <w:rsid w:val="00F2274D"/>
    <w:rsid w:val="00F22D02"/>
    <w:rsid w:val="00F238EB"/>
    <w:rsid w:val="00F243CB"/>
    <w:rsid w:val="00F259BD"/>
    <w:rsid w:val="00F31CD3"/>
    <w:rsid w:val="00F461CE"/>
    <w:rsid w:val="00F5299D"/>
    <w:rsid w:val="00F5332E"/>
    <w:rsid w:val="00F57BBB"/>
    <w:rsid w:val="00F6171D"/>
    <w:rsid w:val="00F64883"/>
    <w:rsid w:val="00F666CF"/>
    <w:rsid w:val="00F67A30"/>
    <w:rsid w:val="00F71631"/>
    <w:rsid w:val="00F721AE"/>
    <w:rsid w:val="00F733F1"/>
    <w:rsid w:val="00F746D4"/>
    <w:rsid w:val="00F808B1"/>
    <w:rsid w:val="00F83EE4"/>
    <w:rsid w:val="00F868E7"/>
    <w:rsid w:val="00F87AB4"/>
    <w:rsid w:val="00F87AF1"/>
    <w:rsid w:val="00F87CDB"/>
    <w:rsid w:val="00F91E26"/>
    <w:rsid w:val="00FA2913"/>
    <w:rsid w:val="00FA3681"/>
    <w:rsid w:val="00FA71FB"/>
    <w:rsid w:val="00FB215D"/>
    <w:rsid w:val="00FB2D4F"/>
    <w:rsid w:val="00FB3AB0"/>
    <w:rsid w:val="00FB44BA"/>
    <w:rsid w:val="00FB6408"/>
    <w:rsid w:val="00FC3153"/>
    <w:rsid w:val="00FC750B"/>
    <w:rsid w:val="00FC781F"/>
    <w:rsid w:val="00FD11DA"/>
    <w:rsid w:val="00FD4422"/>
    <w:rsid w:val="00FD6BA8"/>
    <w:rsid w:val="00FE18A6"/>
    <w:rsid w:val="00FE3011"/>
    <w:rsid w:val="00FE58F1"/>
    <w:rsid w:val="00FE6FB1"/>
    <w:rsid w:val="00FF2506"/>
    <w:rsid w:val="00FF3489"/>
    <w:rsid w:val="00FF6284"/>
    <w:rsid w:val="00FF632D"/>
    <w:rsid w:val="00FF79F7"/>
    <w:rsid w:val="00FF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56"/>
    <o:shapelayout v:ext="edit">
      <o:idmap v:ext="edit" data="1,3,4"/>
      <o:rules v:ext="edit">
        <o:r id="V:Rule1" type="connector" idref="#_x0000_s4631"/>
        <o:r id="V:Rule2" type="connector" idref="#_x0000_s4318"/>
        <o:r id="V:Rule3" type="connector" idref="#_x0000_s3954"/>
        <o:r id="V:Rule4" type="connector" idref="#_x0000_s4110"/>
        <o:r id="V:Rule5" type="connector" idref="#_x0000_s4154"/>
        <o:r id="V:Rule6" type="connector" idref="#_x0000_s4313"/>
        <o:r id="V:Rule7" type="connector" idref="#_x0000_s4321"/>
        <o:r id="V:Rule8" type="connector" idref="#_x0000_s3928"/>
        <o:r id="V:Rule9" type="connector" idref="#_x0000_s4083"/>
        <o:r id="V:Rule10" type="connector" idref="#_x0000_s4331"/>
        <o:r id="V:Rule11" type="connector" idref="#_x0000_s4147"/>
        <o:r id="V:Rule12" type="connector" idref="#_x0000_s4111"/>
        <o:r id="V:Rule13" type="connector" idref="#_x0000_s3961"/>
        <o:r id="V:Rule14" type="connector" idref="#_x0000_s4338"/>
        <o:r id="V:Rule15" type="connector" idref="#_x0000_s4575"/>
        <o:r id="V:Rule16" type="connector" idref="#_x0000_s3955"/>
        <o:r id="V:Rule17" type="connector" idref="#_x0000_s4592"/>
        <o:r id="V:Rule18" type="connector" idref="#_x0000_s4585"/>
        <o:r id="V:Rule19" type="connector" idref="#_x0000_s3989"/>
        <o:r id="V:Rule20" type="connector" idref="#_x0000_s4127"/>
        <o:r id="V:Rule21" type="connector" idref="#_x0000_s4073"/>
        <o:r id="V:Rule22" type="connector" idref="#_x0000_s4653"/>
        <o:r id="V:Rule23" type="connector" idref="#_x0000_s4324"/>
        <o:r id="V:Rule24" type="connector" idref="#_x0000_s4640"/>
        <o:r id="V:Rule25" type="connector" idref="#_x0000_s3911"/>
        <o:r id="V:Rule26" type="connector" idref="#_x0000_s4151"/>
        <o:r id="V:Rule27" type="connector" idref="#_x0000_s4012"/>
        <o:r id="V:Rule28" type="connector" idref="#_x0000_s4319"/>
        <o:r id="V:Rule29" type="connector" idref="#_x0000_s3992"/>
        <o:r id="V:Rule30" type="connector" idref="#_x0000_s4589"/>
        <o:r id="V:Rule31" type="connector" idref="#_x0000_s4005"/>
        <o:r id="V:Rule32" type="connector" idref="#_x0000_s3938"/>
        <o:r id="V:Rule33" type="connector" idref="#_x0000_s4596"/>
        <o:r id="V:Rule34" type="connector" idref="#_x0000_s3916"/>
        <o:r id="V:Rule35" type="connector" idref="#_x0000_s4567"/>
        <o:r id="V:Rule36" type="connector" idref="#_x0000_s3940"/>
        <o:r id="V:Rule37" type="connector" idref="#_x0000_s4326"/>
        <o:r id="V:Rule38" type="connector" idref="#_x0000_s4074"/>
        <o:r id="V:Rule39" type="connector" idref="#_x0000_s3891"/>
        <o:r id="V:Rule40" type="connector" idref="#_x0000_s4343"/>
        <o:r id="V:Rule41" type="connector" idref="#_x0000_s4618"/>
        <o:r id="V:Rule42" type="connector" idref="#_x0000_s4591"/>
        <o:r id="V:Rule43" type="connector" idref="#_x0000_s4590"/>
        <o:r id="V:Rule44" type="connector" idref="#_x0000_s3918"/>
        <o:r id="V:Rule45" type="connector" idref="#_x0000_s4351"/>
        <o:r id="V:Rule46" type="connector" idref="#_x0000_s4652"/>
        <o:r id="V:Rule47" type="connector" idref="#_x0000_s4648"/>
        <o:r id="V:Rule48" type="connector" idref="#_x0000_s4578"/>
        <o:r id="V:Rule49" type="connector" idref="#_x0000_s3960"/>
        <o:r id="V:Rule50" type="connector" idref="#_x0000_s4068"/>
        <o:r id="V:Rule51" type="connector" idref="#_x0000_s4327"/>
        <o:r id="V:Rule52" type="connector" idref="#_x0000_s4004"/>
        <o:r id="V:Rule53" type="connector" idref="#_x0000_s4106"/>
        <o:r id="V:Rule54" type="connector" idref="#_x0000_s4007"/>
        <o:r id="V:Rule55" type="connector" idref="#_x0000_s4647"/>
        <o:r id="V:Rule56" type="connector" idref="#_x0000_s4080"/>
        <o:r id="V:Rule57" type="connector" idref="#_x0000_s4636"/>
        <o:r id="V:Rule58" type="connector" idref="#_x0000_s4615"/>
        <o:r id="V:Rule59" type="connector" idref="#_x0000_s3984"/>
        <o:r id="V:Rule60" type="connector" idref="#_x0000_s4156"/>
        <o:r id="V:Rule61" type="connector" idref="#_x0000_s4339"/>
        <o:r id="V:Rule62" type="connector" idref="#_x0000_s4630"/>
        <o:r id="V:Rule63" type="connector" idref="#_x0000_s4602"/>
        <o:r id="V:Rule64" type="connector" idref="#_x0000_s4084"/>
        <o:r id="V:Rule65" type="connector" idref="#_x0000_s3959"/>
        <o:r id="V:Rule66" type="connector" idref="#_x0000_s3977"/>
        <o:r id="V:Rule67" type="connector" idref="#_x0000_s4580"/>
        <o:r id="V:Rule68" type="connector" idref="#_x0000_s4332"/>
        <o:r id="V:Rule69" type="connector" idref="#_x0000_s4155"/>
        <o:r id="V:Rule70" type="connector" idref="#_x0000_s3920"/>
        <o:r id="V:Rule71" type="connector" idref="#_x0000_s3912"/>
        <o:r id="V:Rule72" type="connector" idref="#_x0000_s4129"/>
        <o:r id="V:Rule73" type="connector" idref="#_x0000_s4642"/>
        <o:r id="V:Rule74" type="connector" idref="#_x0000_s4333"/>
        <o:r id="V:Rule75" type="connector" idref="#_x0000_s4017"/>
        <o:r id="V:Rule76" type="connector" idref="#_x0000_s4115"/>
        <o:r id="V:Rule77" type="connector" idref="#_x0000_s4594"/>
        <o:r id="V:Rule78" type="connector" idref="#_x0000_s4314"/>
        <o:r id="V:Rule79" type="connector" idref="#_x0000_s4131"/>
        <o:r id="V:Rule80" type="connector" idref="#_x0000_s3981"/>
        <o:r id="V:Rule81" type="connector" idref="#_x0000_s4329"/>
        <o:r id="V:Rule82" type="connector" idref="#_x0000_s4128"/>
        <o:r id="V:Rule83" type="connector" idref="#_x0000_s4013"/>
        <o:r id="V:Rule84" type="connector" idref="#_x0000_s4635"/>
        <o:r id="V:Rule85" type="connector" idref="#_x0000_s4124"/>
        <o:r id="V:Rule86" type="connector" idref="#_x0000_s4638"/>
        <o:r id="V:Rule87" type="connector" idref="#_x0000_s4117"/>
        <o:r id="V:Rule88" type="connector" idref="#_x0000_s4142"/>
        <o:r id="V:Rule89" type="connector" idref="#_x0000_s3931"/>
        <o:r id="V:Rule90" type="connector" idref="#_x0000_s3935"/>
        <o:r id="V:Rule91" type="connector" idref="#_x0000_s4081"/>
        <o:r id="V:Rule92" type="connector" idref="#_x0000_s4336"/>
        <o:r id="V:Rule93" type="connector" idref="#_x0000_s3973"/>
        <o:r id="V:Rule94" type="connector" idref="#_x0000_s3972"/>
        <o:r id="V:Rule95" type="connector" idref="#_x0000_s4330"/>
        <o:r id="V:Rule96" type="connector" idref="#_x0000_s3978"/>
        <o:r id="V:Rule97" type="connector" idref="#_x0000_s4311"/>
        <o:r id="V:Rule98" type="connector" idref="#_x0000_s4644"/>
        <o:r id="V:Rule99" type="connector" idref="#_x0000_s4108"/>
        <o:r id="V:Rule100" type="connector" idref="#_x0000_s3913"/>
        <o:r id="V:Rule101" type="connector" idref="#_x0000_s3951"/>
        <o:r id="V:Rule102" type="connector" idref="#_x0000_s3927"/>
        <o:r id="V:Rule103" type="connector" idref="#_x0000_s4322"/>
        <o:r id="V:Rule104" type="connector" idref="#_x0000_s3991"/>
        <o:r id="V:Rule105" type="connector" idref="#_x0000_s4598"/>
        <o:r id="V:Rule106" type="connector" idref="#_x0000_s4597"/>
        <o:r id="V:Rule107" type="connector" idref="#_x0000_s4320"/>
        <o:r id="V:Rule108" type="connector" idref="#_x0000_s4337"/>
        <o:r id="V:Rule109" type="connector" idref="#_x0000_s4637"/>
        <o:r id="V:Rule110" type="connector" idref="#_x0000_s3975"/>
        <o:r id="V:Rule111" type="connector" idref="#_x0000_s3924"/>
        <o:r id="V:Rule112" type="connector" idref="#_x0000_s4138"/>
        <o:r id="V:Rule113" type="connector" idref="#_x0000_s3915"/>
        <o:r id="V:Rule114" type="connector" idref="#_x0000_s4079"/>
        <o:r id="V:Rule115" type="connector" idref="#_x0000_s4137"/>
        <o:r id="V:Rule116" type="connector" idref="#_x0000_s4579"/>
        <o:r id="V:Rule117" type="connector" idref="#_x0000_s4613"/>
        <o:r id="V:Rule118" type="connector" idref="#_x0000_s4018"/>
        <o:r id="V:Rule119" type="connector" idref="#_x0000_s4126"/>
        <o:r id="V:Rule120" type="connector" idref="#_x0000_s4587"/>
        <o:r id="V:Rule121" type="connector" idref="#_x0000_s4104"/>
        <o:r id="V:Rule122" type="connector" idref="#_x0000_s3995"/>
        <o:r id="V:Rule123" type="connector" idref="#_x0000_s3942"/>
        <o:r id="V:Rule124" type="connector" idref="#_x0000_s4582"/>
        <o:r id="V:Rule125" type="connector" idref="#_x0000_s4588"/>
        <o:r id="V:Rule126" type="connector" idref="#_x0000_s4328"/>
        <o:r id="V:Rule127" type="connector" idref="#_x0000_s4629"/>
        <o:r id="V:Rule128" type="connector" idref="#_x0000_s4346"/>
        <o:r id="V:Rule129" type="connector" idref="#_x0000_s4568"/>
        <o:r id="V:Rule130" type="connector" idref="#_x0000_s3979"/>
        <o:r id="V:Rule131" type="connector" idref="#_x0000_s4655"/>
        <o:r id="V:Rule132" type="connector" idref="#_x0000_s4146"/>
        <o:r id="V:Rule133" type="connector" idref="#_x0000_s4312"/>
        <o:r id="V:Rule134" type="connector" idref="#_x0000_s4643"/>
        <o:r id="V:Rule135" type="connector" idref="#_x0000_s4344"/>
        <o:r id="V:Rule136" type="connector" idref="#_x0000_s3953"/>
        <o:r id="V:Rule137" type="connector" idref="#_x0000_s4586"/>
        <o:r id="V:Rule138" type="connector" idref="#_x0000_s3939"/>
        <o:r id="V:Rule139" type="connector" idref="#_x0000_s4317"/>
        <o:r id="V:Rule140" type="connector" idref="#_x0000_s4341"/>
        <o:r id="V:Rule141" type="connector" idref="#_x0000_s4574"/>
        <o:r id="V:Rule142" type="connector" idref="#_x0000_s3934"/>
        <o:r id="V:Rule143" type="connector" idref="#_x0000_s4352"/>
        <o:r id="V:Rule144" type="connector" idref="#_x0000_s4340"/>
        <o:r id="V:Rule145" type="connector" idref="#_x0000_s4149"/>
        <o:r id="V:Rule146" type="connector" idref="#_x0000_s3878"/>
        <o:r id="V:Rule147" type="connector" idref="#_x0000_s4569"/>
        <o:r id="V:Rule148" type="connector" idref="#_x0000_s3923"/>
        <o:r id="V:Rule149" type="connector" idref="#_x0000_s4113"/>
        <o:r id="V:Rule150" type="connector" idref="#_x0000_s4016"/>
        <o:r id="V:Rule151" type="connector" idref="#_x0000_s3988"/>
        <o:r id="V:Rule152" type="connector" idref="#_x0000_s4654"/>
        <o:r id="V:Rule153" type="connector" idref="#_x0000_s4623"/>
        <o:r id="V:Rule154" type="connector" idref="#_x0000_s3974"/>
        <o:r id="V:Rule155" type="connector" idref="#_x0000_s4606"/>
        <o:r id="V:Rule156" type="connector" idref="#_x0000_s4072"/>
        <o:r id="V:Rule157" type="connector" idref="#_x0000_s4345"/>
        <o:r id="V:Rule158" type="connector" idref="#_x0000_s3929"/>
        <o:r id="V:Rule159" type="connector" idref="#_x0000_s4067"/>
        <o:r id="V:Rule160" type="connector" idref="#_x0000_s4118"/>
        <o:r id="V:Rule161" type="connector" idref="#_x0000_s4583"/>
        <o:r id="V:Rule162" type="connector" idref="#_x0000_s4603"/>
        <o:r id="V:Rule163" type="connector" idref="#_x0000_s4600"/>
        <o:r id="V:Rule164" type="connector" idref="#_x0000_s3982"/>
        <o:r id="V:Rule165" type="connector" idref="#_x0000_s4334"/>
        <o:r id="V:Rule166" type="connector" idref="#_x0000_s3994"/>
        <o:r id="V:Rule167" type="connector" idref="#_x0000_s3987"/>
        <o:r id="V:Rule168" type="connector" idref="#_x0000_s3986"/>
        <o:r id="V:Rule169" type="connector" idref="#_x0000_s4651"/>
        <o:r id="V:Rule170" type="connector" idref="#_x0000_s4015"/>
        <o:r id="V:Rule171" type="connector" idref="#_x0000_s4105"/>
        <o:r id="V:Rule172" type="connector" idref="#_x0000_s3937"/>
        <o:r id="V:Rule173" type="connector" idref="#_x0000_s3917"/>
        <o:r id="V:Rule174" type="connector" idref="#_x0000_s3925"/>
        <o:r id="V:Rule175" type="connector" idref="#_x0000_s4599"/>
        <o:r id="V:Rule176" type="connector" idref="#_x0000_s4323"/>
        <o:r id="V:Rule177" type="connector" idref="#_x0000_s4577"/>
        <o:r id="V:Rule178" type="connector" idref="#_x0000_s4130"/>
        <o:r id="V:Rule179" type="connector" idref="#_x0000_s4628"/>
        <o:r id="V:Rule180" type="connector" idref="#_x0000_s4614"/>
        <o:r id="V:Rule181" type="connector" idref="#_x0000_s4001"/>
        <o:r id="V:Rule182" type="connector" idref="#_x0000_s4141"/>
        <o:r id="V:Rule183" type="connector" idref="#_x0000_s3930"/>
        <o:r id="V:Rule184" type="connector" idref="#_x0000_s3993"/>
        <o:r id="V:Rule185" type="connector" idref="#_x0000_s4593"/>
        <o:r id="V:Rule186" type="connector" idref="#_x0000_s4641"/>
        <o:r id="V:Rule187" type="connector" idref="#_x0000_s4112"/>
        <o:r id="V:Rule188" type="connector" idref="#_x0000_s4595"/>
        <o:r id="V:Rule189" type="connector" idref="#_x0000_s4605"/>
        <o:r id="V:Rule190" type="connector" idref="#_x0000_s4581"/>
        <o:r id="V:Rule191" type="connector" idref="#_x0000_s4014"/>
        <o:r id="V:Rule192" type="connector" idref="#_x0000_s4139"/>
        <o:r id="V:Rule193" type="connector" idref="#_x0000_s4619"/>
        <o:r id="V:Rule194" type="connector" idref="#_x0000_s4316"/>
        <o:r id="V:Rule195" type="connector" idref="#_x0000_s4347"/>
        <o:r id="V:Rule196" type="connector" idref="#_x0000_s3926"/>
        <o:r id="V:Rule197" type="connector" idref="#_x0000_s4617"/>
        <o:r id="V:Rule198" type="connector" idref="#_x0000_s4626"/>
        <o:r id="V:Rule199" type="connector" idref="#_x0000_s4125"/>
        <o:r id="V:Rule200" type="connector" idref="#_x0000_s4607"/>
        <o:r id="V:Rule201" type="connector" idref="#_x0000_s4576"/>
        <o:r id="V:Rule202" type="connector" idref="#_x0000_s4070"/>
        <o:r id="V:Rule203" type="connector" idref="#_x0000_s3985"/>
        <o:r id="V:Rule204" type="connector" idref="#_x0000_s4601"/>
        <o:r id="V:Rule205" type="connector" idref="#_x0000_s4621"/>
        <o:r id="V:Rule206" type="connector" idref="#_x0000_s4584"/>
        <o:r id="V:Rule207" type="connector" idref="#_x0000_s3990"/>
        <o:r id="V:Rule208" type="connector" idref="#_x0000_s4342"/>
        <o:r id="V:Rule209" type="connector" idref="#_x0000_s4646"/>
        <o:r id="V:Rule210" type="connector" idref="#_x0000_s4649"/>
        <o:r id="V:Rule211" type="connector" idref="#_x0000_s4078"/>
        <o:r id="V:Rule212" type="connector" idref="#_x0000_s4645"/>
        <o:r id="V:Rule213" type="connector" idref="#_x0000_s3941"/>
        <o:r id="V:Rule214" type="connector" idref="#_x0000_s4325"/>
        <o:r id="V:Rule215" type="connector" idref="#_x0000_s3933"/>
        <o:r id="V:Rule216" type="connector" idref="#_x0000_s3983"/>
        <o:r id="V:Rule217" type="connector" idref="#_x0000_s4604"/>
        <o:r id="V:Rule218" type="connector" idref="#_x0000_s3922"/>
        <o:r id="V:Rule219" type="connector" idref="#_x0000_s4315"/>
        <o:r id="V:Rule220" type="connector" idref="#_x0000_s4650"/>
        <o:r id="V:Rule221" type="connector" idref="#_x0000_s4634"/>
        <o:r id="V:Rule222" type="connector" idref="#_x0000_s3952"/>
        <o:r id="V:Rule223" type="connector" idref="#_x0000_s4140"/>
        <o:r id="V:Rule224" type="connector" idref="#_x0000_s3894"/>
        <o:r id="V:Rule225" type="connector" idref="#_x0000_s4633"/>
        <o:r id="V:Rule226" type="connector" idref="#_x0000_s3976"/>
        <o:r id="V:Rule227" type="connector" idref="#_x0000_s4153"/>
        <o:r id="V:Rule228" type="connector" idref="#_x0000_s4114"/>
        <o:r id="V:Rule229" type="connector" idref="#_x0000_s4622"/>
        <o:r id="V:Rule230" type="connector" idref="#_x0000_s4608"/>
      </o:rules>
    </o:shapelayout>
  </w:shapeDefaults>
  <w:decimalSymbol w:val="."/>
  <w:listSeparator w:val=","/>
  <w14:docId w14:val="40A8581C"/>
  <w15:docId w15:val="{19F94DD9-55DB-473E-A8B4-D910AEDB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A2B"/>
    <w:pPr>
      <w:jc w:val="center"/>
    </w:pPr>
    <w:rPr>
      <w:sz w:val="24"/>
    </w:rPr>
  </w:style>
  <w:style w:type="paragraph" w:styleId="Heading1">
    <w:name w:val="heading 1"/>
    <w:aliases w:val="Stil 1"/>
    <w:basedOn w:val="Normal"/>
    <w:next w:val="Normal"/>
    <w:link w:val="Heading1Char"/>
    <w:qFormat/>
    <w:rsid w:val="00B43A2B"/>
    <w:pPr>
      <w:keepNext/>
      <w:numPr>
        <w:numId w:val="1"/>
      </w:numPr>
      <w:spacing w:before="240"/>
      <w:outlineLvl w:val="0"/>
    </w:pPr>
    <w:rPr>
      <w:b/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B43A2B"/>
    <w:pPr>
      <w:keepNext/>
      <w:numPr>
        <w:ilvl w:val="1"/>
        <w:numId w:val="2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B43A2B"/>
    <w:pPr>
      <w:keepNext/>
      <w:numPr>
        <w:ilvl w:val="2"/>
        <w:numId w:val="3"/>
      </w:numPr>
      <w:spacing w:before="120"/>
      <w:jc w:val="both"/>
      <w:outlineLvl w:val="2"/>
    </w:pPr>
  </w:style>
  <w:style w:type="paragraph" w:styleId="Heading4">
    <w:name w:val="heading 4"/>
    <w:aliases w:val="Stil 1.1.1.1"/>
    <w:basedOn w:val="Heading3"/>
    <w:next w:val="Normal"/>
    <w:link w:val="Heading4Char"/>
    <w:autoRedefine/>
    <w:qFormat/>
    <w:rsid w:val="00B43A2B"/>
    <w:pPr>
      <w:numPr>
        <w:ilvl w:val="3"/>
        <w:numId w:val="1"/>
      </w:numPr>
      <w:outlineLvl w:val="3"/>
    </w:pPr>
    <w:rPr>
      <w:bCs/>
    </w:rPr>
  </w:style>
  <w:style w:type="paragraph" w:styleId="Heading5">
    <w:name w:val="heading 5"/>
    <w:basedOn w:val="Normal"/>
    <w:next w:val="Normal"/>
    <w:qFormat/>
    <w:rsid w:val="00B43A2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B43A2B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B43A2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B43A2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B43A2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kst">
    <w:name w:val="Tekst"/>
    <w:basedOn w:val="Normal"/>
    <w:rsid w:val="00B43A2B"/>
    <w:pPr>
      <w:ind w:left="510"/>
      <w:jc w:val="both"/>
    </w:pPr>
  </w:style>
  <w:style w:type="paragraph" w:customStyle="1" w:styleId="Dijagram2">
    <w:name w:val="Dijagram2"/>
    <w:basedOn w:val="Normal"/>
    <w:rsid w:val="00B43A2B"/>
    <w:pPr>
      <w:spacing w:before="400"/>
      <w:ind w:left="113"/>
      <w:jc w:val="both"/>
    </w:pPr>
  </w:style>
  <w:style w:type="paragraph" w:customStyle="1" w:styleId="style1">
    <w:name w:val="style1"/>
    <w:basedOn w:val="Normal"/>
    <w:rsid w:val="00B43A2B"/>
    <w:pPr>
      <w:ind w:left="113"/>
    </w:pPr>
  </w:style>
  <w:style w:type="paragraph" w:styleId="Header">
    <w:name w:val="header"/>
    <w:basedOn w:val="Normal"/>
    <w:rsid w:val="00B43A2B"/>
    <w:pPr>
      <w:tabs>
        <w:tab w:val="center" w:pos="4320"/>
        <w:tab w:val="right" w:pos="8640"/>
      </w:tabs>
    </w:pPr>
    <w:rPr>
      <w:rFonts w:ascii="Dutch-Roman" w:hAnsi="Dutch-Roman"/>
    </w:rPr>
  </w:style>
  <w:style w:type="paragraph" w:customStyle="1" w:styleId="Dijagram1">
    <w:name w:val="Dijagram1"/>
    <w:basedOn w:val="Normal"/>
    <w:rsid w:val="00B43A2B"/>
    <w:pPr>
      <w:ind w:left="113"/>
    </w:pPr>
  </w:style>
  <w:style w:type="paragraph" w:customStyle="1" w:styleId="Dokument">
    <w:name w:val="Dokument"/>
    <w:basedOn w:val="Normal"/>
    <w:rsid w:val="00B43A2B"/>
    <w:pPr>
      <w:ind w:left="57"/>
    </w:pPr>
    <w:rPr>
      <w:sz w:val="22"/>
    </w:rPr>
  </w:style>
  <w:style w:type="paragraph" w:styleId="Footer">
    <w:name w:val="footer"/>
    <w:basedOn w:val="Normal"/>
    <w:rsid w:val="00B43A2B"/>
    <w:pPr>
      <w:tabs>
        <w:tab w:val="center" w:pos="4320"/>
        <w:tab w:val="right" w:pos="8640"/>
      </w:tabs>
    </w:pPr>
    <w:rPr>
      <w:rFonts w:ascii="Dutch-Roman" w:hAnsi="Dutch-Roman"/>
    </w:rPr>
  </w:style>
  <w:style w:type="paragraph" w:customStyle="1" w:styleId="Nabrajanje">
    <w:name w:val="Nabrajanje"/>
    <w:basedOn w:val="Normal"/>
    <w:rsid w:val="00B43A2B"/>
    <w:pPr>
      <w:spacing w:before="60" w:after="60"/>
      <w:ind w:left="981" w:hanging="357"/>
    </w:pPr>
  </w:style>
  <w:style w:type="paragraph" w:customStyle="1" w:styleId="Navodjenje">
    <w:name w:val="Navodjenje"/>
    <w:basedOn w:val="Normal"/>
    <w:rsid w:val="00B43A2B"/>
    <w:pPr>
      <w:numPr>
        <w:numId w:val="4"/>
      </w:numPr>
      <w:spacing w:before="60" w:after="60"/>
      <w:ind w:left="681" w:hanging="284"/>
      <w:jc w:val="both"/>
    </w:pPr>
  </w:style>
  <w:style w:type="paragraph" w:customStyle="1" w:styleId="aktivnost2">
    <w:name w:val="aktivnost2"/>
    <w:basedOn w:val="Normal"/>
    <w:rsid w:val="00B43A2B"/>
    <w:pPr>
      <w:ind w:left="113"/>
    </w:pPr>
    <w:rPr>
      <w:sz w:val="22"/>
    </w:rPr>
  </w:style>
  <w:style w:type="paragraph" w:customStyle="1" w:styleId="tabela">
    <w:name w:val="tabela"/>
    <w:basedOn w:val="Normal"/>
    <w:autoRedefine/>
    <w:rsid w:val="00897C14"/>
    <w:rPr>
      <w:szCs w:val="24"/>
      <w:lang w:val="sl-SI"/>
    </w:rPr>
  </w:style>
  <w:style w:type="character" w:styleId="PageNumber">
    <w:name w:val="page number"/>
    <w:rsid w:val="00B43A2B"/>
    <w:rPr>
      <w:rFonts w:ascii="Times New Roman" w:hAnsi="Times New Roman"/>
      <w:sz w:val="18"/>
    </w:rPr>
  </w:style>
  <w:style w:type="character" w:styleId="CommentReference">
    <w:name w:val="annotation reference"/>
    <w:semiHidden/>
    <w:rsid w:val="00B43A2B"/>
    <w:rPr>
      <w:sz w:val="16"/>
    </w:rPr>
  </w:style>
  <w:style w:type="paragraph" w:customStyle="1" w:styleId="Nabrajanjeslova">
    <w:name w:val="Nabrajanje slova"/>
    <w:basedOn w:val="Normal"/>
    <w:rsid w:val="00B43A2B"/>
    <w:pPr>
      <w:keepNext/>
      <w:numPr>
        <w:numId w:val="5"/>
      </w:numPr>
      <w:ind w:right="57"/>
      <w:jc w:val="both"/>
    </w:pPr>
    <w:rPr>
      <w:sz w:val="26"/>
      <w:lang w:val="sr-Latn-CS"/>
    </w:rPr>
  </w:style>
  <w:style w:type="paragraph" w:customStyle="1" w:styleId="Aktivnost">
    <w:name w:val="Aktivnost"/>
    <w:rsid w:val="00B43A2B"/>
    <w:pPr>
      <w:spacing w:before="400"/>
      <w:ind w:left="113"/>
      <w:jc w:val="both"/>
    </w:pPr>
    <w:rPr>
      <w:sz w:val="24"/>
    </w:rPr>
  </w:style>
  <w:style w:type="paragraph" w:customStyle="1" w:styleId="Aktivnost1">
    <w:name w:val="Aktivnost1"/>
    <w:link w:val="Aktivnost1Char"/>
    <w:rsid w:val="00B43A2B"/>
    <w:pPr>
      <w:jc w:val="center"/>
    </w:pPr>
    <w:rPr>
      <w:rFonts w:ascii="HelveticaPlain" w:hAnsi="HelveticaPlain"/>
    </w:rPr>
  </w:style>
  <w:style w:type="paragraph" w:customStyle="1" w:styleId="Aktivnost20">
    <w:name w:val="Aktivnost2"/>
    <w:rsid w:val="00B43A2B"/>
    <w:pPr>
      <w:jc w:val="center"/>
    </w:pPr>
    <w:rPr>
      <w:rFonts w:ascii="HelveticaPlain" w:hAnsi="HelveticaPlain"/>
    </w:rPr>
  </w:style>
  <w:style w:type="paragraph" w:customStyle="1" w:styleId="Aktivnost3">
    <w:name w:val="Aktivnost3"/>
    <w:rsid w:val="00B43A2B"/>
    <w:pPr>
      <w:jc w:val="center"/>
    </w:pPr>
    <w:rPr>
      <w:rFonts w:ascii="HelveticaPlain" w:hAnsi="HelveticaPlain"/>
    </w:rPr>
  </w:style>
  <w:style w:type="paragraph" w:customStyle="1" w:styleId="dok1">
    <w:name w:val="dok1"/>
    <w:rsid w:val="00B43A2B"/>
    <w:pPr>
      <w:jc w:val="center"/>
    </w:pPr>
    <w:rPr>
      <w:rFonts w:ascii="HelveticaPlain" w:hAnsi="HelveticaPlain"/>
    </w:rPr>
  </w:style>
  <w:style w:type="paragraph" w:customStyle="1" w:styleId="dok2">
    <w:name w:val="dok2"/>
    <w:rsid w:val="00B43A2B"/>
    <w:pPr>
      <w:jc w:val="center"/>
    </w:pPr>
    <w:rPr>
      <w:rFonts w:ascii="HelveticaPlain" w:hAnsi="HelveticaPlain"/>
    </w:rPr>
  </w:style>
  <w:style w:type="paragraph" w:customStyle="1" w:styleId="Kraj">
    <w:name w:val="Kraj"/>
    <w:rsid w:val="00B43A2B"/>
    <w:pPr>
      <w:spacing w:before="400"/>
      <w:ind w:left="113"/>
      <w:jc w:val="both"/>
    </w:pPr>
    <w:rPr>
      <w:rFonts w:ascii="HelveticaPlain" w:hAnsi="HelveticaPlain"/>
    </w:rPr>
  </w:style>
  <w:style w:type="paragraph" w:customStyle="1" w:styleId="Kraj1">
    <w:name w:val="Kraj1"/>
    <w:rsid w:val="00B43A2B"/>
    <w:pPr>
      <w:jc w:val="center"/>
    </w:pPr>
    <w:rPr>
      <w:rFonts w:ascii="HelveticaPlain" w:hAnsi="HelveticaPlain"/>
    </w:rPr>
  </w:style>
  <w:style w:type="paragraph" w:customStyle="1" w:styleId="Krug">
    <w:name w:val="Krug"/>
    <w:rsid w:val="00B43A2B"/>
    <w:pPr>
      <w:jc w:val="center"/>
    </w:pPr>
    <w:rPr>
      <w:rFonts w:ascii="HelveticaPlain" w:hAnsi="HelveticaPlain"/>
    </w:rPr>
  </w:style>
  <w:style w:type="paragraph" w:customStyle="1" w:styleId="NastavakDijagrama">
    <w:name w:val="NastavakDijagrama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">
    <w:name w:val="NastavakDijagrama1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">
    <w:name w:val="Odluka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1">
    <w:name w:val="Odluka1"/>
    <w:rsid w:val="00B43A2B"/>
    <w:pPr>
      <w:jc w:val="center"/>
    </w:pPr>
    <w:rPr>
      <w:rFonts w:ascii="HelveticaPlain" w:hAnsi="HelveticaPlain"/>
    </w:rPr>
  </w:style>
  <w:style w:type="paragraph" w:customStyle="1" w:styleId="Odluka2">
    <w:name w:val="Odluka2"/>
    <w:rsid w:val="00B43A2B"/>
    <w:pPr>
      <w:jc w:val="center"/>
    </w:pPr>
    <w:rPr>
      <w:rFonts w:ascii="HelveticaPlain" w:hAnsi="HelveticaPlain"/>
    </w:rPr>
  </w:style>
  <w:style w:type="paragraph" w:customStyle="1" w:styleId="Odluka3">
    <w:name w:val="Odluka3"/>
    <w:rsid w:val="00B43A2B"/>
    <w:pPr>
      <w:jc w:val="center"/>
    </w:pPr>
    <w:rPr>
      <w:rFonts w:ascii="HelveticaPlain" w:hAnsi="HelveticaPlain"/>
    </w:rPr>
  </w:style>
  <w:style w:type="paragraph" w:customStyle="1" w:styleId="Pocetak">
    <w:name w:val="Pocetak"/>
    <w:rsid w:val="00B43A2B"/>
    <w:pPr>
      <w:spacing w:before="400"/>
      <w:ind w:left="113"/>
      <w:jc w:val="both"/>
    </w:pPr>
    <w:rPr>
      <w:sz w:val="24"/>
    </w:rPr>
  </w:style>
  <w:style w:type="paragraph" w:customStyle="1" w:styleId="Pocetak1">
    <w:name w:val="Pocetak1"/>
    <w:rsid w:val="00B43A2B"/>
    <w:pPr>
      <w:jc w:val="center"/>
    </w:pPr>
    <w:rPr>
      <w:rFonts w:ascii="HelveticaPlain" w:hAnsi="HelveticaPlain"/>
    </w:rPr>
  </w:style>
  <w:style w:type="paragraph" w:customStyle="1" w:styleId="Premoscavanjecelija">
    <w:name w:val="Premoscavanje celija"/>
    <w:rsid w:val="00B43A2B"/>
    <w:pPr>
      <w:jc w:val="center"/>
    </w:pPr>
    <w:rPr>
      <w:rFonts w:ascii="AEIQ.PFA" w:hAnsi="AEIQ.PFA"/>
    </w:rPr>
  </w:style>
  <w:style w:type="paragraph" w:customStyle="1" w:styleId="Sprega">
    <w:name w:val="Sprega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">
    <w:name w:val="Streldes"/>
    <w:rsid w:val="00B43A2B"/>
    <w:pPr>
      <w:jc w:val="center"/>
    </w:pPr>
    <w:rPr>
      <w:rFonts w:ascii="HelveticaPlain" w:hAnsi="HelveticaPlain"/>
    </w:rPr>
  </w:style>
  <w:style w:type="paragraph" w:customStyle="1" w:styleId="Streldes1">
    <w:name w:val="Streldes1"/>
    <w:rsid w:val="00B43A2B"/>
    <w:pPr>
      <w:jc w:val="center"/>
    </w:pPr>
    <w:rPr>
      <w:rFonts w:ascii="HelveticaPlain" w:hAnsi="HelveticaPlain"/>
    </w:rPr>
  </w:style>
  <w:style w:type="paragraph" w:customStyle="1" w:styleId="Strellev">
    <w:name w:val="Strellev"/>
    <w:rsid w:val="00B43A2B"/>
    <w:pPr>
      <w:jc w:val="center"/>
    </w:pPr>
    <w:rPr>
      <w:rFonts w:ascii="HelveticaPlain" w:hAnsi="HelveticaPlain"/>
    </w:rPr>
  </w:style>
  <w:style w:type="paragraph" w:customStyle="1" w:styleId="Aktivnost4">
    <w:name w:val="Aktivnost4"/>
    <w:rsid w:val="00B43A2B"/>
    <w:pPr>
      <w:spacing w:before="400"/>
      <w:ind w:left="113"/>
      <w:jc w:val="both"/>
    </w:pPr>
    <w:rPr>
      <w:sz w:val="24"/>
    </w:rPr>
  </w:style>
  <w:style w:type="paragraph" w:customStyle="1" w:styleId="Aktivnost11">
    <w:name w:val="Aktivnost11"/>
    <w:rsid w:val="00B43A2B"/>
    <w:pPr>
      <w:jc w:val="center"/>
    </w:pPr>
    <w:rPr>
      <w:rFonts w:ascii="HelveticaPlain" w:hAnsi="HelveticaPlain"/>
    </w:rPr>
  </w:style>
  <w:style w:type="paragraph" w:customStyle="1" w:styleId="Aktivnost21">
    <w:name w:val="Aktivnost21"/>
    <w:rsid w:val="00B43A2B"/>
    <w:pPr>
      <w:jc w:val="center"/>
    </w:pPr>
    <w:rPr>
      <w:rFonts w:ascii="HelveticaPlain" w:hAnsi="HelveticaPlain"/>
    </w:rPr>
  </w:style>
  <w:style w:type="paragraph" w:customStyle="1" w:styleId="Aktivnost31">
    <w:name w:val="Aktivnost31"/>
    <w:rsid w:val="00B43A2B"/>
    <w:pPr>
      <w:jc w:val="center"/>
    </w:pPr>
    <w:rPr>
      <w:rFonts w:ascii="HelveticaPlain" w:hAnsi="HelveticaPlain"/>
    </w:rPr>
  </w:style>
  <w:style w:type="paragraph" w:customStyle="1" w:styleId="dok11">
    <w:name w:val="dok11"/>
    <w:rsid w:val="00B43A2B"/>
    <w:pPr>
      <w:jc w:val="center"/>
    </w:pPr>
    <w:rPr>
      <w:rFonts w:ascii="HelveticaPlain" w:hAnsi="HelveticaPlain"/>
    </w:rPr>
  </w:style>
  <w:style w:type="paragraph" w:customStyle="1" w:styleId="dok21">
    <w:name w:val="dok21"/>
    <w:rsid w:val="00B43A2B"/>
    <w:pPr>
      <w:jc w:val="center"/>
    </w:pPr>
    <w:rPr>
      <w:rFonts w:ascii="HelveticaPlain" w:hAnsi="HelveticaPlain"/>
    </w:rPr>
  </w:style>
  <w:style w:type="paragraph" w:customStyle="1" w:styleId="Kraj2">
    <w:name w:val="Kraj2"/>
    <w:rsid w:val="00B43A2B"/>
    <w:pPr>
      <w:spacing w:before="400"/>
      <w:ind w:left="113"/>
      <w:jc w:val="both"/>
    </w:pPr>
    <w:rPr>
      <w:rFonts w:ascii="HelveticaPlain" w:hAnsi="HelveticaPlain"/>
    </w:rPr>
  </w:style>
  <w:style w:type="paragraph" w:customStyle="1" w:styleId="Kraj11">
    <w:name w:val="Kraj11"/>
    <w:rsid w:val="00B43A2B"/>
    <w:pPr>
      <w:jc w:val="center"/>
    </w:pPr>
    <w:rPr>
      <w:rFonts w:ascii="HelveticaPlain" w:hAnsi="HelveticaPlain"/>
    </w:rPr>
  </w:style>
  <w:style w:type="paragraph" w:customStyle="1" w:styleId="Krug1">
    <w:name w:val="Krug1"/>
    <w:rsid w:val="00B43A2B"/>
    <w:pPr>
      <w:jc w:val="center"/>
    </w:pPr>
    <w:rPr>
      <w:rFonts w:ascii="HelveticaPlain" w:hAnsi="HelveticaPlain"/>
    </w:rPr>
  </w:style>
  <w:style w:type="paragraph" w:customStyle="1" w:styleId="NastavakDijagrama2">
    <w:name w:val="NastavakDijagrama2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1">
    <w:name w:val="NastavakDijagrama11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4">
    <w:name w:val="Odluka4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11">
    <w:name w:val="Odluka11"/>
    <w:rsid w:val="00B43A2B"/>
    <w:pPr>
      <w:jc w:val="center"/>
    </w:pPr>
    <w:rPr>
      <w:rFonts w:ascii="HelveticaPlain" w:hAnsi="HelveticaPlain"/>
    </w:rPr>
  </w:style>
  <w:style w:type="paragraph" w:customStyle="1" w:styleId="Odluka21">
    <w:name w:val="Odluka21"/>
    <w:rsid w:val="00B43A2B"/>
    <w:pPr>
      <w:jc w:val="center"/>
    </w:pPr>
    <w:rPr>
      <w:rFonts w:ascii="HelveticaPlain" w:hAnsi="HelveticaPlain"/>
    </w:rPr>
  </w:style>
  <w:style w:type="paragraph" w:customStyle="1" w:styleId="Odluka31">
    <w:name w:val="Odluka31"/>
    <w:rsid w:val="00B43A2B"/>
    <w:pPr>
      <w:jc w:val="center"/>
    </w:pPr>
    <w:rPr>
      <w:rFonts w:ascii="HelveticaPlain" w:hAnsi="HelveticaPlain"/>
    </w:rPr>
  </w:style>
  <w:style w:type="paragraph" w:customStyle="1" w:styleId="Pocetak2">
    <w:name w:val="Pocetak2"/>
    <w:rsid w:val="00B43A2B"/>
    <w:pPr>
      <w:spacing w:before="400"/>
      <w:ind w:left="113"/>
      <w:jc w:val="both"/>
    </w:pPr>
    <w:rPr>
      <w:sz w:val="24"/>
    </w:rPr>
  </w:style>
  <w:style w:type="paragraph" w:customStyle="1" w:styleId="Pocetak11">
    <w:name w:val="Pocetak11"/>
    <w:rsid w:val="00B43A2B"/>
    <w:pPr>
      <w:jc w:val="center"/>
    </w:pPr>
    <w:rPr>
      <w:rFonts w:ascii="HelveticaPlain" w:hAnsi="HelveticaPlain"/>
    </w:rPr>
  </w:style>
  <w:style w:type="paragraph" w:customStyle="1" w:styleId="Premoscavanjecelija1">
    <w:name w:val="Premoscavanje celija1"/>
    <w:rsid w:val="00B43A2B"/>
    <w:pPr>
      <w:jc w:val="center"/>
    </w:pPr>
    <w:rPr>
      <w:rFonts w:ascii="AEIQ.PFA" w:hAnsi="AEIQ.PFA"/>
    </w:rPr>
  </w:style>
  <w:style w:type="paragraph" w:customStyle="1" w:styleId="Sprega1">
    <w:name w:val="Sprega1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2">
    <w:name w:val="Streldes2"/>
    <w:rsid w:val="00B43A2B"/>
    <w:pPr>
      <w:jc w:val="center"/>
    </w:pPr>
    <w:rPr>
      <w:rFonts w:ascii="HelveticaPlain" w:hAnsi="HelveticaPlain"/>
    </w:rPr>
  </w:style>
  <w:style w:type="paragraph" w:customStyle="1" w:styleId="Streldes11">
    <w:name w:val="Streldes11"/>
    <w:rsid w:val="00B43A2B"/>
    <w:pPr>
      <w:jc w:val="center"/>
    </w:pPr>
    <w:rPr>
      <w:rFonts w:ascii="HelveticaPlain" w:hAnsi="HelveticaPlain"/>
    </w:rPr>
  </w:style>
  <w:style w:type="paragraph" w:customStyle="1" w:styleId="Strellev1">
    <w:name w:val="Strellev1"/>
    <w:rsid w:val="00B43A2B"/>
    <w:pPr>
      <w:jc w:val="center"/>
    </w:pPr>
    <w:rPr>
      <w:rFonts w:ascii="HelveticaPlain" w:hAnsi="HelveticaPlain"/>
    </w:rPr>
  </w:style>
  <w:style w:type="paragraph" w:customStyle="1" w:styleId="Aktivnost5">
    <w:name w:val="Aktivnost5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Aktivnost12">
    <w:name w:val="Aktivnost12"/>
    <w:rsid w:val="00B43A2B"/>
    <w:pPr>
      <w:jc w:val="center"/>
    </w:pPr>
    <w:rPr>
      <w:rFonts w:ascii="HelveticaPlain" w:hAnsi="HelveticaPlain"/>
    </w:rPr>
  </w:style>
  <w:style w:type="paragraph" w:customStyle="1" w:styleId="Aktivnost22">
    <w:name w:val="Aktivnost22"/>
    <w:rsid w:val="00B43A2B"/>
    <w:pPr>
      <w:jc w:val="center"/>
    </w:pPr>
    <w:rPr>
      <w:rFonts w:ascii="HelveticaPlain" w:hAnsi="HelveticaPlain"/>
    </w:rPr>
  </w:style>
  <w:style w:type="paragraph" w:customStyle="1" w:styleId="Aktivnost32">
    <w:name w:val="Aktivnost32"/>
    <w:rsid w:val="00B43A2B"/>
    <w:pPr>
      <w:jc w:val="center"/>
    </w:pPr>
    <w:rPr>
      <w:rFonts w:ascii="HelveticaPlain" w:hAnsi="HelveticaPlain"/>
    </w:rPr>
  </w:style>
  <w:style w:type="paragraph" w:customStyle="1" w:styleId="dok12">
    <w:name w:val="dok12"/>
    <w:rsid w:val="00B43A2B"/>
    <w:pPr>
      <w:jc w:val="center"/>
    </w:pPr>
    <w:rPr>
      <w:rFonts w:ascii="HelveticaPlain" w:hAnsi="HelveticaPlain"/>
    </w:rPr>
  </w:style>
  <w:style w:type="paragraph" w:customStyle="1" w:styleId="dok22">
    <w:name w:val="dok22"/>
    <w:rsid w:val="00B43A2B"/>
    <w:pPr>
      <w:jc w:val="center"/>
    </w:pPr>
    <w:rPr>
      <w:rFonts w:ascii="HelveticaPlain" w:hAnsi="HelveticaPlain"/>
    </w:rPr>
  </w:style>
  <w:style w:type="paragraph" w:customStyle="1" w:styleId="Kraj12">
    <w:name w:val="Kraj12"/>
    <w:rsid w:val="00B43A2B"/>
    <w:pPr>
      <w:jc w:val="center"/>
    </w:pPr>
    <w:rPr>
      <w:rFonts w:ascii="HelveticaPlain" w:hAnsi="HelveticaPlain"/>
    </w:rPr>
  </w:style>
  <w:style w:type="paragraph" w:customStyle="1" w:styleId="Krug2">
    <w:name w:val="Krug2"/>
    <w:rsid w:val="00B43A2B"/>
    <w:pPr>
      <w:jc w:val="center"/>
    </w:pPr>
    <w:rPr>
      <w:rFonts w:ascii="HelveticaPlain" w:hAnsi="HelveticaPlain"/>
    </w:rPr>
  </w:style>
  <w:style w:type="paragraph" w:customStyle="1" w:styleId="NastavakDijagrama3">
    <w:name w:val="NastavakDijagrama3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NastavakDijagrama12">
    <w:name w:val="NastavakDijagrama12"/>
    <w:rsid w:val="00B43A2B"/>
    <w:pPr>
      <w:spacing w:before="400"/>
      <w:ind w:left="113"/>
      <w:jc w:val="both"/>
    </w:pPr>
    <w:rPr>
      <w:rFonts w:ascii="Dutch-Roman" w:hAnsi="Dutch-Roman"/>
    </w:rPr>
  </w:style>
  <w:style w:type="paragraph" w:customStyle="1" w:styleId="odluka0">
    <w:name w:val="odluka"/>
    <w:rsid w:val="00B43A2B"/>
    <w:pPr>
      <w:spacing w:before="400"/>
      <w:ind w:left="113"/>
      <w:jc w:val="both"/>
    </w:pPr>
    <w:rPr>
      <w:sz w:val="24"/>
    </w:rPr>
  </w:style>
  <w:style w:type="paragraph" w:customStyle="1" w:styleId="Odluka12">
    <w:name w:val="Odluka12"/>
    <w:rsid w:val="00B43A2B"/>
    <w:pPr>
      <w:jc w:val="center"/>
    </w:pPr>
    <w:rPr>
      <w:rFonts w:ascii="HelveticaPlain" w:hAnsi="HelveticaPlain"/>
    </w:rPr>
  </w:style>
  <w:style w:type="paragraph" w:customStyle="1" w:styleId="Odluka22">
    <w:name w:val="Odluka22"/>
    <w:rsid w:val="00B43A2B"/>
    <w:pPr>
      <w:jc w:val="center"/>
    </w:pPr>
    <w:rPr>
      <w:rFonts w:ascii="HelveticaPlain" w:hAnsi="HelveticaPlain"/>
    </w:rPr>
  </w:style>
  <w:style w:type="paragraph" w:customStyle="1" w:styleId="Odluka32">
    <w:name w:val="Odluka32"/>
    <w:rsid w:val="00B43A2B"/>
    <w:pPr>
      <w:jc w:val="center"/>
    </w:pPr>
    <w:rPr>
      <w:rFonts w:ascii="HelveticaPlain" w:hAnsi="HelveticaPlain"/>
    </w:rPr>
  </w:style>
  <w:style w:type="paragraph" w:customStyle="1" w:styleId="Pocetak3">
    <w:name w:val="Pocetak3"/>
    <w:rsid w:val="00B43A2B"/>
    <w:pPr>
      <w:spacing w:before="400"/>
      <w:ind w:left="113"/>
      <w:jc w:val="both"/>
    </w:pPr>
    <w:rPr>
      <w:sz w:val="24"/>
    </w:rPr>
  </w:style>
  <w:style w:type="paragraph" w:customStyle="1" w:styleId="Pocetak12">
    <w:name w:val="Pocetak12"/>
    <w:rsid w:val="00B43A2B"/>
    <w:pPr>
      <w:jc w:val="center"/>
    </w:pPr>
    <w:rPr>
      <w:rFonts w:ascii="HelveticaPlain" w:hAnsi="HelveticaPlain"/>
    </w:rPr>
  </w:style>
  <w:style w:type="paragraph" w:customStyle="1" w:styleId="Premoscavanjecelija2">
    <w:name w:val="Premoscavanje celija2"/>
    <w:rsid w:val="00B43A2B"/>
    <w:pPr>
      <w:jc w:val="center"/>
    </w:pPr>
    <w:rPr>
      <w:rFonts w:ascii="AEIQ.PFA" w:hAnsi="AEIQ.PFA"/>
    </w:rPr>
  </w:style>
  <w:style w:type="paragraph" w:customStyle="1" w:styleId="Sprega2">
    <w:name w:val="Sprega2"/>
    <w:rsid w:val="00B43A2B"/>
    <w:pPr>
      <w:jc w:val="center"/>
    </w:pPr>
    <w:rPr>
      <w:rFonts w:ascii="Tms Rmn" w:hAnsi="Tms Rmn"/>
      <w:noProof/>
      <w:sz w:val="3276"/>
    </w:rPr>
  </w:style>
  <w:style w:type="paragraph" w:customStyle="1" w:styleId="Streldes3">
    <w:name w:val="Streldes3"/>
    <w:rsid w:val="00B43A2B"/>
    <w:pPr>
      <w:jc w:val="center"/>
    </w:pPr>
    <w:rPr>
      <w:rFonts w:ascii="HelveticaPlain" w:hAnsi="HelveticaPlain"/>
    </w:rPr>
  </w:style>
  <w:style w:type="paragraph" w:customStyle="1" w:styleId="Streldes12">
    <w:name w:val="Streldes12"/>
    <w:rsid w:val="00B43A2B"/>
    <w:pPr>
      <w:jc w:val="center"/>
    </w:pPr>
    <w:rPr>
      <w:rFonts w:ascii="HelveticaPlain" w:hAnsi="HelveticaPlain"/>
    </w:rPr>
  </w:style>
  <w:style w:type="paragraph" w:customStyle="1" w:styleId="Strellev2">
    <w:name w:val="Strellev2"/>
    <w:rsid w:val="00B43A2B"/>
    <w:pPr>
      <w:jc w:val="center"/>
    </w:pPr>
    <w:rPr>
      <w:rFonts w:ascii="HelveticaPlain" w:hAnsi="HelveticaPlain"/>
    </w:rPr>
  </w:style>
  <w:style w:type="paragraph" w:customStyle="1" w:styleId="Kraj3">
    <w:name w:val="Kraj3"/>
    <w:rsid w:val="00B43A2B"/>
    <w:pPr>
      <w:spacing w:before="400"/>
      <w:ind w:left="113"/>
      <w:jc w:val="both"/>
    </w:pPr>
    <w:rPr>
      <w:sz w:val="24"/>
    </w:rPr>
  </w:style>
  <w:style w:type="paragraph" w:styleId="Caption">
    <w:name w:val="caption"/>
    <w:basedOn w:val="Normal"/>
    <w:next w:val="Normal"/>
    <w:qFormat/>
    <w:rsid w:val="00B43A2B"/>
    <w:pPr>
      <w:ind w:left="720"/>
    </w:pPr>
    <w:rPr>
      <w:b/>
      <w:bCs/>
      <w:szCs w:val="24"/>
      <w:lang w:val="en-GB"/>
    </w:rPr>
  </w:style>
  <w:style w:type="paragraph" w:styleId="FootnoteText">
    <w:name w:val="footnote text"/>
    <w:basedOn w:val="Normal"/>
    <w:semiHidden/>
    <w:rsid w:val="00B43A2B"/>
    <w:rPr>
      <w:sz w:val="20"/>
    </w:rPr>
  </w:style>
  <w:style w:type="character" w:styleId="FootnoteReference">
    <w:name w:val="footnote reference"/>
    <w:semiHidden/>
    <w:rsid w:val="00B43A2B"/>
    <w:rPr>
      <w:vertAlign w:val="superscript"/>
    </w:rPr>
  </w:style>
  <w:style w:type="paragraph" w:styleId="BodyText">
    <w:name w:val="Body Text"/>
    <w:basedOn w:val="Normal"/>
    <w:rsid w:val="00E81D9A"/>
    <w:pPr>
      <w:jc w:val="both"/>
    </w:pPr>
    <w:rPr>
      <w:szCs w:val="24"/>
      <w:lang w:val="hu-HU" w:eastAsia="hu-HU"/>
    </w:rPr>
  </w:style>
  <w:style w:type="paragraph" w:customStyle="1" w:styleId="Normal1">
    <w:name w:val="Normal1"/>
    <w:basedOn w:val="Normal"/>
    <w:rsid w:val="006911AE"/>
    <w:pPr>
      <w:spacing w:before="100" w:beforeAutospacing="1" w:after="100" w:afterAutospacing="1"/>
    </w:pPr>
    <w:rPr>
      <w:szCs w:val="24"/>
    </w:rPr>
  </w:style>
  <w:style w:type="character" w:customStyle="1" w:styleId="stepen">
    <w:name w:val="stepen"/>
    <w:basedOn w:val="DefaultParagraphFont"/>
    <w:rsid w:val="006911AE"/>
  </w:style>
  <w:style w:type="table" w:styleId="TableGrid">
    <w:name w:val="Table Grid"/>
    <w:basedOn w:val="TableNormal"/>
    <w:rsid w:val="00C30C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9473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94732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067A8"/>
    <w:pPr>
      <w:widowControl w:val="0"/>
      <w:spacing w:before="120" w:after="120"/>
    </w:pPr>
    <w:rPr>
      <w:b/>
      <w:szCs w:val="24"/>
      <w:lang w:val="hu-HU" w:eastAsia="hu-HU"/>
    </w:rPr>
  </w:style>
  <w:style w:type="character" w:customStyle="1" w:styleId="TitleChar">
    <w:name w:val="Title Char"/>
    <w:basedOn w:val="DefaultParagraphFont"/>
    <w:link w:val="Title"/>
    <w:rsid w:val="000067A8"/>
    <w:rPr>
      <w:b/>
      <w:sz w:val="24"/>
      <w:szCs w:val="24"/>
      <w:lang w:val="hu-HU" w:eastAsia="hu-HU"/>
    </w:rPr>
  </w:style>
  <w:style w:type="paragraph" w:customStyle="1" w:styleId="Alssor">
    <w:name w:val="Alsósor"/>
    <w:basedOn w:val="Normal"/>
    <w:rsid w:val="000067A8"/>
    <w:pPr>
      <w:widowControl w:val="0"/>
      <w:spacing w:line="360" w:lineRule="exact"/>
      <w:jc w:val="left"/>
    </w:pPr>
    <w:rPr>
      <w:szCs w:val="24"/>
      <w:lang w:val="hu-HU" w:eastAsia="hu-HU"/>
    </w:rPr>
  </w:style>
  <w:style w:type="paragraph" w:customStyle="1" w:styleId="Szveg">
    <w:name w:val="Szöveg"/>
    <w:basedOn w:val="Normal"/>
    <w:rsid w:val="000067A8"/>
    <w:pPr>
      <w:widowControl w:val="0"/>
      <w:spacing w:line="360" w:lineRule="exact"/>
      <w:jc w:val="both"/>
    </w:pPr>
    <w:rPr>
      <w:szCs w:val="24"/>
      <w:lang w:val="hu-HU" w:eastAsia="hu-HU"/>
    </w:rPr>
  </w:style>
  <w:style w:type="paragraph" w:styleId="BlockText">
    <w:name w:val="Block Text"/>
    <w:basedOn w:val="Normal"/>
    <w:rsid w:val="000067A8"/>
    <w:pPr>
      <w:spacing w:before="60" w:after="60"/>
      <w:ind w:left="57" w:right="57"/>
      <w:jc w:val="both"/>
    </w:pPr>
    <w:rPr>
      <w:sz w:val="16"/>
      <w:szCs w:val="24"/>
      <w:lang w:val="hu-HU" w:eastAsia="hu-HU"/>
    </w:rPr>
  </w:style>
  <w:style w:type="paragraph" w:customStyle="1" w:styleId="tblaszveg">
    <w:name w:val="tábla szöveg"/>
    <w:basedOn w:val="Normal"/>
    <w:rsid w:val="000067A8"/>
    <w:pPr>
      <w:widowControl w:val="0"/>
      <w:spacing w:before="60" w:after="60"/>
      <w:ind w:left="57" w:right="57"/>
    </w:pPr>
    <w:rPr>
      <w:sz w:val="16"/>
      <w:szCs w:val="24"/>
      <w:lang w:val="hu-HU" w:eastAsia="hu-HU"/>
    </w:rPr>
  </w:style>
  <w:style w:type="paragraph" w:customStyle="1" w:styleId="lfejfejlc1sor">
    <w:name w:val="Élőfej.fejléc1sor"/>
    <w:basedOn w:val="Normal"/>
    <w:rsid w:val="000067A8"/>
    <w:pPr>
      <w:widowControl w:val="0"/>
      <w:tabs>
        <w:tab w:val="center" w:pos="4536"/>
        <w:tab w:val="right" w:pos="9072"/>
      </w:tabs>
      <w:spacing w:before="40" w:after="40"/>
      <w:ind w:left="57"/>
    </w:pPr>
    <w:rPr>
      <w:b/>
      <w:sz w:val="16"/>
      <w:szCs w:val="24"/>
      <w:lang w:val="hu-HU" w:eastAsia="hu-HU"/>
    </w:rPr>
  </w:style>
  <w:style w:type="paragraph" w:styleId="TOC3">
    <w:name w:val="toc 3"/>
    <w:basedOn w:val="Normal"/>
    <w:next w:val="Normal"/>
    <w:autoRedefine/>
    <w:rsid w:val="000067A8"/>
    <w:pPr>
      <w:widowControl w:val="0"/>
      <w:ind w:left="480"/>
      <w:jc w:val="left"/>
    </w:pPr>
    <w:rPr>
      <w:sz w:val="20"/>
      <w:lang w:val="hu-HU" w:eastAsia="hu-HU"/>
    </w:rPr>
  </w:style>
  <w:style w:type="paragraph" w:styleId="TOC4">
    <w:name w:val="toc 4"/>
    <w:basedOn w:val="Normal"/>
    <w:next w:val="Normal"/>
    <w:autoRedefine/>
    <w:rsid w:val="000067A8"/>
    <w:pPr>
      <w:widowControl w:val="0"/>
      <w:ind w:left="720"/>
      <w:jc w:val="left"/>
    </w:pPr>
    <w:rPr>
      <w:sz w:val="20"/>
      <w:lang w:val="hu-HU" w:eastAsia="hu-HU"/>
    </w:rPr>
  </w:style>
  <w:style w:type="paragraph" w:styleId="TOC2">
    <w:name w:val="toc 2"/>
    <w:basedOn w:val="TOC1"/>
    <w:next w:val="Normal"/>
    <w:autoRedefine/>
    <w:rsid w:val="000067A8"/>
    <w:pPr>
      <w:spacing w:before="120"/>
      <w:ind w:left="240"/>
    </w:pPr>
    <w:rPr>
      <w:b w:val="0"/>
      <w:bCs/>
      <w:i/>
      <w:iCs/>
    </w:rPr>
  </w:style>
  <w:style w:type="paragraph" w:styleId="TOC1">
    <w:name w:val="toc 1"/>
    <w:basedOn w:val="Normal"/>
    <w:autoRedefine/>
    <w:rsid w:val="000067A8"/>
    <w:pPr>
      <w:widowControl w:val="0"/>
      <w:tabs>
        <w:tab w:val="right" w:pos="9161"/>
      </w:tabs>
      <w:jc w:val="left"/>
    </w:pPr>
    <w:rPr>
      <w:b/>
      <w:noProof/>
      <w:sz w:val="20"/>
    </w:rPr>
  </w:style>
  <w:style w:type="paragraph" w:styleId="TOC5">
    <w:name w:val="toc 5"/>
    <w:basedOn w:val="Normal"/>
    <w:next w:val="Normal"/>
    <w:autoRedefine/>
    <w:rsid w:val="000067A8"/>
    <w:pPr>
      <w:widowControl w:val="0"/>
      <w:ind w:left="960"/>
      <w:jc w:val="left"/>
    </w:pPr>
    <w:rPr>
      <w:sz w:val="20"/>
      <w:lang w:val="hu-HU" w:eastAsia="hu-HU"/>
    </w:rPr>
  </w:style>
  <w:style w:type="paragraph" w:customStyle="1" w:styleId="lfejfejlc1sor1">
    <w:name w:val="Élőfej.fejléc1sor1"/>
    <w:basedOn w:val="Normal"/>
    <w:rsid w:val="000067A8"/>
    <w:pPr>
      <w:widowControl w:val="0"/>
      <w:tabs>
        <w:tab w:val="center" w:pos="4536"/>
        <w:tab w:val="right" w:pos="9072"/>
      </w:tabs>
      <w:spacing w:line="360" w:lineRule="atLeast"/>
      <w:ind w:left="284" w:right="284"/>
      <w:jc w:val="both"/>
    </w:pPr>
    <w:rPr>
      <w:szCs w:val="24"/>
      <w:lang w:val="hu-HU" w:eastAsia="hu-HU"/>
    </w:rPr>
  </w:style>
  <w:style w:type="paragraph" w:styleId="TOC6">
    <w:name w:val="toc 6"/>
    <w:basedOn w:val="Normal"/>
    <w:next w:val="Normal"/>
    <w:autoRedefine/>
    <w:rsid w:val="000067A8"/>
    <w:pPr>
      <w:widowControl w:val="0"/>
      <w:ind w:left="1200"/>
      <w:jc w:val="left"/>
    </w:pPr>
    <w:rPr>
      <w:sz w:val="20"/>
      <w:lang w:val="hu-HU" w:eastAsia="hu-HU"/>
    </w:rPr>
  </w:style>
  <w:style w:type="paragraph" w:styleId="TOC7">
    <w:name w:val="toc 7"/>
    <w:basedOn w:val="Normal"/>
    <w:next w:val="Normal"/>
    <w:autoRedefine/>
    <w:rsid w:val="000067A8"/>
    <w:pPr>
      <w:widowControl w:val="0"/>
      <w:ind w:left="1440"/>
      <w:jc w:val="left"/>
    </w:pPr>
    <w:rPr>
      <w:sz w:val="20"/>
      <w:lang w:val="hu-HU" w:eastAsia="hu-HU"/>
    </w:rPr>
  </w:style>
  <w:style w:type="paragraph" w:styleId="TOC8">
    <w:name w:val="toc 8"/>
    <w:basedOn w:val="Normal"/>
    <w:next w:val="Normal"/>
    <w:autoRedefine/>
    <w:rsid w:val="000067A8"/>
    <w:pPr>
      <w:widowControl w:val="0"/>
      <w:ind w:left="1680"/>
      <w:jc w:val="left"/>
    </w:pPr>
    <w:rPr>
      <w:sz w:val="20"/>
      <w:lang w:val="hu-HU" w:eastAsia="hu-HU"/>
    </w:rPr>
  </w:style>
  <w:style w:type="paragraph" w:styleId="TOC9">
    <w:name w:val="toc 9"/>
    <w:basedOn w:val="Normal"/>
    <w:next w:val="Normal"/>
    <w:autoRedefine/>
    <w:rsid w:val="000067A8"/>
    <w:pPr>
      <w:widowControl w:val="0"/>
      <w:ind w:left="1920"/>
      <w:jc w:val="left"/>
    </w:pPr>
    <w:rPr>
      <w:sz w:val="20"/>
      <w:lang w:val="hu-HU" w:eastAsia="hu-HU"/>
    </w:rPr>
  </w:style>
  <w:style w:type="paragraph" w:styleId="DocumentMap">
    <w:name w:val="Document Map"/>
    <w:basedOn w:val="Normal"/>
    <w:link w:val="DocumentMapChar"/>
    <w:rsid w:val="000067A8"/>
    <w:pPr>
      <w:widowControl w:val="0"/>
      <w:shd w:val="clear" w:color="auto" w:fill="000080"/>
      <w:jc w:val="left"/>
    </w:pPr>
    <w:rPr>
      <w:rFonts w:ascii="Tahoma" w:hAnsi="Tahoma"/>
      <w:szCs w:val="24"/>
      <w:lang w:val="hu-HU" w:eastAsia="hu-HU"/>
    </w:rPr>
  </w:style>
  <w:style w:type="character" w:customStyle="1" w:styleId="DocumentMapChar">
    <w:name w:val="Document Map Char"/>
    <w:basedOn w:val="DefaultParagraphFont"/>
    <w:link w:val="DocumentMap"/>
    <w:rsid w:val="000067A8"/>
    <w:rPr>
      <w:rFonts w:ascii="Tahoma" w:hAnsi="Tahoma"/>
      <w:sz w:val="24"/>
      <w:szCs w:val="24"/>
      <w:shd w:val="clear" w:color="auto" w:fill="000080"/>
      <w:lang w:val="hu-HU" w:eastAsia="hu-HU"/>
    </w:rPr>
  </w:style>
  <w:style w:type="paragraph" w:styleId="TableofFigures">
    <w:name w:val="table of figures"/>
    <w:basedOn w:val="Normal"/>
    <w:next w:val="Normal"/>
    <w:rsid w:val="000067A8"/>
    <w:pPr>
      <w:widowControl w:val="0"/>
      <w:ind w:left="400" w:hanging="400"/>
      <w:jc w:val="left"/>
    </w:pPr>
    <w:rPr>
      <w:szCs w:val="24"/>
      <w:lang w:val="hu-HU" w:eastAsia="hu-HU"/>
    </w:rPr>
  </w:style>
  <w:style w:type="paragraph" w:customStyle="1" w:styleId="szvegmez">
    <w:name w:val="szövegmez"/>
    <w:basedOn w:val="Normal"/>
    <w:rsid w:val="000067A8"/>
    <w:pPr>
      <w:spacing w:before="120" w:after="120"/>
      <w:jc w:val="both"/>
    </w:pPr>
    <w:rPr>
      <w:snapToGrid w:val="0"/>
      <w:szCs w:val="24"/>
      <w:lang w:val="hu-HU" w:eastAsia="hu-HU"/>
    </w:rPr>
  </w:style>
  <w:style w:type="paragraph" w:customStyle="1" w:styleId="francia">
    <w:name w:val="francia"/>
    <w:basedOn w:val="Normal"/>
    <w:rsid w:val="000067A8"/>
    <w:pPr>
      <w:tabs>
        <w:tab w:val="left" w:pos="851"/>
      </w:tabs>
      <w:spacing w:before="60" w:after="60"/>
      <w:ind w:left="851" w:hanging="284"/>
      <w:jc w:val="both"/>
    </w:pPr>
    <w:rPr>
      <w:szCs w:val="24"/>
      <w:lang w:val="hu-HU" w:eastAsia="hu-HU"/>
    </w:rPr>
  </w:style>
  <w:style w:type="paragraph" w:customStyle="1" w:styleId="szvegmezo">
    <w:name w:val="szövegmezo"/>
    <w:basedOn w:val="Normal"/>
    <w:rsid w:val="000067A8"/>
    <w:pPr>
      <w:spacing w:before="120" w:after="120"/>
      <w:jc w:val="both"/>
    </w:pPr>
    <w:rPr>
      <w:szCs w:val="24"/>
      <w:lang w:val="hu-HU" w:eastAsia="hu-HU"/>
    </w:rPr>
  </w:style>
  <w:style w:type="paragraph" w:styleId="BodyTextIndent">
    <w:name w:val="Body Text Indent"/>
    <w:basedOn w:val="Normal"/>
    <w:link w:val="BodyTextIndentChar"/>
    <w:rsid w:val="000067A8"/>
    <w:pPr>
      <w:widowControl w:val="0"/>
      <w:spacing w:after="120"/>
      <w:ind w:left="283"/>
      <w:jc w:val="left"/>
    </w:pPr>
    <w:rPr>
      <w:szCs w:val="24"/>
      <w:lang w:val="hu-HU" w:eastAsia="hu-HU"/>
    </w:rPr>
  </w:style>
  <w:style w:type="character" w:customStyle="1" w:styleId="BodyTextIndentChar">
    <w:name w:val="Body Text Indent Char"/>
    <w:basedOn w:val="DefaultParagraphFont"/>
    <w:link w:val="BodyTextIndent"/>
    <w:rsid w:val="000067A8"/>
    <w:rPr>
      <w:sz w:val="24"/>
      <w:szCs w:val="24"/>
      <w:lang w:val="hu-HU" w:eastAsia="hu-HU"/>
    </w:rPr>
  </w:style>
  <w:style w:type="paragraph" w:customStyle="1" w:styleId="fogalom">
    <w:name w:val="fogalom"/>
    <w:basedOn w:val="Normal"/>
    <w:rsid w:val="000067A8"/>
    <w:pPr>
      <w:spacing w:before="120"/>
      <w:ind w:left="567" w:hanging="567"/>
      <w:jc w:val="both"/>
    </w:pPr>
    <w:rPr>
      <w:snapToGrid w:val="0"/>
      <w:szCs w:val="24"/>
      <w:lang w:val="hu-HU" w:eastAsia="hu-HU"/>
    </w:rPr>
  </w:style>
  <w:style w:type="paragraph" w:customStyle="1" w:styleId="Fejcim">
    <w:name w:val="Fejcim"/>
    <w:basedOn w:val="Normal"/>
    <w:rsid w:val="000067A8"/>
    <w:pPr>
      <w:spacing w:line="360" w:lineRule="exact"/>
    </w:pPr>
    <w:rPr>
      <w:b/>
      <w:caps/>
      <w:sz w:val="28"/>
      <w:szCs w:val="24"/>
      <w:lang w:val="en-GB" w:eastAsia="hu-HU"/>
    </w:rPr>
  </w:style>
  <w:style w:type="paragraph" w:customStyle="1" w:styleId="Mellklet">
    <w:name w:val="Melléklet"/>
    <w:basedOn w:val="Normal"/>
    <w:rsid w:val="000067A8"/>
    <w:pPr>
      <w:tabs>
        <w:tab w:val="left" w:pos="1474"/>
      </w:tabs>
      <w:spacing w:line="360" w:lineRule="exact"/>
      <w:ind w:left="1474" w:hanging="1474"/>
      <w:jc w:val="left"/>
    </w:pPr>
    <w:rPr>
      <w:szCs w:val="24"/>
      <w:lang w:val="da-DK" w:eastAsia="hu-HU"/>
    </w:rPr>
  </w:style>
  <w:style w:type="paragraph" w:styleId="ListBullet">
    <w:name w:val="List Bullet"/>
    <w:basedOn w:val="Normal"/>
    <w:autoRedefine/>
    <w:rsid w:val="00F06C39"/>
    <w:pPr>
      <w:spacing w:before="20" w:after="20"/>
      <w:ind w:left="57" w:right="57"/>
    </w:pPr>
    <w:rPr>
      <w:sz w:val="18"/>
      <w:szCs w:val="18"/>
      <w:lang w:val="hu-HU" w:eastAsia="hu-HU"/>
    </w:rPr>
  </w:style>
  <w:style w:type="paragraph" w:styleId="ListBullet2">
    <w:name w:val="List Bullet 2"/>
    <w:basedOn w:val="Normal"/>
    <w:autoRedefine/>
    <w:rsid w:val="00055316"/>
    <w:pPr>
      <w:keepNext/>
      <w:spacing w:before="20" w:after="20"/>
      <w:ind w:left="57" w:right="57"/>
      <w:jc w:val="left"/>
    </w:pPr>
    <w:rPr>
      <w:sz w:val="16"/>
      <w:szCs w:val="16"/>
      <w:lang w:val="nb-NO" w:eastAsia="hu-HU"/>
    </w:rPr>
  </w:style>
  <w:style w:type="paragraph" w:styleId="Index1">
    <w:name w:val="index 1"/>
    <w:basedOn w:val="Normal"/>
    <w:next w:val="Normal"/>
    <w:autoRedefine/>
    <w:rsid w:val="000067A8"/>
    <w:pPr>
      <w:spacing w:before="20" w:after="20"/>
      <w:ind w:left="57" w:right="57"/>
      <w:jc w:val="left"/>
    </w:pPr>
    <w:rPr>
      <w:sz w:val="16"/>
      <w:szCs w:val="24"/>
      <w:lang w:val="hu-HU" w:eastAsia="hu-HU"/>
    </w:rPr>
  </w:style>
  <w:style w:type="paragraph" w:customStyle="1" w:styleId="Kicsikkszveg">
    <w:name w:val="Kicsikk szöveg"/>
    <w:basedOn w:val="Normal"/>
    <w:rsid w:val="000067A8"/>
    <w:pPr>
      <w:widowControl w:val="0"/>
      <w:tabs>
        <w:tab w:val="left" w:pos="921"/>
        <w:tab w:val="left" w:pos="8434"/>
        <w:tab w:val="left" w:pos="9426"/>
      </w:tabs>
      <w:spacing w:before="60" w:after="120" w:line="320" w:lineRule="exact"/>
      <w:jc w:val="both"/>
    </w:pPr>
    <w:rPr>
      <w:snapToGrid w:val="0"/>
      <w:szCs w:val="24"/>
      <w:lang w:val="hu-HU" w:eastAsia="hu-HU"/>
    </w:rPr>
  </w:style>
  <w:style w:type="paragraph" w:customStyle="1" w:styleId="Francia0">
    <w:name w:val="Francia"/>
    <w:basedOn w:val="Normal"/>
    <w:rsid w:val="000067A8"/>
    <w:pPr>
      <w:widowControl w:val="0"/>
      <w:tabs>
        <w:tab w:val="left" w:pos="851"/>
      </w:tabs>
      <w:spacing w:before="120"/>
      <w:ind w:left="851" w:hanging="397"/>
      <w:jc w:val="both"/>
    </w:pPr>
    <w:rPr>
      <w:szCs w:val="24"/>
      <w:lang w:val="hu-HU" w:eastAsia="hu-HU"/>
    </w:rPr>
  </w:style>
  <w:style w:type="paragraph" w:customStyle="1" w:styleId="szveg0">
    <w:name w:val="szöveg"/>
    <w:basedOn w:val="Normal"/>
    <w:link w:val="szvegChar"/>
    <w:rsid w:val="000067A8"/>
    <w:pPr>
      <w:ind w:firstLine="706"/>
      <w:jc w:val="both"/>
    </w:pPr>
    <w:rPr>
      <w:snapToGrid w:val="0"/>
      <w:szCs w:val="24"/>
      <w:lang w:val="hu-HU" w:eastAsia="hu-HU"/>
    </w:rPr>
  </w:style>
  <w:style w:type="paragraph" w:customStyle="1" w:styleId="Stlus1">
    <w:name w:val="Stílus1"/>
    <w:rsid w:val="000067A8"/>
    <w:pPr>
      <w:spacing w:line="360" w:lineRule="exact"/>
    </w:pPr>
    <w:rPr>
      <w:b/>
      <w:i/>
      <w:sz w:val="24"/>
      <w:lang w:val="hu-HU" w:eastAsia="hu-HU"/>
    </w:rPr>
  </w:style>
  <w:style w:type="paragraph" w:customStyle="1" w:styleId="Tblzatszveg">
    <w:name w:val="Táblázat szöveg"/>
    <w:basedOn w:val="Normal"/>
    <w:rsid w:val="000067A8"/>
    <w:pPr>
      <w:spacing w:before="60" w:after="60"/>
      <w:ind w:left="57" w:right="57"/>
    </w:pPr>
    <w:rPr>
      <w:sz w:val="20"/>
      <w:lang w:val="hu-HU"/>
    </w:rPr>
  </w:style>
  <w:style w:type="paragraph" w:customStyle="1" w:styleId="szvegmez0">
    <w:name w:val="szövegmező"/>
    <w:basedOn w:val="Normal"/>
    <w:rsid w:val="000067A8"/>
    <w:pPr>
      <w:spacing w:before="120" w:after="120"/>
      <w:jc w:val="both"/>
    </w:pPr>
    <w:rPr>
      <w:lang w:val="hu-HU"/>
    </w:rPr>
  </w:style>
  <w:style w:type="character" w:styleId="Hyperlink">
    <w:name w:val="Hyperlink"/>
    <w:basedOn w:val="DefaultParagraphFont"/>
    <w:rsid w:val="000067A8"/>
    <w:rPr>
      <w:color w:val="000066"/>
      <w:u w:val="single"/>
    </w:rPr>
  </w:style>
  <w:style w:type="character" w:customStyle="1" w:styleId="Heading4Char">
    <w:name w:val="Heading 4 Char"/>
    <w:aliases w:val="Stil 1.1.1.1 Char"/>
    <w:basedOn w:val="DefaultParagraphFont"/>
    <w:link w:val="Heading4"/>
    <w:rsid w:val="000067A8"/>
    <w:rPr>
      <w:bCs/>
      <w:sz w:val="24"/>
    </w:rPr>
  </w:style>
  <w:style w:type="character" w:styleId="FollowedHyperlink">
    <w:name w:val="FollowedHyperlink"/>
    <w:basedOn w:val="DefaultParagraphFont"/>
    <w:rsid w:val="000067A8"/>
    <w:rPr>
      <w:color w:val="800080"/>
      <w:u w:val="single"/>
    </w:rPr>
  </w:style>
  <w:style w:type="paragraph" w:customStyle="1" w:styleId="stilnov1">
    <w:name w:val="stilnov1"/>
    <w:basedOn w:val="Heading3"/>
    <w:rsid w:val="000067A8"/>
    <w:pPr>
      <w:numPr>
        <w:ilvl w:val="0"/>
        <w:numId w:val="0"/>
      </w:numPr>
      <w:overflowPunct w:val="0"/>
      <w:autoSpaceDE w:val="0"/>
      <w:autoSpaceDN w:val="0"/>
      <w:adjustRightInd w:val="0"/>
      <w:spacing w:before="240" w:after="120"/>
      <w:jc w:val="left"/>
      <w:textAlignment w:val="baseline"/>
      <w:outlineLvl w:val="9"/>
    </w:pPr>
    <w:rPr>
      <w:rFonts w:ascii="Dutch-Roman" w:hAnsi="Dutch-Roman"/>
    </w:rPr>
  </w:style>
  <w:style w:type="paragraph" w:customStyle="1" w:styleId="StlusCmsor1Balrazrt">
    <w:name w:val="Stílus Címsor 1 + Balra zárt"/>
    <w:basedOn w:val="Heading1"/>
    <w:rsid w:val="000067A8"/>
    <w:pPr>
      <w:widowControl w:val="0"/>
      <w:numPr>
        <w:numId w:val="0"/>
      </w:numPr>
      <w:tabs>
        <w:tab w:val="num" w:pos="2592"/>
      </w:tabs>
      <w:spacing w:after="120" w:line="360" w:lineRule="exact"/>
      <w:ind w:left="2592" w:hanging="432"/>
      <w:jc w:val="left"/>
    </w:pPr>
    <w:rPr>
      <w:bCs/>
      <w:i w:val="0"/>
      <w:caps/>
      <w:kern w:val="0"/>
      <w:sz w:val="24"/>
      <w:u w:val="single"/>
      <w:lang w:val="hu-HU" w:eastAsia="hu-HU"/>
    </w:rPr>
  </w:style>
  <w:style w:type="paragraph" w:customStyle="1" w:styleId="tekst0">
    <w:name w:val="tekst"/>
    <w:basedOn w:val="Normal"/>
    <w:rsid w:val="000067A8"/>
    <w:pPr>
      <w:tabs>
        <w:tab w:val="left" w:pos="851"/>
      </w:tabs>
      <w:overflowPunct w:val="0"/>
      <w:autoSpaceDE w:val="0"/>
      <w:autoSpaceDN w:val="0"/>
      <w:adjustRightInd w:val="0"/>
      <w:spacing w:before="120"/>
      <w:ind w:left="851" w:firstLine="1"/>
      <w:jc w:val="left"/>
      <w:textAlignment w:val="baseline"/>
    </w:pPr>
    <w:rPr>
      <w:rFonts w:ascii="Dutch-Roman" w:hAnsi="Dutch-Roman"/>
      <w:sz w:val="20"/>
    </w:rPr>
  </w:style>
  <w:style w:type="paragraph" w:customStyle="1" w:styleId="Style10">
    <w:name w:val="Style1"/>
    <w:basedOn w:val="Heading2"/>
    <w:rsid w:val="000067A8"/>
    <w:pPr>
      <w:widowControl w:val="0"/>
      <w:numPr>
        <w:ilvl w:val="0"/>
        <w:numId w:val="0"/>
      </w:numPr>
      <w:tabs>
        <w:tab w:val="num" w:pos="1286"/>
        <w:tab w:val="num" w:pos="2880"/>
      </w:tabs>
      <w:spacing w:before="240" w:after="120" w:line="360" w:lineRule="exact"/>
      <w:ind w:left="2880" w:hanging="576"/>
      <w:jc w:val="left"/>
    </w:pPr>
    <w:rPr>
      <w:b/>
      <w:snapToGrid w:val="0"/>
      <w:szCs w:val="24"/>
      <w:lang w:val="hu-HU" w:eastAsia="hu-HU"/>
    </w:rPr>
  </w:style>
  <w:style w:type="character" w:customStyle="1" w:styleId="Heading1Char">
    <w:name w:val="Heading 1 Char"/>
    <w:aliases w:val="Stil 1 Char"/>
    <w:basedOn w:val="DefaultParagraphFont"/>
    <w:link w:val="Heading1"/>
    <w:rsid w:val="000067A8"/>
    <w:rPr>
      <w:b/>
      <w:i/>
      <w:kern w:val="28"/>
      <w:sz w:val="28"/>
    </w:rPr>
  </w:style>
  <w:style w:type="paragraph" w:styleId="NormalWeb">
    <w:name w:val="Normal (Web)"/>
    <w:basedOn w:val="Normal"/>
    <w:rsid w:val="000067A8"/>
    <w:pPr>
      <w:jc w:val="left"/>
    </w:pPr>
    <w:rPr>
      <w:szCs w:val="24"/>
    </w:rPr>
  </w:style>
  <w:style w:type="character" w:customStyle="1" w:styleId="rvts3">
    <w:name w:val="rvts3"/>
    <w:basedOn w:val="DefaultParagraphFont"/>
    <w:rsid w:val="000067A8"/>
    <w:rPr>
      <w:i/>
      <w:iCs/>
      <w:color w:val="800000"/>
      <w:sz w:val="20"/>
      <w:szCs w:val="20"/>
    </w:rPr>
  </w:style>
  <w:style w:type="character" w:customStyle="1" w:styleId="CharChar">
    <w:name w:val="Char Char"/>
    <w:basedOn w:val="DefaultParagraphFont"/>
    <w:locked/>
    <w:rsid w:val="000067A8"/>
    <w:rPr>
      <w:smallCaps/>
      <w:sz w:val="24"/>
      <w:szCs w:val="24"/>
      <w:lang w:val="hu-HU" w:eastAsia="hu-HU" w:bidi="ar-SA"/>
    </w:rPr>
  </w:style>
  <w:style w:type="character" w:customStyle="1" w:styleId="szvegChar">
    <w:name w:val="szöveg Char"/>
    <w:basedOn w:val="DefaultParagraphFont"/>
    <w:link w:val="szveg0"/>
    <w:rsid w:val="000067A8"/>
    <w:rPr>
      <w:snapToGrid w:val="0"/>
      <w:sz w:val="24"/>
      <w:szCs w:val="24"/>
      <w:lang w:val="hu-HU" w:eastAsia="hu-HU"/>
    </w:rPr>
  </w:style>
  <w:style w:type="character" w:styleId="Emphasis">
    <w:name w:val="Emphasis"/>
    <w:basedOn w:val="DefaultParagraphFont"/>
    <w:qFormat/>
    <w:rsid w:val="00336B49"/>
    <w:rPr>
      <w:i/>
      <w:iCs/>
    </w:rPr>
  </w:style>
  <w:style w:type="character" w:customStyle="1" w:styleId="Aktivnost1Char">
    <w:name w:val="Aktivnost1 Char"/>
    <w:basedOn w:val="DefaultParagraphFont"/>
    <w:link w:val="Aktivnost1"/>
    <w:rsid w:val="00FA2913"/>
    <w:rPr>
      <w:rFonts w:ascii="HelveticaPlain" w:hAnsi="HelveticaPlain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Braca\DBBPILAB15-08-07\Labpog4\DocISO2K\BPILAB\Sabloni\BPIHACC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F3A3F-DC98-4213-93E0-7A8A56D8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BPIHACCP</Template>
  <TotalTime>86</TotalTime>
  <Pages>7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Fajl:</vt:lpstr>
    </vt:vector>
  </TitlesOfParts>
  <Company>QI</Company>
  <LinksUpToDate>false</LinksUpToDate>
  <CharactersWithSpaces>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Fajl:</dc:title>
  <dc:creator>Administrator</dc:creator>
  <cp:lastModifiedBy>Dell</cp:lastModifiedBy>
  <cp:revision>18</cp:revision>
  <cp:lastPrinted>2019-02-19T07:16:00Z</cp:lastPrinted>
  <dcterms:created xsi:type="dcterms:W3CDTF">2015-05-23T10:06:00Z</dcterms:created>
  <dcterms:modified xsi:type="dcterms:W3CDTF">2025-02-10T11:24:00Z</dcterms:modified>
</cp:coreProperties>
</file>