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55C06B" w14:textId="00B72DE2" w:rsidR="00BD725F" w:rsidRDefault="00BD725F" w:rsidP="00BD725F">
      <w:pPr>
        <w:tabs>
          <w:tab w:val="left" w:pos="2550"/>
          <w:tab w:val="center" w:pos="7923"/>
        </w:tabs>
        <w:jc w:val="left"/>
      </w:pPr>
      <w:r>
        <w:tab/>
      </w:r>
    </w:p>
    <w:p w14:paraId="05A9DF3A" w14:textId="77777777" w:rsidR="00E433B8" w:rsidRPr="00BD725F" w:rsidRDefault="00E433B8" w:rsidP="00BD725F">
      <w:pPr>
        <w:sectPr w:rsidR="00E433B8" w:rsidRPr="00BD725F" w:rsidSect="002455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07" w:orient="landscape" w:code="9"/>
          <w:pgMar w:top="851" w:right="567" w:bottom="567" w:left="426" w:header="737" w:footer="567" w:gutter="0"/>
          <w:cols w:space="720"/>
          <w:docGrid w:linePitch="326"/>
        </w:sectPr>
      </w:pPr>
    </w:p>
    <w:p w14:paraId="55B2902D" w14:textId="77777777" w:rsidR="00084310" w:rsidRPr="0083658B" w:rsidRDefault="00FF632D" w:rsidP="0083658B">
      <w:pPr>
        <w:pStyle w:val="Heading2"/>
        <w:numPr>
          <w:ilvl w:val="0"/>
          <w:numId w:val="0"/>
        </w:numPr>
        <w:rPr>
          <w:b/>
          <w:lang w:val="sr-Latn-CS"/>
        </w:rPr>
      </w:pPr>
      <w:r>
        <w:rPr>
          <w:b/>
          <w:lang w:val="sr-Latn-CS"/>
        </w:rPr>
        <w:lastRenderedPageBreak/>
        <w:t>ANALIZA OPASNOSTI</w:t>
      </w:r>
    </w:p>
    <w:tbl>
      <w:tblPr>
        <w:tblW w:w="5044" w:type="pct"/>
        <w:tblBorders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7"/>
        <w:gridCol w:w="32"/>
        <w:gridCol w:w="631"/>
        <w:gridCol w:w="4363"/>
        <w:gridCol w:w="6"/>
        <w:gridCol w:w="328"/>
        <w:gridCol w:w="429"/>
        <w:gridCol w:w="391"/>
        <w:gridCol w:w="3113"/>
        <w:gridCol w:w="16"/>
        <w:gridCol w:w="388"/>
        <w:gridCol w:w="404"/>
        <w:gridCol w:w="404"/>
        <w:gridCol w:w="331"/>
        <w:gridCol w:w="6"/>
        <w:gridCol w:w="50"/>
        <w:gridCol w:w="1117"/>
        <w:gridCol w:w="6"/>
      </w:tblGrid>
      <w:tr w:rsidR="00161D66" w:rsidRPr="00C8185C" w14:paraId="0F9C86C7" w14:textId="77777777" w:rsidTr="003E10DC">
        <w:trPr>
          <w:cantSplit/>
          <w:trHeight w:val="175"/>
          <w:tblHeader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3E520243" w14:textId="77777777" w:rsidR="00084310" w:rsidRPr="00C8185C" w:rsidRDefault="00084310" w:rsidP="00A44D82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AKTIVNOST</w:t>
            </w:r>
          </w:p>
        </w:tc>
        <w:tc>
          <w:tcPr>
            <w:tcW w:w="1595" w:type="pct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6B2D9E1A" w14:textId="77777777" w:rsidR="00084310" w:rsidRPr="00C8185C" w:rsidRDefault="00336B49" w:rsidP="00336B49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 xml:space="preserve">MOGUĆA </w:t>
            </w:r>
            <w:r w:rsidR="00084310" w:rsidRPr="00C8185C">
              <w:rPr>
                <w:lang w:val="sr-Latn-CS"/>
              </w:rPr>
              <w:t>OPASNOST</w:t>
            </w:r>
          </w:p>
        </w:tc>
        <w:tc>
          <w:tcPr>
            <w:tcW w:w="364" w:type="pct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50173C83" w14:textId="77777777" w:rsidR="00084310" w:rsidRPr="00C8185C" w:rsidRDefault="00084310" w:rsidP="00A44D82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OCENA RIZIKA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6794B2D" w14:textId="77777777" w:rsidR="00084310" w:rsidRPr="00C8185C" w:rsidRDefault="00F461CE" w:rsidP="00A44D82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PREVENTIVNE MERE</w:t>
            </w:r>
          </w:p>
        </w:tc>
        <w:tc>
          <w:tcPr>
            <w:tcW w:w="858" w:type="pct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1645D22B" w14:textId="77777777" w:rsidR="00084310" w:rsidRPr="00C8185C" w:rsidRDefault="00084310" w:rsidP="00A44D82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STABLO ODLUČIVANJA</w:t>
            </w:r>
          </w:p>
        </w:tc>
      </w:tr>
      <w:tr w:rsidR="002D67C2" w:rsidRPr="00C8185C" w14:paraId="0336838B" w14:textId="77777777" w:rsidTr="003E10DC">
        <w:trPr>
          <w:gridAfter w:val="1"/>
          <w:wAfter w:w="2" w:type="pct"/>
          <w:cantSplit/>
          <w:trHeight w:val="175"/>
          <w:tblHeader/>
        </w:trPr>
        <w:tc>
          <w:tcPr>
            <w:tcW w:w="1191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02EB3AE4" w14:textId="77777777" w:rsidR="002D67C2" w:rsidRPr="00C8185C" w:rsidRDefault="002D67C2" w:rsidP="004B623F">
            <w:pPr>
              <w:pStyle w:val="lfejfejlc1sor"/>
              <w:ind w:left="0" w:firstLine="57"/>
              <w:rPr>
                <w:lang w:val="sr-Latn-CS"/>
              </w:rPr>
            </w:pPr>
            <w:r w:rsidRPr="00C8185C">
              <w:rPr>
                <w:lang w:val="sr-Latn-CS"/>
              </w:rPr>
              <w:t>NAZIV</w:t>
            </w:r>
          </w:p>
        </w:tc>
        <w:tc>
          <w:tcPr>
            <w:tcW w:w="1595" w:type="pct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14:paraId="153EF1F5" w14:textId="77777777" w:rsidR="002D67C2" w:rsidRDefault="002D67C2" w:rsidP="008A175F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336B49"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 xml:space="preserve"> </w:t>
            </w:r>
            <w:r w:rsidRPr="00336B49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BIOLOŠKA</w:t>
            </w:r>
            <w:r w:rsidRPr="00336B49">
              <w:rPr>
                <w:sz w:val="16"/>
                <w:szCs w:val="16"/>
              </w:rPr>
              <w:t>)</w:t>
            </w:r>
          </w:p>
          <w:p w14:paraId="2AD4EF2B" w14:textId="77777777" w:rsidR="002D67C2" w:rsidRDefault="002D67C2" w:rsidP="008A175F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336B49">
              <w:rPr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 xml:space="preserve"> (</w:t>
            </w:r>
            <w:r w:rsidRPr="00336B49">
              <w:rPr>
                <w:sz w:val="16"/>
                <w:szCs w:val="16"/>
              </w:rPr>
              <w:t>HEMIJSKA)</w:t>
            </w:r>
          </w:p>
          <w:p w14:paraId="45E800B7" w14:textId="77777777" w:rsidR="002D67C2" w:rsidRPr="00336B49" w:rsidRDefault="002D67C2" w:rsidP="008A175F">
            <w:pPr>
              <w:jc w:val="left"/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   </w:t>
            </w:r>
            <w:r w:rsidRPr="00336B49">
              <w:rPr>
                <w:b/>
                <w:sz w:val="16"/>
                <w:szCs w:val="16"/>
                <w:lang w:val="en-GB"/>
              </w:rPr>
              <w:t>M</w:t>
            </w:r>
            <w:r>
              <w:rPr>
                <w:b/>
                <w:sz w:val="16"/>
                <w:szCs w:val="16"/>
                <w:lang w:val="en-GB"/>
              </w:rPr>
              <w:t xml:space="preserve"> (MEHANIČKA)</w:t>
            </w:r>
          </w:p>
        </w:tc>
        <w:tc>
          <w:tcPr>
            <w:tcW w:w="104" w:type="pct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07039E1" w14:textId="77777777" w:rsidR="002D67C2" w:rsidRPr="00C8185C" w:rsidRDefault="002D67C2" w:rsidP="004B623F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</w:p>
        </w:tc>
        <w:tc>
          <w:tcPr>
            <w:tcW w:w="136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C695EEE" w14:textId="77777777" w:rsidR="002D67C2" w:rsidRPr="00C8185C" w:rsidRDefault="002D67C2" w:rsidP="004B623F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V</w:t>
            </w:r>
          </w:p>
        </w:tc>
        <w:tc>
          <w:tcPr>
            <w:tcW w:w="124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16BA369" w14:textId="77777777" w:rsidR="002D67C2" w:rsidRPr="00C8185C" w:rsidRDefault="002D67C2" w:rsidP="004B623F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Z</w:t>
            </w:r>
          </w:p>
        </w:tc>
        <w:tc>
          <w:tcPr>
            <w:tcW w:w="987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14:paraId="6968A98A" w14:textId="77777777" w:rsidR="002D67C2" w:rsidRPr="00C8185C" w:rsidRDefault="002D67C2" w:rsidP="00A44D82">
            <w:pPr>
              <w:pStyle w:val="lfejfejlc1sor"/>
              <w:rPr>
                <w:lang w:val="sr-Latn-CS"/>
              </w:rPr>
            </w:pPr>
          </w:p>
        </w:tc>
        <w:tc>
          <w:tcPr>
            <w:tcW w:w="128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F3D0E63" w14:textId="77777777" w:rsidR="002D67C2" w:rsidRPr="00C8185C" w:rsidRDefault="002D67C2" w:rsidP="000957F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1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45DE474" w14:textId="77777777" w:rsidR="002D67C2" w:rsidRPr="00C8185C" w:rsidRDefault="002D67C2" w:rsidP="000957F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2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111EC9C" w14:textId="77777777" w:rsidR="002D67C2" w:rsidRPr="00C8185C" w:rsidRDefault="002D67C2" w:rsidP="000957F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3</w:t>
            </w:r>
          </w:p>
        </w:tc>
        <w:tc>
          <w:tcPr>
            <w:tcW w:w="10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7AF1EE5" w14:textId="77777777" w:rsidR="002D67C2" w:rsidRPr="00C8185C" w:rsidRDefault="002D67C2" w:rsidP="000957F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4</w:t>
            </w:r>
          </w:p>
        </w:tc>
        <w:tc>
          <w:tcPr>
            <w:tcW w:w="37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74412BB4" w14:textId="77777777" w:rsidR="002D67C2" w:rsidRPr="00C8185C" w:rsidRDefault="002D67C2" w:rsidP="000957F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CCP/</w:t>
            </w:r>
            <w:r w:rsidRPr="00C8185C">
              <w:rPr>
                <w:lang w:val="sr-Latn-CS"/>
              </w:rPr>
              <w:br/>
              <w:t>CP</w:t>
            </w:r>
          </w:p>
        </w:tc>
      </w:tr>
      <w:tr w:rsidR="00B3350E" w:rsidRPr="00C8185C" w14:paraId="707E18AF" w14:textId="77777777" w:rsidTr="00487606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11561" w14:textId="77777777" w:rsidR="00B3350E" w:rsidRPr="00C8185C" w:rsidRDefault="00B3350E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PRIJEM, ISTOVAR I TRANSPORT  SIROVINA I MATERIJALA DO SKLADIŠTA  </w:t>
            </w:r>
          </w:p>
        </w:tc>
      </w:tr>
      <w:tr w:rsidR="00B96D8D" w:rsidRPr="00C8185C" w14:paraId="5BEF4ED4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85D861" w14:textId="1B763B31" w:rsidR="00B96D8D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PRIJEM</w:t>
            </w:r>
            <w:r w:rsidRPr="00C8185C"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sr-Latn-CS"/>
              </w:rPr>
              <w:t>MAKRO</w:t>
            </w:r>
            <w:r w:rsidR="00A13F7B">
              <w:rPr>
                <w:color w:val="000000"/>
                <w:sz w:val="16"/>
                <w:szCs w:val="16"/>
                <w:lang w:val="sr-Cyrl-RS"/>
              </w:rPr>
              <w:t xml:space="preserve"> </w:t>
            </w:r>
            <w:r>
              <w:rPr>
                <w:color w:val="000000"/>
                <w:sz w:val="16"/>
                <w:szCs w:val="16"/>
                <w:lang w:val="sr-Latn-CS"/>
              </w:rPr>
              <w:t>SIROVINA</w:t>
            </w:r>
          </w:p>
          <w:p w14:paraId="19CABCCF" w14:textId="77777777" w:rsidR="00B96D8D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PRIJEM OSTALIH SIROVINA</w:t>
            </w:r>
          </w:p>
          <w:p w14:paraId="11BA1430" w14:textId="77777777" w:rsidR="00B96D8D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PRIJEM ADITIVA</w:t>
            </w:r>
          </w:p>
          <w:p w14:paraId="2AA537C0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589113" w14:textId="77777777" w:rsidR="00B96D8D" w:rsidRPr="00C8185C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C254F4" w14:textId="27D1B38F" w:rsidR="00B96D8D" w:rsidRPr="00A13F7B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RS"/>
              </w:rPr>
            </w:pPr>
            <w:r>
              <w:rPr>
                <w:color w:val="000000"/>
                <w:lang w:val="sr-Latn-CS"/>
              </w:rPr>
              <w:t>Plesni,sporogene bakterije, lipolitičke bakterije,insekti,</w:t>
            </w:r>
            <w:r w:rsidR="00A13F7B">
              <w:rPr>
                <w:color w:val="000000"/>
                <w:lang w:val="sr-Cyrl-RS"/>
              </w:rPr>
              <w:t xml:space="preserve"> </w:t>
            </w:r>
            <w:r w:rsidR="00A13F7B">
              <w:rPr>
                <w:color w:val="000000"/>
                <w:lang w:val="sr-Latn-RS"/>
              </w:rPr>
              <w:t>mikotoksini (DON, aflatoksini i dr.)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141E051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07476ECD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5A726D30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87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D3A58C" w14:textId="712442DC" w:rsidR="00B96D8D" w:rsidRDefault="004974C7" w:rsidP="00B96D8D">
            <w:pPr>
              <w:tabs>
                <w:tab w:val="left" w:pos="2220"/>
              </w:tabs>
              <w:rPr>
                <w:sz w:val="18"/>
                <w:lang w:val="sl-SI"/>
              </w:rPr>
            </w:pPr>
            <w:r>
              <w:rPr>
                <w:sz w:val="18"/>
                <w:lang w:val="sl-SI"/>
              </w:rPr>
              <w:t>Izvestaji o laboratorijskom ispitivanju</w:t>
            </w:r>
            <w:r w:rsidR="00D9307D">
              <w:rPr>
                <w:sz w:val="18"/>
                <w:lang w:val="sl-SI"/>
              </w:rPr>
              <w:t xml:space="preserve"> </w:t>
            </w:r>
            <w:r w:rsidR="00B96D8D">
              <w:rPr>
                <w:sz w:val="18"/>
                <w:lang w:val="sl-SI"/>
              </w:rPr>
              <w:t>, vizuelna kontrola</w:t>
            </w:r>
          </w:p>
          <w:p w14:paraId="3C82E744" w14:textId="412EC136" w:rsidR="00B96D8D" w:rsidRPr="00F06C39" w:rsidRDefault="00B96D8D" w:rsidP="00B96D8D">
            <w:pPr>
              <w:pStyle w:val="ListBullet"/>
              <w:rPr>
                <w:color w:val="000000"/>
                <w:lang w:val="sr-Latn-CS"/>
              </w:rPr>
            </w:pPr>
            <w:r w:rsidRPr="00F06C39">
              <w:t>Praćenje pouzdanosti dobavljača</w:t>
            </w:r>
            <w:r w:rsidR="00D9307D">
              <w:t>, odabir sigurnih dobavljača</w:t>
            </w:r>
          </w:p>
        </w:tc>
        <w:tc>
          <w:tcPr>
            <w:tcW w:w="128" w:type="pct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EEFBD7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5F401C4E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98AB4D4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</w:tcBorders>
            <w:vAlign w:val="center"/>
          </w:tcPr>
          <w:p w14:paraId="1947F05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DC5D2C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44F7B08D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AFFFF3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</w:tcBorders>
            <w:vAlign w:val="center"/>
          </w:tcPr>
          <w:p w14:paraId="28FAB418" w14:textId="77777777" w:rsidR="00B96D8D" w:rsidRPr="00C8185C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right w:val="single" w:sz="12" w:space="0" w:color="auto"/>
            </w:tcBorders>
            <w:vAlign w:val="center"/>
          </w:tcPr>
          <w:p w14:paraId="34DBB3A4" w14:textId="54BF1C16" w:rsidR="00B96D8D" w:rsidRPr="00C8185C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lang w:val="fr-FR"/>
              </w:rPr>
              <w:t>Pesticidi, teški metali, nedozvoljeni aditivi</w:t>
            </w:r>
          </w:p>
        </w:tc>
        <w:tc>
          <w:tcPr>
            <w:tcW w:w="104" w:type="pct"/>
            <w:tcBorders>
              <w:left w:val="single" w:sz="12" w:space="0" w:color="auto"/>
            </w:tcBorders>
            <w:vAlign w:val="center"/>
          </w:tcPr>
          <w:p w14:paraId="6B8779E2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vAlign w:val="center"/>
          </w:tcPr>
          <w:p w14:paraId="475BD51A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vAlign w:val="center"/>
          </w:tcPr>
          <w:p w14:paraId="290B25FB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87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BCD85D" w14:textId="77777777" w:rsidR="00B96D8D" w:rsidRPr="00C8185C" w:rsidRDefault="00B96D8D" w:rsidP="00B96D8D">
            <w:pPr>
              <w:pStyle w:val="ListBullet"/>
            </w:pPr>
          </w:p>
        </w:tc>
        <w:tc>
          <w:tcPr>
            <w:tcW w:w="128" w:type="pct"/>
            <w:gridSpan w:val="2"/>
            <w:tcBorders>
              <w:left w:val="single" w:sz="12" w:space="0" w:color="auto"/>
            </w:tcBorders>
            <w:vAlign w:val="center"/>
          </w:tcPr>
          <w:p w14:paraId="06C53AE2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5770B46F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19C6F958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vAlign w:val="center"/>
          </w:tcPr>
          <w:p w14:paraId="0158517B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A8B1D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0ADBA12E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3CEE78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9560A3" w14:textId="77777777" w:rsidR="00B96D8D" w:rsidRPr="00C8185C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EA92E8C" w14:textId="77777777" w:rsidR="00B96D8D" w:rsidRPr="00C8185C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sz w:val="18"/>
                <w:lang w:val="nb-NO"/>
              </w:rPr>
              <w:t>Pesak, drvo, kanap, platno, strane primese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B6B88D4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076CE9F0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78574326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987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7F407" w14:textId="77777777" w:rsidR="00B96D8D" w:rsidRPr="00C8185C" w:rsidRDefault="00B96D8D" w:rsidP="00B96D8D">
            <w:pPr>
              <w:pStyle w:val="ListBullet"/>
            </w:pPr>
          </w:p>
        </w:tc>
        <w:tc>
          <w:tcPr>
            <w:tcW w:w="128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1987B0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607727ED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643A9C1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vAlign w:val="center"/>
          </w:tcPr>
          <w:p w14:paraId="7CD43836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7D6D6B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2D67C2" w:rsidRPr="00C8185C" w14:paraId="6482FBF8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C30634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22D1BDFA" w14:textId="77777777" w:rsidR="002D67C2" w:rsidRDefault="002D67C2" w:rsidP="00743BA2">
            <w:pPr>
              <w:rPr>
                <w:sz w:val="16"/>
                <w:szCs w:val="16"/>
                <w:lang w:val="sr-Latn-CS"/>
              </w:rPr>
            </w:pPr>
          </w:p>
          <w:p w14:paraId="6371E56D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PRIJEM AMBALAŽE</w:t>
            </w:r>
          </w:p>
          <w:p w14:paraId="237B7CFD" w14:textId="77777777" w:rsidR="002D67C2" w:rsidRPr="00C8185C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76A916" w14:textId="77777777" w:rsidR="002D67C2" w:rsidRPr="00BB64B0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418D28" w14:textId="77777777" w:rsidR="002D67C2" w:rsidRPr="00BB64B0" w:rsidRDefault="002D67C2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FD0FB0B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5F3BA1B9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0DB8100D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4C6E07" w14:textId="1E037DBF" w:rsidR="002D67C2" w:rsidRDefault="004974C7" w:rsidP="00EB62EE">
            <w:pPr>
              <w:tabs>
                <w:tab w:val="left" w:pos="2220"/>
              </w:tabs>
              <w:rPr>
                <w:sz w:val="18"/>
                <w:lang w:val="sl-SI"/>
              </w:rPr>
            </w:pPr>
            <w:r w:rsidRPr="004974C7">
              <w:rPr>
                <w:sz w:val="18"/>
                <w:lang w:val="sl-SI"/>
              </w:rPr>
              <w:t>Izvestaji o laboratorijskom ispitivanju</w:t>
            </w:r>
            <w:r w:rsidR="002D67C2">
              <w:rPr>
                <w:sz w:val="18"/>
                <w:lang w:val="sl-SI"/>
              </w:rPr>
              <w:t>, vizuelna kontrola</w:t>
            </w:r>
          </w:p>
          <w:p w14:paraId="3426024C" w14:textId="77777777" w:rsidR="002D67C2" w:rsidRPr="00EB62EE" w:rsidRDefault="002D67C2" w:rsidP="00EB62EE">
            <w:pPr>
              <w:rPr>
                <w:sz w:val="18"/>
                <w:szCs w:val="18"/>
              </w:rPr>
            </w:pP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32EBD6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098E3C80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0B3A01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</w:tcBorders>
            <w:vAlign w:val="center"/>
          </w:tcPr>
          <w:p w14:paraId="7612596A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FD3264" w14:textId="77777777" w:rsidR="002D67C2" w:rsidRPr="002C52FB" w:rsidRDefault="002D67C2" w:rsidP="00C93C3D">
            <w:pPr>
              <w:rPr>
                <w:sz w:val="16"/>
                <w:szCs w:val="16"/>
              </w:rPr>
            </w:pPr>
            <w:r w:rsidRPr="002C52FB">
              <w:rPr>
                <w:color w:val="000000"/>
                <w:sz w:val="16"/>
                <w:szCs w:val="16"/>
                <w:lang w:val="sr-Latn-CS"/>
              </w:rPr>
              <w:t>CP</w:t>
            </w:r>
          </w:p>
        </w:tc>
      </w:tr>
      <w:tr w:rsidR="002D67C2" w:rsidRPr="00C8185C" w14:paraId="58938F9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094A8A" w14:textId="77777777" w:rsidR="002D67C2" w:rsidRPr="00C8185C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</w:tcBorders>
            <w:vAlign w:val="center"/>
          </w:tcPr>
          <w:p w14:paraId="4F7D43C2" w14:textId="77777777" w:rsidR="002D67C2" w:rsidRPr="00BB64B0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right w:val="single" w:sz="12" w:space="0" w:color="auto"/>
            </w:tcBorders>
            <w:vAlign w:val="center"/>
          </w:tcPr>
          <w:p w14:paraId="139D4917" w14:textId="77777777" w:rsidR="002D67C2" w:rsidRPr="00BB64B0" w:rsidRDefault="002D67C2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left w:val="single" w:sz="12" w:space="0" w:color="auto"/>
            </w:tcBorders>
            <w:vAlign w:val="center"/>
          </w:tcPr>
          <w:p w14:paraId="1409A224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509E0E0D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5A8DF3CB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CEA23E" w14:textId="77777777" w:rsidR="002D67C2" w:rsidRPr="00B25409" w:rsidRDefault="002D67C2" w:rsidP="00A44D82">
            <w:pPr>
              <w:rPr>
                <w:sz w:val="16"/>
                <w:szCs w:val="16"/>
              </w:rPr>
            </w:pPr>
          </w:p>
        </w:tc>
        <w:tc>
          <w:tcPr>
            <w:tcW w:w="123" w:type="pct"/>
            <w:tcBorders>
              <w:left w:val="single" w:sz="12" w:space="0" w:color="auto"/>
            </w:tcBorders>
            <w:vAlign w:val="center"/>
          </w:tcPr>
          <w:p w14:paraId="1C32E2CB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6733370C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32D3B521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vAlign w:val="center"/>
          </w:tcPr>
          <w:p w14:paraId="7ED890CC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7CBD5" w14:textId="77777777" w:rsidR="002D67C2" w:rsidRPr="002C52FB" w:rsidRDefault="002D67C2" w:rsidP="00C93C3D">
            <w:pPr>
              <w:rPr>
                <w:sz w:val="16"/>
                <w:szCs w:val="16"/>
              </w:rPr>
            </w:pPr>
          </w:p>
        </w:tc>
      </w:tr>
      <w:tr w:rsidR="00B96D8D" w:rsidRPr="00C8185C" w14:paraId="4281B9C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F9165C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B943A" w14:textId="77777777" w:rsidR="00B96D8D" w:rsidRPr="007C4770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FD22F83" w14:textId="77777777" w:rsidR="00B96D8D" w:rsidRPr="007C4770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lang w:val="sr-Latn-CS"/>
              </w:rPr>
              <w:t>Mehaničke nečistoće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75A882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45CE4DA1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1685017E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6F6C0" w14:textId="77777777" w:rsidR="00B96D8D" w:rsidRPr="00B25409" w:rsidRDefault="00B96D8D" w:rsidP="00B96D8D">
            <w:pPr>
              <w:rPr>
                <w:sz w:val="16"/>
                <w:szCs w:val="16"/>
              </w:rPr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584CB2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272D291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A04C304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vAlign w:val="center"/>
          </w:tcPr>
          <w:p w14:paraId="03BA4F17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78E8A5" w14:textId="77777777" w:rsidR="00B96D8D" w:rsidRPr="002C52FB" w:rsidRDefault="00B96D8D" w:rsidP="00B96D8D">
            <w:pPr>
              <w:rPr>
                <w:sz w:val="16"/>
                <w:szCs w:val="16"/>
              </w:rPr>
            </w:pPr>
          </w:p>
        </w:tc>
      </w:tr>
      <w:tr w:rsidR="00B96D8D" w:rsidRPr="00C8185C" w14:paraId="3C41692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291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C0540C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PRIJEM VODE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E64FA8B" w14:textId="77777777" w:rsidR="00B96D8D" w:rsidRPr="00BB64B0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EC8A73" w14:textId="77777777" w:rsidR="00B96D8D" w:rsidRPr="00C8185C" w:rsidRDefault="00B96D8D" w:rsidP="00B96D8D">
            <w:pPr>
              <w:pStyle w:val="ListBullet2"/>
              <w:rPr>
                <w:color w:val="000000"/>
                <w:lang w:val="sr-Latn-CS"/>
              </w:rPr>
            </w:pPr>
            <w:r>
              <w:t>Patogeni mikrooganizmi, virusi, paraziti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7884375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1190A5A4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752F38A6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9D41B9" w14:textId="1D8AAF36" w:rsidR="00B96D8D" w:rsidRPr="00F87CDB" w:rsidRDefault="004974C7" w:rsidP="00B96D8D">
            <w:pPr>
              <w:tabs>
                <w:tab w:val="left" w:pos="2220"/>
              </w:tabs>
              <w:rPr>
                <w:sz w:val="18"/>
                <w:szCs w:val="18"/>
                <w:lang w:val="sl-SI"/>
              </w:rPr>
            </w:pPr>
            <w:r w:rsidRPr="004974C7">
              <w:rPr>
                <w:sz w:val="18"/>
                <w:szCs w:val="18"/>
                <w:lang w:val="sl-SI"/>
              </w:rPr>
              <w:t>Izvestaji o laboratorijskom ispitivanju</w:t>
            </w:r>
            <w:r w:rsidR="00D9307D">
              <w:rPr>
                <w:sz w:val="18"/>
                <w:szCs w:val="18"/>
                <w:lang w:val="sl-SI"/>
              </w:rPr>
              <w:t xml:space="preserve"> vode</w:t>
            </w:r>
            <w:r w:rsidRPr="004974C7">
              <w:rPr>
                <w:sz w:val="18"/>
                <w:szCs w:val="18"/>
                <w:lang w:val="sl-SI"/>
              </w:rPr>
              <w:t xml:space="preserve"> </w:t>
            </w:r>
            <w:r>
              <w:rPr>
                <w:sz w:val="18"/>
                <w:szCs w:val="18"/>
                <w:lang w:val="sl-SI"/>
              </w:rPr>
              <w:t xml:space="preserve">, </w:t>
            </w:r>
            <w:r w:rsidR="00B96D8D" w:rsidRPr="00F87CDB">
              <w:rPr>
                <w:sz w:val="18"/>
                <w:szCs w:val="18"/>
                <w:lang w:val="sl-SI"/>
              </w:rPr>
              <w:t>izveštaj GZZZ</w:t>
            </w:r>
          </w:p>
          <w:p w14:paraId="3EEF3524" w14:textId="60C8982C" w:rsidR="00B96D8D" w:rsidRPr="00C8185C" w:rsidRDefault="00A3003F" w:rsidP="00B96D8D">
            <w:pPr>
              <w:pStyle w:val="ListBullet"/>
            </w:pPr>
            <w:r>
              <w:rPr>
                <w:lang w:val="sl-SI"/>
              </w:rPr>
              <w:t>v</w:t>
            </w:r>
            <w:r w:rsidR="00B96D8D" w:rsidRPr="00F87CDB">
              <w:rPr>
                <w:lang w:val="sl-SI"/>
              </w:rPr>
              <w:t>izuelna kontrola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D6853C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5C242DD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788BD9B2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</w:tcBorders>
            <w:vAlign w:val="center"/>
          </w:tcPr>
          <w:p w14:paraId="282B7175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AC6FA5" w14:textId="77777777" w:rsidR="00B96D8D" w:rsidRDefault="00B96D8D" w:rsidP="00B96D8D">
            <w:pPr>
              <w:rPr>
                <w:sz w:val="16"/>
                <w:szCs w:val="16"/>
              </w:rPr>
            </w:pPr>
          </w:p>
          <w:p w14:paraId="6343D41F" w14:textId="77777777" w:rsidR="00B96D8D" w:rsidRPr="002C52FB" w:rsidRDefault="00B96D8D" w:rsidP="00B96D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</w:t>
            </w:r>
          </w:p>
          <w:p w14:paraId="3C2D9888" w14:textId="77777777" w:rsidR="00B96D8D" w:rsidRPr="002C52FB" w:rsidRDefault="00B96D8D" w:rsidP="00B96D8D">
            <w:pPr>
              <w:rPr>
                <w:sz w:val="16"/>
                <w:szCs w:val="16"/>
              </w:rPr>
            </w:pPr>
          </w:p>
        </w:tc>
      </w:tr>
      <w:tr w:rsidR="00B96D8D" w:rsidRPr="00C8185C" w14:paraId="32C8577A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6AFB05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</w:tcBorders>
            <w:vAlign w:val="center"/>
          </w:tcPr>
          <w:p w14:paraId="072CB51A" w14:textId="77777777" w:rsidR="00B96D8D" w:rsidRPr="00BB64B0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right w:val="single" w:sz="12" w:space="0" w:color="auto"/>
            </w:tcBorders>
            <w:vAlign w:val="center"/>
          </w:tcPr>
          <w:p w14:paraId="592C6875" w14:textId="77777777" w:rsidR="00B96D8D" w:rsidRPr="00C8185C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lang w:val="sr-Latn-CS"/>
              </w:rPr>
              <w:t>Hemijske supstance</w:t>
            </w:r>
          </w:p>
        </w:tc>
        <w:tc>
          <w:tcPr>
            <w:tcW w:w="104" w:type="pct"/>
            <w:tcBorders>
              <w:left w:val="single" w:sz="12" w:space="0" w:color="auto"/>
            </w:tcBorders>
            <w:vAlign w:val="center"/>
          </w:tcPr>
          <w:p w14:paraId="17B02B52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vAlign w:val="center"/>
          </w:tcPr>
          <w:p w14:paraId="5C7AA1F5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vAlign w:val="center"/>
          </w:tcPr>
          <w:p w14:paraId="67A4248B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1AE1F5" w14:textId="77777777" w:rsidR="00B96D8D" w:rsidRPr="00C8185C" w:rsidRDefault="00B96D8D" w:rsidP="00B96D8D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</w:tcBorders>
            <w:vAlign w:val="center"/>
          </w:tcPr>
          <w:p w14:paraId="655B3856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778D2E41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7E346CD8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vAlign w:val="center"/>
          </w:tcPr>
          <w:p w14:paraId="3C4096C6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510F6" w14:textId="77777777" w:rsidR="00B96D8D" w:rsidRPr="002C52FB" w:rsidRDefault="00B96D8D" w:rsidP="00B96D8D">
            <w:pPr>
              <w:rPr>
                <w:sz w:val="16"/>
                <w:szCs w:val="16"/>
              </w:rPr>
            </w:pPr>
          </w:p>
        </w:tc>
      </w:tr>
      <w:tr w:rsidR="00B96D8D" w:rsidRPr="00C8185C" w14:paraId="18EDFB6F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D0C04E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56E5A22" w14:textId="77777777" w:rsidR="00B96D8D" w:rsidRPr="007C4770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584B679" w14:textId="77777777" w:rsidR="00B96D8D" w:rsidRPr="00C8185C" w:rsidRDefault="00B96D8D" w:rsidP="00B96D8D">
            <w:pPr>
              <w:pStyle w:val="ListBullet2"/>
            </w:pPr>
            <w:r>
              <w:t>Pesak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591DEB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58DD91AB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472A2A08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9B57BD" w14:textId="77777777" w:rsidR="00B96D8D" w:rsidRPr="00C8185C" w:rsidRDefault="00B96D8D" w:rsidP="00B96D8D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D81B78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46B06B8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8ED95A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vAlign w:val="center"/>
          </w:tcPr>
          <w:p w14:paraId="3D9365E9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B97C9A" w14:textId="77777777" w:rsidR="00B96D8D" w:rsidRPr="002C52FB" w:rsidRDefault="00B96D8D" w:rsidP="00B96D8D">
            <w:pPr>
              <w:rPr>
                <w:sz w:val="16"/>
                <w:szCs w:val="16"/>
              </w:rPr>
            </w:pPr>
          </w:p>
        </w:tc>
      </w:tr>
      <w:tr w:rsidR="002D67C2" w:rsidRPr="00C8185C" w14:paraId="2AB1479D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3A2D8" w14:textId="77777777" w:rsidR="002D67C2" w:rsidRPr="00C8185C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ZAGREVANJE VODE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E1B2A49" w14:textId="77777777" w:rsidR="002D67C2" w:rsidRPr="00C8185C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20910" w14:textId="77777777" w:rsidR="002D67C2" w:rsidRPr="00C8185C" w:rsidRDefault="002D67C2" w:rsidP="005B4537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1927CC9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C9F9EC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859079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46592" w14:textId="77777777" w:rsidR="002D67C2" w:rsidRPr="00C8185C" w:rsidRDefault="002D67C2" w:rsidP="00F06C39">
            <w:pPr>
              <w:pStyle w:val="ListBullet"/>
            </w:pPr>
            <w:r>
              <w:t>/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B9765D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FED64F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704661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48BB20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F83D5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01D799D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152594" w14:textId="77777777" w:rsidR="00B96D8D" w:rsidRPr="00C8185C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SKLADIŠTENJE SIROVINA U MAGACINU NA SOBNOJ TEMPERATURI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C4F8CE9" w14:textId="77777777" w:rsidR="00B96D8D" w:rsidRPr="00C8185C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DDA115" w14:textId="77777777" w:rsidR="00B96D8D" w:rsidRPr="00C8185C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P</w:t>
            </w:r>
            <w:r w:rsidRPr="00055316">
              <w:t>lesni,sporogene bakterije,insekti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B7985B0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00A695C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A78BFA5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5CF2E3" w14:textId="566B6DE4" w:rsidR="00B96D8D" w:rsidRPr="00C8185C" w:rsidRDefault="00B96D8D" w:rsidP="00B96D8D">
            <w:pPr>
              <w:pStyle w:val="ListBullet"/>
            </w:pPr>
            <w:r>
              <w:t>Opt</w:t>
            </w:r>
            <w:r w:rsidR="00ED45D0">
              <w:t xml:space="preserve">imalni uslovi skladištenja, laboratorijsko </w:t>
            </w:r>
            <w:r>
              <w:t>ispitivanje DDD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29DEAF0E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EEE7597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D2202F6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CD880CB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D1B51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2D67C2" w:rsidRPr="00C8185C" w14:paraId="26571F98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CF6DB3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1B05AEB" w14:textId="77777777" w:rsidR="002D67C2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59CE2FB" w14:textId="77777777" w:rsidR="002D67C2" w:rsidRDefault="002D67C2" w:rsidP="00A467D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</w:pPr>
            <w:r>
              <w:t>/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2EBC8975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6" w:space="0" w:color="auto"/>
            </w:tcBorders>
            <w:vAlign w:val="center"/>
          </w:tcPr>
          <w:p w14:paraId="11F211EB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6" w:space="0" w:color="auto"/>
            </w:tcBorders>
            <w:vAlign w:val="center"/>
          </w:tcPr>
          <w:p w14:paraId="0EA611A2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FF1C3E" w14:textId="77777777" w:rsidR="002D67C2" w:rsidRDefault="002D67C2" w:rsidP="00F06C39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CEB2654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vAlign w:val="center"/>
          </w:tcPr>
          <w:p w14:paraId="242A3A03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vAlign w:val="center"/>
          </w:tcPr>
          <w:p w14:paraId="0300423C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bottom w:val="single" w:sz="6" w:space="0" w:color="auto"/>
            </w:tcBorders>
            <w:vAlign w:val="center"/>
          </w:tcPr>
          <w:p w14:paraId="3BF9B3AA" w14:textId="77777777" w:rsidR="002D67C2" w:rsidRPr="00C8185C" w:rsidRDefault="002D67C2" w:rsidP="004B1557">
            <w:pPr>
              <w:pStyle w:val="tblaszveg"/>
              <w:numPr>
                <w:ilvl w:val="12"/>
                <w:numId w:val="0"/>
              </w:numPr>
              <w:ind w:left="57"/>
              <w:jc w:val="both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E5F9E" w14:textId="77777777" w:rsidR="002D67C2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2D67C2" w:rsidRPr="00C8185C" w14:paraId="59CB50DE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63D2F9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A1829B" w14:textId="77777777" w:rsidR="002D67C2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E1C60BC" w14:textId="77777777" w:rsidR="002D67C2" w:rsidRDefault="002D67C2" w:rsidP="00A467D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</w:pPr>
            <w:r>
              <w:t>/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B7B967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30508B98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1D0824B5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4E91A" w14:textId="77777777" w:rsidR="002D67C2" w:rsidRDefault="002D67C2" w:rsidP="00F06C39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1F70E0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D3A0077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530ACD3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vAlign w:val="center"/>
          </w:tcPr>
          <w:p w14:paraId="5762DB17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7BE34A" w14:textId="77777777" w:rsidR="002D67C2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751B0F5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43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EA3D52" w14:textId="5D61F0EE" w:rsidR="00B96D8D" w:rsidRPr="000D4036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 w:rsidRPr="000D4036">
              <w:rPr>
                <w:color w:val="000000"/>
                <w:sz w:val="16"/>
                <w:szCs w:val="16"/>
                <w:lang w:val="sr-Latn-CS"/>
              </w:rPr>
              <w:t>SKLADIŠTENJE SIROVINA DO +</w:t>
            </w:r>
            <w:r w:rsidR="00BD725F">
              <w:rPr>
                <w:color w:val="000000"/>
                <w:sz w:val="16"/>
                <w:szCs w:val="16"/>
                <w:lang w:val="sr-Latn-CS"/>
              </w:rPr>
              <w:t>8</w:t>
            </w:r>
            <w:r w:rsidRPr="000D4036">
              <w:rPr>
                <w:color w:val="000000"/>
                <w:sz w:val="16"/>
                <w:szCs w:val="16"/>
                <w:lang w:val="sr-Latn-CS"/>
              </w:rPr>
              <w:t xml:space="preserve">ºC I </w:t>
            </w:r>
          </w:p>
          <w:p w14:paraId="203F697A" w14:textId="77777777" w:rsidR="00B96D8D" w:rsidRPr="000D4036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 w:rsidRPr="000D4036">
              <w:rPr>
                <w:color w:val="000000"/>
                <w:sz w:val="16"/>
                <w:szCs w:val="16"/>
                <w:lang w:val="sr-Latn-CS"/>
              </w:rPr>
              <w:t>-18ºC I NIŽE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BBE3C5F" w14:textId="77777777" w:rsidR="00B96D8D" w:rsidRPr="000D4036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1ED431" w14:textId="77777777" w:rsidR="00B96D8D" w:rsidRPr="000D4036" w:rsidRDefault="00B96D8D" w:rsidP="00B96D8D">
            <w:pPr>
              <w:pStyle w:val="ListBullet2"/>
              <w:ind w:left="0"/>
            </w:pPr>
            <w:r w:rsidRPr="000D4036">
              <w:t xml:space="preserve">  Patogeni m.o. (</w:t>
            </w:r>
            <w:r w:rsidRPr="000D4036">
              <w:rPr>
                <w:lang w:val="sl-SI"/>
              </w:rPr>
              <w:t>Salmonella, Escherichia coli, Proteus)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BF20D0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05A8A33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V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C74C10A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4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1E4F6E" w14:textId="7A548E0D" w:rsidR="00B96D8D" w:rsidRPr="000D4036" w:rsidRDefault="00B96D8D" w:rsidP="00B96D8D">
            <w:pPr>
              <w:pStyle w:val="ListBullet"/>
            </w:pPr>
            <w:r w:rsidRPr="000D4036">
              <w:t>Optimalni uslovi skladi</w:t>
            </w:r>
            <w:r w:rsidR="00ED45D0">
              <w:t xml:space="preserve">štenja, temperaturni režim, laboratorijsko </w:t>
            </w:r>
            <w:r w:rsidRPr="000D4036">
              <w:t>ispitivanje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3DA3503" w14:textId="77777777" w:rsidR="00B96D8D" w:rsidRPr="000D4036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53065EA" w14:textId="77777777" w:rsidR="00B96D8D" w:rsidRPr="000D4036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CC2BA32" w14:textId="77777777" w:rsidR="00B96D8D" w:rsidRPr="000D4036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56DD121" w14:textId="77777777" w:rsidR="00B96D8D" w:rsidRPr="000D4036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00FCA4FA" w14:textId="12F3B929" w:rsidR="00B96D8D" w:rsidRPr="00681818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D4036">
              <w:rPr>
                <w:color w:val="000000"/>
                <w:szCs w:val="16"/>
                <w:lang w:val="sr-Latn-CS"/>
              </w:rPr>
              <w:t>CCP</w:t>
            </w:r>
          </w:p>
        </w:tc>
      </w:tr>
      <w:tr w:rsidR="002D67C2" w:rsidRPr="00C8185C" w14:paraId="7750570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13FE924E" w14:textId="77777777" w:rsidR="002D67C2" w:rsidRDefault="002D67C2" w:rsidP="00FB3AB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83F7D8C" w14:textId="77777777" w:rsidR="002D67C2" w:rsidRPr="00C8185C" w:rsidRDefault="002D67C2" w:rsidP="00D8111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C03B14" w14:textId="77777777" w:rsidR="002D67C2" w:rsidRDefault="002D67C2" w:rsidP="00AC225B">
            <w:pPr>
              <w:pStyle w:val="ListBullet2"/>
              <w:jc w:val="center"/>
            </w:pPr>
            <w:r>
              <w:t>/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7A7323A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43EAB3F" w14:textId="77777777" w:rsidR="002D67C2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33C5101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0BFC40EC" w14:textId="77777777" w:rsidR="002D67C2" w:rsidRPr="00C8185C" w:rsidRDefault="002D67C2" w:rsidP="00F06C39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75361F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4E33953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C1AD5C9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882F13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FF0000"/>
            <w:vAlign w:val="center"/>
          </w:tcPr>
          <w:p w14:paraId="1F82C871" w14:textId="77777777" w:rsidR="002D67C2" w:rsidRPr="00681818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2D67C2" w:rsidRPr="00C8185C" w14:paraId="574028F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27F91E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8CCFAF" w14:textId="77777777" w:rsidR="002D67C2" w:rsidRPr="00C8185C" w:rsidRDefault="002D67C2" w:rsidP="00D8111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0859F8" w14:textId="77777777" w:rsidR="002D67C2" w:rsidRPr="00C8185C" w:rsidRDefault="002D67C2" w:rsidP="00AC225B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470606D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6300D8F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C853098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0CA604A0" w14:textId="77777777" w:rsidR="002D67C2" w:rsidRPr="00C8185C" w:rsidRDefault="002D67C2" w:rsidP="00F06C39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0C1397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585ACD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A0473B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9D99DB2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7C83617E" w14:textId="77777777" w:rsidR="002D67C2" w:rsidRPr="00B91B2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b/>
                <w:color w:val="000000"/>
                <w:szCs w:val="16"/>
                <w:lang w:val="sr-Latn-CS"/>
              </w:rPr>
            </w:pPr>
          </w:p>
        </w:tc>
      </w:tr>
      <w:tr w:rsidR="002D67C2" w:rsidRPr="00C8185C" w14:paraId="215A7B2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6F7D4A" w14:textId="77777777" w:rsidR="002D67C2" w:rsidRDefault="002D67C2" w:rsidP="00DF264B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SKLADIŠTENJE AMBALAŽE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26749E" w14:textId="77777777" w:rsidR="002D67C2" w:rsidRPr="00C8185C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954D174" w14:textId="77777777" w:rsidR="002D67C2" w:rsidRPr="00C8185C" w:rsidRDefault="002D67C2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F412F3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5F87DCE0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7A316D17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3304E3" w14:textId="5BCC52D2" w:rsidR="002D67C2" w:rsidRPr="00C8185C" w:rsidRDefault="002D67C2" w:rsidP="00ED45D0">
            <w:pPr>
              <w:pStyle w:val="ListBullet"/>
            </w:pPr>
            <w:r>
              <w:t>P</w:t>
            </w:r>
            <w:r w:rsidR="00ED45D0">
              <w:t>ropisno</w:t>
            </w:r>
            <w:r>
              <w:t xml:space="preserve"> skladištenje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14F6A48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7EAD229F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53161F21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</w:tcBorders>
            <w:vAlign w:val="center"/>
          </w:tcPr>
          <w:p w14:paraId="12B50816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03F854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2D67C2" w:rsidRPr="00C8185C" w14:paraId="2CCB27A6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33F37E" w14:textId="77777777" w:rsidR="002D67C2" w:rsidRDefault="002D67C2" w:rsidP="00DF264B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</w:tcBorders>
            <w:vAlign w:val="center"/>
          </w:tcPr>
          <w:p w14:paraId="0F10FE92" w14:textId="77777777" w:rsidR="002D67C2" w:rsidRPr="00C8185C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right w:val="single" w:sz="12" w:space="0" w:color="auto"/>
            </w:tcBorders>
            <w:vAlign w:val="center"/>
          </w:tcPr>
          <w:p w14:paraId="1A02D9B1" w14:textId="77777777" w:rsidR="002D67C2" w:rsidRPr="00C8185C" w:rsidRDefault="002D67C2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left w:val="single" w:sz="12" w:space="0" w:color="auto"/>
            </w:tcBorders>
            <w:vAlign w:val="center"/>
          </w:tcPr>
          <w:p w14:paraId="7A662D0B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3CDB05B8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39772E19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304F26" w14:textId="77777777" w:rsidR="002D67C2" w:rsidRPr="00C8185C" w:rsidRDefault="002D67C2" w:rsidP="00F06C39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</w:tcBorders>
            <w:vAlign w:val="center"/>
          </w:tcPr>
          <w:p w14:paraId="54592504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7AEDFDD7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173016D2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vAlign w:val="center"/>
          </w:tcPr>
          <w:p w14:paraId="2AE8378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A7FE15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081F936D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CD1BE" w14:textId="77777777" w:rsidR="00B96D8D" w:rsidRDefault="00B96D8D" w:rsidP="00B96D8D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C70F9C" w14:textId="77777777" w:rsidR="00B96D8D" w:rsidRPr="00C8185C" w:rsidRDefault="00B96D8D" w:rsidP="00B96D8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5AEA63E" w14:textId="77777777" w:rsidR="00B96D8D" w:rsidRPr="00C8185C" w:rsidRDefault="00B96D8D" w:rsidP="00B96D8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Nečistoće</w:t>
            </w:r>
          </w:p>
        </w:tc>
        <w:tc>
          <w:tcPr>
            <w:tcW w:w="10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2C78CE" w14:textId="77777777" w:rsidR="00B96D8D" w:rsidRDefault="00342C7F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3D236056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1133937E" w14:textId="77777777" w:rsidR="00B96D8D" w:rsidRDefault="00B96D8D" w:rsidP="00B96D8D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AE10DC" w14:textId="77777777" w:rsidR="00B96D8D" w:rsidRPr="00C8185C" w:rsidRDefault="00B96D8D" w:rsidP="00B96D8D">
            <w:pPr>
              <w:pStyle w:val="ListBullet"/>
            </w:pPr>
          </w:p>
        </w:tc>
        <w:tc>
          <w:tcPr>
            <w:tcW w:w="123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C9715B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D0E9B0F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45F67B0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vAlign w:val="center"/>
          </w:tcPr>
          <w:p w14:paraId="1B19B198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C1DA" w14:textId="77777777" w:rsidR="00B96D8D" w:rsidRPr="00C8185C" w:rsidRDefault="00B96D8D" w:rsidP="00B96D8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2D67C2" w:rsidRPr="00C8185C" w14:paraId="2FA5895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677E29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235FC243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UNUTRAŠNJI TRANSPORT OD MAGACINA DO PROIZVODNJE </w:t>
            </w:r>
          </w:p>
          <w:p w14:paraId="2BAC563D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752A18" w14:textId="77777777" w:rsidR="002D67C2" w:rsidRPr="00C8185C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DC9C94" w14:textId="77777777" w:rsidR="002D67C2" w:rsidRDefault="002D67C2" w:rsidP="00F0701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  <w:p w14:paraId="446FCD01" w14:textId="77777777" w:rsidR="002D67C2" w:rsidRPr="00C8185C" w:rsidRDefault="002D67C2" w:rsidP="00F0701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0188724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053983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7C0A5E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99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67F56" w14:textId="77777777" w:rsidR="002D67C2" w:rsidRPr="00C8185C" w:rsidRDefault="002D67C2" w:rsidP="00F06C39">
            <w:pPr>
              <w:pStyle w:val="ListBullet"/>
            </w:pPr>
            <w:r>
              <w:t>Pažljivo rukovanje, vizuelna kontrola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E6FA8CA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AAF6B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C8C68D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760AA1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82A29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2D67C2" w:rsidRPr="00C8185C" w14:paraId="20083A38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071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C920DCA" w14:textId="77777777" w:rsidR="002D67C2" w:rsidRDefault="002D67C2" w:rsidP="0037323D">
            <w:pPr>
              <w:pBdr>
                <w:right w:val="single" w:sz="6" w:space="4" w:color="auto"/>
              </w:pBd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OTPAKIVANJE-OTVARANJEAMBALAŽE</w:t>
            </w:r>
          </w:p>
          <w:p w14:paraId="0A27FA05" w14:textId="77777777" w:rsidR="002D67C2" w:rsidRDefault="002D67C2" w:rsidP="0037323D">
            <w:pPr>
              <w:pBdr>
                <w:left w:val="single" w:sz="6" w:space="4" w:color="auto"/>
                <w:right w:val="single" w:sz="6" w:space="4" w:color="auto"/>
              </w:pBd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OTVARANJE PAPIRNE AMBALAŽE</w:t>
            </w:r>
          </w:p>
          <w:p w14:paraId="3AAF3A34" w14:textId="77777777" w:rsidR="002D67C2" w:rsidRDefault="002D67C2" w:rsidP="0037323D">
            <w:pPr>
              <w:pBdr>
                <w:left w:val="single" w:sz="6" w:space="4" w:color="auto"/>
                <w:right w:val="single" w:sz="6" w:space="4" w:color="auto"/>
              </w:pBd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OTVARANJE PLASTIČNE AMBALAŽE</w:t>
            </w:r>
          </w:p>
          <w:p w14:paraId="6F58B30E" w14:textId="77777777" w:rsidR="002D67C2" w:rsidRDefault="002D67C2" w:rsidP="0037323D">
            <w:pPr>
              <w:pBdr>
                <w:left w:val="single" w:sz="6" w:space="4" w:color="auto"/>
                <w:right w:val="single" w:sz="6" w:space="4" w:color="auto"/>
              </w:pBd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OTVARANJE LIMENKI</w:t>
            </w:r>
          </w:p>
          <w:p w14:paraId="38DA1BF1" w14:textId="77777777" w:rsidR="002D67C2" w:rsidRDefault="002D67C2" w:rsidP="0037323D">
            <w:pPr>
              <w:pBdr>
                <w:right w:val="single" w:sz="6" w:space="4" w:color="auto"/>
              </w:pBd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OTVARANJE STAKLENKI</w:t>
            </w:r>
          </w:p>
        </w:tc>
        <w:tc>
          <w:tcPr>
            <w:tcW w:w="1595" w:type="pct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6ED022" w14:textId="77777777" w:rsidR="002D67C2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  <w:p w14:paraId="10336B31" w14:textId="77777777" w:rsidR="002D67C2" w:rsidRPr="00C8185C" w:rsidRDefault="002D67C2" w:rsidP="00055316">
            <w:pPr>
              <w:pStyle w:val="ListBullet2"/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  <w:p w14:paraId="1FA3EB2E" w14:textId="77777777" w:rsidR="002D67C2" w:rsidRDefault="002D67C2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  <w:p w14:paraId="6E81F5E9" w14:textId="77777777" w:rsidR="002D67C2" w:rsidRDefault="002D67C2" w:rsidP="00A44D82">
            <w:pPr>
              <w:pStyle w:val="tblaszveg"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C3E050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81097F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561BF6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7B8981" w14:textId="77777777" w:rsidR="002D67C2" w:rsidRPr="00C8185C" w:rsidRDefault="002D67C2" w:rsidP="00F06C39">
            <w:pPr>
              <w:pStyle w:val="ListBullet"/>
            </w:pPr>
            <w:r>
              <w:t>Pravilno otpakivanje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56EB3D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8B40A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3D0B8F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13734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DF9FF4" w14:textId="77777777" w:rsidR="002D67C2" w:rsidRPr="00A32080" w:rsidRDefault="002D67C2" w:rsidP="00D64B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</w:t>
            </w:r>
          </w:p>
        </w:tc>
      </w:tr>
      <w:tr w:rsidR="00A67D10" w:rsidRPr="00C8185C" w14:paraId="165E42BC" w14:textId="77777777" w:rsidTr="00224423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AE4371" w14:textId="77777777" w:rsidR="00A67D10" w:rsidRPr="00C8185C" w:rsidRDefault="00A67D10" w:rsidP="00A44D82">
            <w:pPr>
              <w:pStyle w:val="tblaszveg"/>
              <w:numPr>
                <w:ilvl w:val="12"/>
                <w:numId w:val="0"/>
              </w:numPr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PRIPREMA SIROVINA</w:t>
            </w:r>
          </w:p>
        </w:tc>
      </w:tr>
      <w:tr w:rsidR="00342C7F" w:rsidRPr="00C8185C" w14:paraId="3BA9E9BE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3932E35D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PROSEJAVANJE BRAŠNA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049420C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77A957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Plesni, insekti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AA84680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4A55273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58D73A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C45908F" w14:textId="77777777" w:rsidR="00342C7F" w:rsidRPr="00C8185C" w:rsidRDefault="00342C7F" w:rsidP="00342C7F">
            <w:pPr>
              <w:pStyle w:val="ListBullet"/>
            </w:pPr>
            <w:r>
              <w:t xml:space="preserve">Redovna kontrola sita, optimalan promer sita </w:t>
            </w:r>
            <w:r w:rsidRPr="00C8185C">
              <w:t xml:space="preserve"> 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3C7722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573F2F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/NE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C3D375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381BCD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33360D53" w14:textId="3540F1C4" w:rsidR="00342C7F" w:rsidRPr="00E51D4D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E51D4D">
              <w:rPr>
                <w:color w:val="000000"/>
                <w:szCs w:val="16"/>
                <w:lang w:val="sr-Latn-CS"/>
              </w:rPr>
              <w:t>C</w:t>
            </w:r>
            <w:r w:rsidR="0078297F">
              <w:rPr>
                <w:color w:val="000000"/>
                <w:szCs w:val="16"/>
                <w:lang w:val="sr-Latn-CS"/>
              </w:rPr>
              <w:t>P</w:t>
            </w:r>
          </w:p>
        </w:tc>
      </w:tr>
      <w:tr w:rsidR="00B96D8D" w:rsidRPr="00C8185C" w14:paraId="6382B987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0078E788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9570727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ABA263B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2597A2E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DB0FAE6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9960844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shd w:val="clear" w:color="auto" w:fill="FFFFFF" w:themeFill="background1"/>
            <w:vAlign w:val="center"/>
          </w:tcPr>
          <w:p w14:paraId="0BC81A2F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6A12BC2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0186B2C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3D44B95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2644962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right w:val="single" w:sz="12" w:space="0" w:color="auto"/>
            </w:tcBorders>
            <w:shd w:val="clear" w:color="auto" w:fill="FF9900"/>
            <w:vAlign w:val="center"/>
          </w:tcPr>
          <w:p w14:paraId="5C5FD532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3D1392B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146322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2BE932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9DCE79" w14:textId="77777777" w:rsidR="00342C7F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Drvo, kanap platno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206D15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V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A118E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066B4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4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90D35F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E099E0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006D6E" w14:textId="77777777" w:rsidR="00342C7F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572C43D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05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DF499A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2" w:type="pct"/>
            <w:gridSpan w:val="3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FF9900"/>
            <w:vAlign w:val="center"/>
          </w:tcPr>
          <w:p w14:paraId="571789F0" w14:textId="77777777" w:rsidR="00342C7F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A67D10" w:rsidRPr="00C8185C" w14:paraId="5E17502E" w14:textId="77777777" w:rsidTr="00224423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F0E1E8" w14:textId="77777777" w:rsidR="00A67D10" w:rsidRPr="00C8185C" w:rsidRDefault="00A67D10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PRIPREMA NADEVA OD MESA</w:t>
            </w:r>
          </w:p>
        </w:tc>
      </w:tr>
      <w:tr w:rsidR="00342C7F" w:rsidRPr="00C8185C" w14:paraId="7A2C44BE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F6BD8D1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PRŽENJE MESA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2769972E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18D97D9B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 xml:space="preserve">Sporogene bakterije, m.o. 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6AB45821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23A5EC5E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F6987B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E88992C" w14:textId="77777777" w:rsidR="00342C7F" w:rsidRPr="00C8185C" w:rsidRDefault="00342C7F" w:rsidP="00342C7F">
            <w:pPr>
              <w:pStyle w:val="ListBullet"/>
            </w:pPr>
            <w:r>
              <w:t>Optimalna temperatura prženja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59692C70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2DA9D7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07D8348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0C63E56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64696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0B7803D0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0F563360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78FD9136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32B8AC52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vAlign w:val="center"/>
          </w:tcPr>
          <w:p w14:paraId="71B7883F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28F2DD83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0828B18D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1C30223A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7D9DC0CA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27FA0EA7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3F10ED84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vAlign w:val="center"/>
          </w:tcPr>
          <w:p w14:paraId="0774BA6C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7011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25A53317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636E88E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53844695" w14:textId="77777777" w:rsidR="00B96D8D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1494A869" w14:textId="77777777" w:rsidR="00B96D8D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260D754D" w14:textId="77777777" w:rsidR="00B96D8D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6D59C471" w14:textId="77777777" w:rsidR="00B96D8D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27D2091B" w14:textId="77777777" w:rsidR="00B96D8D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3FB41392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7A5F9BC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0E930E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D054277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5DD3AC71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8B4365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823095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DA5B213" w14:textId="1A205CF1" w:rsidR="00B96D8D" w:rsidRDefault="00B96D8D" w:rsidP="00BD725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POTAPANJE CRNOG LUKA U VODU</w:t>
            </w:r>
          </w:p>
        </w:tc>
        <w:tc>
          <w:tcPr>
            <w:tcW w:w="1595" w:type="pct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AD6FFF" w14:textId="77777777" w:rsidR="00B96D8D" w:rsidRPr="00C8185C" w:rsidRDefault="00B96D8D" w:rsidP="007365E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AE7575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DCF1F5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3AFF6B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65ADA6" w14:textId="77777777" w:rsidR="00B96D8D" w:rsidRPr="00C8185C" w:rsidRDefault="00B96D8D" w:rsidP="00F06C39">
            <w:pPr>
              <w:pStyle w:val="ListBullet"/>
            </w:pPr>
            <w:r>
              <w:t>Propisano rukovanje sa namirnicama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C383DD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A65E7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84043B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A319F5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27B3A2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2D67C2" w:rsidRPr="00C8185C" w14:paraId="5266A43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32A575A" w14:textId="77777777" w:rsidR="002D67C2" w:rsidRDefault="002D67C2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SJEDINJAVANJE SASTOJAKA </w:t>
            </w:r>
          </w:p>
        </w:tc>
        <w:tc>
          <w:tcPr>
            <w:tcW w:w="1595" w:type="pct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A65DE20" w14:textId="77777777" w:rsidR="002D67C2" w:rsidRPr="00C8185C" w:rsidRDefault="002D67C2" w:rsidP="007365E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0767F1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2B34C2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93D6C2" w14:textId="77777777" w:rsidR="002D67C2" w:rsidRPr="00C8185C" w:rsidRDefault="002D67C2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A2B9FB" w14:textId="77777777" w:rsidR="002D67C2" w:rsidRPr="00C8185C" w:rsidRDefault="002D67C2" w:rsidP="00F06C39">
            <w:pPr>
              <w:pStyle w:val="ListBullet"/>
            </w:pPr>
            <w:r>
              <w:t>Propisano rukovanje sa namirnicama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C57C12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35869E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7A518F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97C606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49D63" w14:textId="77777777" w:rsidR="002D67C2" w:rsidRPr="00C8185C" w:rsidRDefault="002D67C2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161ECF" w:rsidRPr="00C8185C" w14:paraId="50F9FCAF" w14:textId="77777777" w:rsidTr="00224423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60C13" w14:textId="77777777" w:rsidR="00161ECF" w:rsidRPr="00C8185C" w:rsidRDefault="00161ECF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PRIPREMA NADEVA OD SVEŽEG VOĆA I POVRĆA</w:t>
            </w:r>
          </w:p>
        </w:tc>
      </w:tr>
      <w:tr w:rsidR="00B96D8D" w:rsidRPr="00C8185C" w14:paraId="6270488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15F9FDD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PREBIRANJE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84B667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567472" w14:textId="77777777" w:rsidR="00B96D8D" w:rsidRPr="00C8185C" w:rsidRDefault="00B96D8D" w:rsidP="00505B1C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BE09F7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910653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AC5D77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8A8ABA" w14:textId="77777777" w:rsidR="00B96D8D" w:rsidRPr="00C8185C" w:rsidRDefault="00B96D8D" w:rsidP="00F06C39">
            <w:pPr>
              <w:pStyle w:val="ListBullet"/>
            </w:pPr>
            <w:r>
              <w:t>Propisano rukovanje sa namirnicama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F8DC0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1D1BC8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BFA672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610E45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6D695F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2744C2C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9BA69C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PRANJE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5653654B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5861D80B" w14:textId="77777777" w:rsidR="00B96D8D" w:rsidRPr="00C8185C" w:rsidRDefault="00B96D8D" w:rsidP="0094291C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Kontaminacija mikroorganizmima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3CAA0A1E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6252FEDB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5080F39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13CB441" w14:textId="77777777" w:rsidR="00B96D8D" w:rsidRPr="00C8185C" w:rsidRDefault="00B96D8D" w:rsidP="00F06C39">
            <w:pPr>
              <w:pStyle w:val="ListBullet"/>
            </w:pPr>
            <w:r>
              <w:t>Higijena radnika i opreme, propisano rukovanje sa namirnicama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50DC0471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3A3534C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4BBF41D5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034D5D34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D38A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6ED89A0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129B001D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5F6020FD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05DE7C8E" w14:textId="77777777" w:rsidR="00B96D8D" w:rsidRPr="00C8185C" w:rsidRDefault="00B96D8D" w:rsidP="00587D1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Hemijska sredstva za pranje i dezinfekciju</w:t>
            </w:r>
          </w:p>
        </w:tc>
        <w:tc>
          <w:tcPr>
            <w:tcW w:w="104" w:type="pct"/>
            <w:vAlign w:val="center"/>
          </w:tcPr>
          <w:p w14:paraId="435D039D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36" w:type="pct"/>
            <w:vAlign w:val="center"/>
          </w:tcPr>
          <w:p w14:paraId="6260886E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24" w:type="pct"/>
            <w:vAlign w:val="center"/>
          </w:tcPr>
          <w:p w14:paraId="2C5EE178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992" w:type="pct"/>
            <w:gridSpan w:val="2"/>
            <w:vMerge/>
            <w:vAlign w:val="center"/>
          </w:tcPr>
          <w:p w14:paraId="4EFC7596" w14:textId="77777777" w:rsidR="00B96D8D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4637CFC9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662B391E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233B31B5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vAlign w:val="center"/>
          </w:tcPr>
          <w:p w14:paraId="30EE9F42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06AC9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D6F26A6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C5621D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6C51EC11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1DDA39D8" w14:textId="77777777" w:rsidR="00B96D8D" w:rsidRPr="00C8185C" w:rsidRDefault="00B96D8D" w:rsidP="00587D1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Uklanjanje nečistoće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57E9DC13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41AC9F1E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1661100D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24B18782" w14:textId="77777777" w:rsidR="00B96D8D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49A85653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A048EA9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BE1C16F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1EC6A993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435C2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2AA99297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2A799B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USITNJAVANJE, SEČENJE ILI RENDANJE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04881E35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74FB8422" w14:textId="7FA4DBB0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Sporogene bakterije,</w:t>
            </w:r>
            <w:r w:rsidR="00ED45D0">
              <w:t xml:space="preserve"> </w:t>
            </w:r>
            <w:r>
              <w:t>kontaminacija mikroorganizmima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700904FC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2511227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1D64373A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28A7798C" w14:textId="77777777" w:rsidR="00342C7F" w:rsidRPr="00C8185C" w:rsidRDefault="00342C7F" w:rsidP="00342C7F">
            <w:pPr>
              <w:pStyle w:val="ListBullet"/>
            </w:pPr>
            <w:r>
              <w:t>Higijena radnika i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3BEEC2A8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51AE75D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CEC2FB2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7BEE9108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EEA2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5AEC1AD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46697C14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57C9E135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76D19534" w14:textId="77777777" w:rsidR="00342C7F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Hemijska sredstva za pranje i dezinfekciju</w:t>
            </w:r>
          </w:p>
        </w:tc>
        <w:tc>
          <w:tcPr>
            <w:tcW w:w="104" w:type="pct"/>
            <w:vAlign w:val="center"/>
          </w:tcPr>
          <w:p w14:paraId="6155DBC2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vAlign w:val="center"/>
          </w:tcPr>
          <w:p w14:paraId="35DC82A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vAlign w:val="center"/>
          </w:tcPr>
          <w:p w14:paraId="678D576C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345FB5C2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56CCA00D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032504F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3E3D37D3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vAlign w:val="center"/>
          </w:tcPr>
          <w:p w14:paraId="4D93724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9385" w14:textId="77777777" w:rsidR="00342C7F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1C10C9B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CEE640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526402E9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61D0806E" w14:textId="77777777" w:rsidR="00342C7F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Strane nečistoće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16DBE95C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0D942965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0804B94C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38455587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56EEE95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67BA65F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0AA6193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536E472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AC7BA8" w14:textId="77777777" w:rsidR="00342C7F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C7C8F7C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201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17BB69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TERMIČKA OBRADA VOĆA I POVRĆA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687D98FD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356306B1" w14:textId="28FCB3C1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 xml:space="preserve">Povećan </w:t>
            </w:r>
            <w:r w:rsidR="00E37753">
              <w:t>ukupan broj mikroorganizama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3304738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4CD15AA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168FE3F5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2928EA53" w14:textId="77777777" w:rsidR="00342C7F" w:rsidRPr="00C8185C" w:rsidRDefault="00342C7F" w:rsidP="00342C7F">
            <w:pPr>
              <w:pStyle w:val="ListBullet"/>
            </w:pPr>
            <w:r>
              <w:t>Higijena pribora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21B22E1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4B9F348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5AFB2E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307026A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7DED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04E07C4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99566C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529546EC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43CEB5D5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6C228E02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04AED692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426A4B9F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02E3EF87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7D68BC92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36172587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31077998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06D095FD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6AF41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539BDD00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C8C91B1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BE0294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75B05F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FC06BA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9ADBB9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EC0CFF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BB3C60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07E906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833CDC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C287CF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E0D969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3005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6A0F9AC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7A27C7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HLAĐENJE </w:t>
            </w:r>
          </w:p>
        </w:tc>
        <w:tc>
          <w:tcPr>
            <w:tcW w:w="1595" w:type="pct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54BF3A" w14:textId="77777777" w:rsidR="00B96D8D" w:rsidRPr="00C8185C" w:rsidRDefault="00B96D8D" w:rsidP="0029130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390E47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E59D85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D8EE74" w14:textId="77777777" w:rsidR="00B96D8D" w:rsidRPr="00C8185C" w:rsidRDefault="00B96D8D" w:rsidP="00A44D82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40AAC9" w14:textId="77777777" w:rsidR="00B96D8D" w:rsidRPr="00C8185C" w:rsidRDefault="00B96D8D" w:rsidP="00F06C39">
            <w:pPr>
              <w:pStyle w:val="ListBullet"/>
            </w:pPr>
            <w:r>
              <w:t>Mreže na prozorima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E4C846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E3E499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C579C8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DDA9F9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E97C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8C6A2C" w:rsidRPr="00C8185C" w14:paraId="107CCF00" w14:textId="77777777" w:rsidTr="00403282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75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6E931" w14:textId="77777777" w:rsidR="008C6A2C" w:rsidRPr="00C8185C" w:rsidRDefault="008C6A2C" w:rsidP="006E4F0D">
            <w:pPr>
              <w:pStyle w:val="tblaszveg"/>
              <w:numPr>
                <w:ilvl w:val="12"/>
                <w:numId w:val="0"/>
              </w:numPr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PRIPREMA SUVIH FILOVA</w:t>
            </w:r>
          </w:p>
        </w:tc>
      </w:tr>
      <w:tr w:rsidR="00B96D8D" w:rsidRPr="00C8185C" w14:paraId="604F0455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491"/>
        </w:trPr>
        <w:tc>
          <w:tcPr>
            <w:tcW w:w="119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F1DF072" w14:textId="77777777" w:rsidR="00B96D8D" w:rsidRDefault="00B96D8D" w:rsidP="00C7432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PRIPREMA SUVIH FILOVA</w:t>
            </w:r>
          </w:p>
          <w:p w14:paraId="5A9DF6CA" w14:textId="77777777" w:rsidR="00B96D8D" w:rsidRDefault="00B96D8D" w:rsidP="00C7432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MEŠANJE SA VODOM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11981E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385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05B6F4" w14:textId="77777777" w:rsidR="00B96D8D" w:rsidRPr="00C8185C" w:rsidRDefault="00B96D8D" w:rsidP="00386714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48727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5B8E60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71E89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F4E263" w14:textId="77777777" w:rsidR="00B96D8D" w:rsidRPr="00C8185C" w:rsidRDefault="00B96D8D" w:rsidP="00F06C39">
            <w:pPr>
              <w:pStyle w:val="ListBullet"/>
            </w:pPr>
            <w:r>
              <w:t>Propisano rukovanje sa namirnicama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9DE1A1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E5CC74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E17EB7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C726FF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2FC96C" w14:textId="77777777" w:rsidR="00B96D8D" w:rsidRPr="00C8185C" w:rsidRDefault="00B96D8D" w:rsidP="002C029D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11D6474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64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661163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RAZBIJANJE JAJA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30B5DB02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4B9F9F9C" w14:textId="77777777" w:rsidR="00342C7F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Patogene bakterije (</w:t>
            </w:r>
            <w:r w:rsidRPr="0000289F">
              <w:rPr>
                <w:szCs w:val="16"/>
              </w:rPr>
              <w:t>Salmonella)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45BB133D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34DDF6C2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42504406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1C4E61F7" w14:textId="77777777" w:rsidR="00342C7F" w:rsidRPr="00C8185C" w:rsidRDefault="00342C7F" w:rsidP="00342C7F">
            <w:pPr>
              <w:pStyle w:val="ListBullet"/>
            </w:pPr>
            <w:r>
              <w:t>Higijena radnika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0610F4A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5386A62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FA0E6D4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0AC449D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520D5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61B922C2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64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64784621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75273EB2" w14:textId="77777777" w:rsidR="00B96D8D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7D9D2347" w14:textId="77777777" w:rsidR="00B96D8D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lang w:val="sr-Latn-CS"/>
              </w:rPr>
            </w:pPr>
            <w:r>
              <w:rPr>
                <w:color w:val="000000"/>
                <w:lang w:val="sr-Latn-CS"/>
              </w:rPr>
              <w:t>/</w:t>
            </w:r>
          </w:p>
        </w:tc>
        <w:tc>
          <w:tcPr>
            <w:tcW w:w="104" w:type="pct"/>
            <w:vAlign w:val="center"/>
          </w:tcPr>
          <w:p w14:paraId="105F5B4C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353E39D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2F3EC98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16C5E549" w14:textId="77777777" w:rsidR="00B96D8D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40F9DF8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4D025A1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6E465EA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1CAAC92C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46AFC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E126E1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17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67744D2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7897E5AE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765349A8" w14:textId="77777777" w:rsidR="00342C7F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lang w:val="sr-Latn-CS"/>
              </w:rPr>
            </w:pPr>
            <w:r>
              <w:rPr>
                <w:color w:val="000000"/>
                <w:lang w:val="sr-Latn-CS"/>
              </w:rPr>
              <w:t>Ljuska od jaja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743D9F33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7B115A64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63C599B3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2EA64D1B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3CE8DFE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CE335C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392F35A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778E984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752B7F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71B9E137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8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4166914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SEČENJE, RENDANJE KAČKAVALJA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1ACA26B8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583C1D76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Sporogene bakterije,kontaminacija mikroorganizmima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15430FB0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48BD81E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92DE9F1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617486A9" w14:textId="77777777" w:rsidR="00342C7F" w:rsidRPr="00C8185C" w:rsidRDefault="00342C7F" w:rsidP="00342C7F">
            <w:pPr>
              <w:pStyle w:val="ListBullet"/>
            </w:pPr>
            <w:r>
              <w:t>Higijena radnika i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4E5EDF8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8B1371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19B8EC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37C03F5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4A62B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293C507A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18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0301F9EA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7DDD2E17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293E2F61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Hemijska sredstva za pranje i dezinfekciju</w:t>
            </w:r>
          </w:p>
        </w:tc>
        <w:tc>
          <w:tcPr>
            <w:tcW w:w="104" w:type="pct"/>
            <w:vAlign w:val="center"/>
          </w:tcPr>
          <w:p w14:paraId="51AC72EE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vAlign w:val="center"/>
          </w:tcPr>
          <w:p w14:paraId="5FC1F45E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vAlign w:val="center"/>
          </w:tcPr>
          <w:p w14:paraId="2EC8A72C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62C20179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47BF6B8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vAlign w:val="center"/>
          </w:tcPr>
          <w:p w14:paraId="158CFB74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vAlign w:val="center"/>
          </w:tcPr>
          <w:p w14:paraId="5C9749B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vAlign w:val="center"/>
          </w:tcPr>
          <w:p w14:paraId="32F3AA47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337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1B504A2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63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E81AC9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285848EB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5DF2262D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Strane nečistoće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2DAF7F24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40AD460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5264F627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06440E10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7BDC31C2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496DD74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5E8F672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25432E9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5FDD2F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66EC51F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87F62F1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ODMERAVANJE SIROVINA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6A0371D8" w14:textId="77777777" w:rsidR="00B96D8D" w:rsidRPr="00C8185C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21336874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4C3ADCB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093249A0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693F3D3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3A1D3D41" w14:textId="77777777" w:rsidR="00B96D8D" w:rsidRPr="00C8185C" w:rsidRDefault="00B96D8D" w:rsidP="00F06C39">
            <w:pPr>
              <w:pStyle w:val="ListBullet"/>
            </w:pPr>
            <w:r>
              <w:t>Pažljivo rukovanje, higijena radnika i pribora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0EC3B64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0534056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7C00AD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5D6C024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A0AF38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57180F75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328CFE92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660EE561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648298DF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vAlign w:val="center"/>
          </w:tcPr>
          <w:p w14:paraId="012F8CA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18340D95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1FF9CCF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4D392225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23DFB1A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57B0464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20846151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1196264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696E8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5851A07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15D8CA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4E2A9CB1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53CA0DF0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Nečistoće i strani predmeti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09858FA6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63E49683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536F1D2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68BEE4F1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7E61E81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0D117B7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2BA7E9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7797321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69378D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C269A36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44577B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ODMERAVANJE ADITIVA </w:t>
            </w:r>
          </w:p>
        </w:tc>
        <w:tc>
          <w:tcPr>
            <w:tcW w:w="210" w:type="pct"/>
            <w:gridSpan w:val="2"/>
            <w:tcBorders>
              <w:top w:val="single" w:sz="12" w:space="0" w:color="auto"/>
            </w:tcBorders>
            <w:vAlign w:val="center"/>
          </w:tcPr>
          <w:p w14:paraId="1EDCFAD4" w14:textId="77777777" w:rsidR="00B96D8D" w:rsidRPr="00C8185C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gridSpan w:val="2"/>
            <w:tcBorders>
              <w:top w:val="single" w:sz="12" w:space="0" w:color="auto"/>
            </w:tcBorders>
            <w:vAlign w:val="center"/>
          </w:tcPr>
          <w:p w14:paraId="1E8F5549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tcBorders>
              <w:top w:val="single" w:sz="12" w:space="0" w:color="auto"/>
            </w:tcBorders>
            <w:vAlign w:val="center"/>
          </w:tcPr>
          <w:p w14:paraId="7BC782D2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2FF2A00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09F33D57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5384D692" w14:textId="77777777" w:rsidR="00B96D8D" w:rsidRPr="00C8185C" w:rsidRDefault="00B96D8D" w:rsidP="00F06C39">
            <w:pPr>
              <w:pStyle w:val="ListBullet"/>
            </w:pPr>
            <w:r>
              <w:t>Pažljivo rukovanje, higijena radnika i pribora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2A28801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EC614F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4020480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3178738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F528A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7CD80C35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/>
            <w:tcBorders>
              <w:left w:val="single" w:sz="12" w:space="0" w:color="auto"/>
            </w:tcBorders>
            <w:vAlign w:val="center"/>
          </w:tcPr>
          <w:p w14:paraId="6FF70552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vAlign w:val="center"/>
          </w:tcPr>
          <w:p w14:paraId="729416CB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gridSpan w:val="2"/>
            <w:vAlign w:val="center"/>
          </w:tcPr>
          <w:p w14:paraId="363B5B43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4" w:type="pct"/>
            <w:vAlign w:val="center"/>
          </w:tcPr>
          <w:p w14:paraId="1E28FA60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2519F0F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6F3E277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3E7DFEF7" w14:textId="77777777" w:rsidR="00B96D8D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02AB1CA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7977F59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0A163692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113841C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1293E" w14:textId="77777777" w:rsidR="00B96D8D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4D030C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191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59418C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10" w:type="pct"/>
            <w:gridSpan w:val="2"/>
            <w:tcBorders>
              <w:bottom w:val="single" w:sz="12" w:space="0" w:color="auto"/>
            </w:tcBorders>
            <w:vAlign w:val="center"/>
          </w:tcPr>
          <w:p w14:paraId="063447BE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gridSpan w:val="2"/>
            <w:tcBorders>
              <w:bottom w:val="single" w:sz="12" w:space="0" w:color="auto"/>
            </w:tcBorders>
            <w:vAlign w:val="center"/>
          </w:tcPr>
          <w:p w14:paraId="1EB0FA20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Nečistoće i strani predmeti</w:t>
            </w:r>
          </w:p>
        </w:tc>
        <w:tc>
          <w:tcPr>
            <w:tcW w:w="104" w:type="pct"/>
            <w:tcBorders>
              <w:bottom w:val="single" w:sz="12" w:space="0" w:color="auto"/>
            </w:tcBorders>
            <w:vAlign w:val="center"/>
          </w:tcPr>
          <w:p w14:paraId="067856A6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51A0DA8C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22ED0833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7A60501C" w14:textId="77777777" w:rsidR="00342C7F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5BEE3C3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D89793A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DFC7F1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5AA440BD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47317" w14:textId="77777777" w:rsidR="00342C7F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1B4467" w:rsidRPr="00B447E6" w14:paraId="6E52EBF1" w14:textId="77777777" w:rsidTr="00403282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2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ECA3C2" w14:textId="77777777" w:rsidR="001B4467" w:rsidRPr="00B447E6" w:rsidRDefault="001B4467" w:rsidP="00A44D82">
            <w:pPr>
              <w:pStyle w:val="tblaszveg"/>
              <w:numPr>
                <w:ilvl w:val="12"/>
                <w:numId w:val="0"/>
              </w:numPr>
              <w:rPr>
                <w:b/>
                <w:color w:val="000000"/>
                <w:szCs w:val="16"/>
                <w:lang w:val="sr-Latn-CS"/>
              </w:rPr>
            </w:pPr>
            <w:r w:rsidRPr="00B447E6">
              <w:rPr>
                <w:b/>
                <w:color w:val="000000"/>
                <w:szCs w:val="16"/>
                <w:lang w:val="sr-Latn-CS"/>
              </w:rPr>
              <w:t xml:space="preserve">PROIZVODNJA </w:t>
            </w:r>
          </w:p>
        </w:tc>
      </w:tr>
      <w:tr w:rsidR="001B4467" w:rsidRPr="00C8185C" w14:paraId="6F597E46" w14:textId="77777777" w:rsidTr="00954647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4"/>
        </w:trPr>
        <w:tc>
          <w:tcPr>
            <w:tcW w:w="5000" w:type="pct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26BAB" w14:textId="77777777" w:rsidR="001B4467" w:rsidRPr="00C8185C" w:rsidRDefault="001B4467" w:rsidP="00A44D82">
            <w:pPr>
              <w:pStyle w:val="tblaszveg"/>
              <w:numPr>
                <w:ilvl w:val="12"/>
                <w:numId w:val="0"/>
              </w:numPr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lastRenderedPageBreak/>
              <w:t xml:space="preserve">PROIZVODNJA HLEBA I PEKARSKOG PECIVA </w:t>
            </w:r>
          </w:p>
        </w:tc>
      </w:tr>
      <w:tr w:rsidR="00B96D8D" w:rsidRPr="00C8185C" w14:paraId="22FF35F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491"/>
        </w:trPr>
        <w:tc>
          <w:tcPr>
            <w:tcW w:w="1201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74E26B5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UBACIVANJE ODMERENIH </w:t>
            </w:r>
          </w:p>
          <w:p w14:paraId="6C2FE184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SASTOJAKA U KIBLU</w:t>
            </w:r>
          </w:p>
        </w:tc>
        <w:tc>
          <w:tcPr>
            <w:tcW w:w="1583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EB7726" w14:textId="77777777" w:rsidR="00B96D8D" w:rsidRPr="00C8185C" w:rsidRDefault="00B96D8D" w:rsidP="00771246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469962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7747B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077F9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B78A18" w14:textId="77777777" w:rsidR="00B96D8D" w:rsidRPr="00C8185C" w:rsidRDefault="00B96D8D" w:rsidP="00F06C39">
            <w:pPr>
              <w:pStyle w:val="ListBullet"/>
            </w:pPr>
            <w:r>
              <w:t>Higijena radnika i opreme</w:t>
            </w:r>
          </w:p>
        </w:tc>
        <w:tc>
          <w:tcPr>
            <w:tcW w:w="1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398F51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3BCCA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27CFC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5BEC3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13C9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2D3143D5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420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3C52F66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2EB83585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MIKSIRANJE- MEŠENJE TESTA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6BEA0482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0BBBDD3A" w14:textId="73ADB20A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4122A00F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68633CCF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4220B77A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</w:tcBorders>
            <w:vAlign w:val="center"/>
          </w:tcPr>
          <w:p w14:paraId="7C2B9AD5" w14:textId="77777777" w:rsidR="00342C7F" w:rsidRPr="00C8185C" w:rsidRDefault="00342C7F" w:rsidP="00342C7F">
            <w:pPr>
              <w:pStyle w:val="ListBullet"/>
            </w:pPr>
            <w:r>
              <w:t>Higijena i kontrola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2FDFE394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B2A6488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45F7EF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3E97719F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EEC610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2C0E954B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30"/>
        </w:trPr>
        <w:tc>
          <w:tcPr>
            <w:tcW w:w="1201" w:type="pct"/>
            <w:gridSpan w:val="2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040B0F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74291FA1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68AF53E1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2931CA4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762938E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6795B4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 w:val="restart"/>
            <w:vAlign w:val="center"/>
          </w:tcPr>
          <w:p w14:paraId="18AF666C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1BF8F67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9149DD5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6F7C35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4A0E3EC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AD4B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7C5A49A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30"/>
        </w:trPr>
        <w:tc>
          <w:tcPr>
            <w:tcW w:w="1201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68235EA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0C5B196B" w14:textId="77777777" w:rsidR="00B96D8D" w:rsidRPr="00C8185C" w:rsidRDefault="00B96D8D" w:rsidP="00A44D82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1DEAD552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55066E2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72BC8CF5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4678751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16309DFE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6229DA4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AA8FC0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3FD8EDD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0028F03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93BCFA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914A686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30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44891BF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ODMARANJE TESTA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0F0C1226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5D20F366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Povećan broj kvasaca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542687B7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65315464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307F632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tcBorders>
              <w:top w:val="single" w:sz="12" w:space="0" w:color="auto"/>
            </w:tcBorders>
            <w:vAlign w:val="center"/>
          </w:tcPr>
          <w:p w14:paraId="220BE5C7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3D7ABA84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8522EC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73D92D14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6DA35F9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96D92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6C01CD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38452CDC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vAlign w:val="center"/>
          </w:tcPr>
          <w:p w14:paraId="50D6C704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vAlign w:val="center"/>
          </w:tcPr>
          <w:p w14:paraId="5A9DCF26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vAlign w:val="center"/>
          </w:tcPr>
          <w:p w14:paraId="7320D7D1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4E04662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19D008D7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Align w:val="center"/>
          </w:tcPr>
          <w:p w14:paraId="5CEFE0B1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798BD62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04A410B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252298F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3B5437E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1FE9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591A8720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1EB92B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7CB2A3BF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6C40E3C6" w14:textId="77777777" w:rsidR="00B96D8D" w:rsidRPr="00C8185C" w:rsidRDefault="00B96D8D" w:rsidP="00A44D82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106F19D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113F312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404CD1F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tcBorders>
              <w:bottom w:val="single" w:sz="12" w:space="0" w:color="auto"/>
            </w:tcBorders>
            <w:vAlign w:val="center"/>
          </w:tcPr>
          <w:p w14:paraId="5E210C03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34D6A9E7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A40E27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63C465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21628AE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76EACC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35EE5C5A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9BEA97E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RAZMERAVANJE I DELJENJE TESTA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527942EE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11097D7B" w14:textId="73D696DF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341F8311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37F40389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73868E0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3A1C2581" w14:textId="77777777" w:rsidR="00342C7F" w:rsidRPr="00C8185C" w:rsidRDefault="00342C7F" w:rsidP="00342C7F">
            <w:pPr>
              <w:pStyle w:val="ListBullet"/>
            </w:pPr>
            <w:r>
              <w:t>Higijena i kontrola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64D78E5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C7BAC1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F84DE9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575B4B13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5BEF0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361D34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459BCFE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vAlign w:val="center"/>
          </w:tcPr>
          <w:p w14:paraId="51B41D03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vAlign w:val="center"/>
          </w:tcPr>
          <w:p w14:paraId="05C9D389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vAlign w:val="center"/>
          </w:tcPr>
          <w:p w14:paraId="2AC4E14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5E02FE3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33E052C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3FD3CC32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3B4D6D5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2468478C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4F8D8E6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049C659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18AAC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93E097D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F25EAC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2F26C234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7CF516EF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617DCB0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31E3B83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081F17E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2BE4F7C6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0A022E4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0B5972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175AD8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3A90055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AA663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8D4E020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FF0555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MAŠINSKO OBLIKOVANJE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617C70B5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7DFCBFFE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Povećan broj kvasaca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645E7738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17109A9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7307D810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EF8E104" w14:textId="77777777" w:rsidR="00342C7F" w:rsidRPr="00C8185C" w:rsidRDefault="00342C7F" w:rsidP="00342C7F">
            <w:pPr>
              <w:pStyle w:val="ListBullet"/>
            </w:pPr>
            <w:r>
              <w:t>Higijena i kontrola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7CDD0C06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47233D83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DFBA3D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29C8E2A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AC8E1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CADD41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9A7138D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vAlign w:val="center"/>
          </w:tcPr>
          <w:p w14:paraId="29A5DF97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vAlign w:val="center"/>
          </w:tcPr>
          <w:p w14:paraId="5B7F75C0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vAlign w:val="center"/>
          </w:tcPr>
          <w:p w14:paraId="43D5350B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6560CF3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4DFA8A95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1FA35DE8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595656B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60495E41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79B1D12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35B1DAC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BA46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EA0DD4C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AD5258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2B3CACFD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51C524E1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13249CD0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7EA09F91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73166CD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3E5B6FC4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54DB9A6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07C03AD7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749E0B8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6E2CB6B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B9787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6C8509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56A2D9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RUČNO OBLIKOVANJE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12B22A96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58188878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Povećan broj kvasaca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4038447A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49A7D0D7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46039DC0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13C799D5" w14:textId="77777777" w:rsidR="00342C7F" w:rsidRPr="00C8185C" w:rsidRDefault="00342C7F" w:rsidP="00342C7F">
            <w:pPr>
              <w:pStyle w:val="ListBullet"/>
            </w:pPr>
            <w:r>
              <w:t>Higijena radnika i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6B653401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2488E9F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384C69B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07C3F749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F2703C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23E7DED2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DC788F1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vAlign w:val="center"/>
          </w:tcPr>
          <w:p w14:paraId="7ADD5D37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vAlign w:val="center"/>
          </w:tcPr>
          <w:p w14:paraId="194DF4C1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vAlign w:val="center"/>
          </w:tcPr>
          <w:p w14:paraId="5EB347A2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vAlign w:val="center"/>
          </w:tcPr>
          <w:p w14:paraId="1ED0028C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vAlign w:val="center"/>
          </w:tcPr>
          <w:p w14:paraId="2CFE6F8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vAlign w:val="center"/>
          </w:tcPr>
          <w:p w14:paraId="38097080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vAlign w:val="center"/>
          </w:tcPr>
          <w:p w14:paraId="5D2DABE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3C2888BF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7A12DA5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vAlign w:val="center"/>
          </w:tcPr>
          <w:p w14:paraId="404ECBA4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E727A0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A3FF551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5BF2E3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0F81A4B7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7B98C76F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2F27EE0D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29E444F6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35365BD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016E5C71" w14:textId="77777777" w:rsidR="00B96D8D" w:rsidRPr="00C8185C" w:rsidRDefault="00B96D8D" w:rsidP="002C029D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01DD0EE8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8918212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137BCD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7253B265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EFB6AE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A6391A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B328E7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PREBACIVANJE TESTA U PLEHOVE</w:t>
            </w:r>
          </w:p>
          <w:p w14:paraId="2E34DECA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ILI NA KIP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center"/>
          </w:tcPr>
          <w:p w14:paraId="3D53C00E" w14:textId="77777777" w:rsidR="00342C7F" w:rsidRPr="00C8185C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3" w:type="pct"/>
            <w:tcBorders>
              <w:top w:val="single" w:sz="12" w:space="0" w:color="auto"/>
            </w:tcBorders>
            <w:vAlign w:val="center"/>
          </w:tcPr>
          <w:p w14:paraId="50FBAD4E" w14:textId="26367586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06" w:type="pct"/>
            <w:gridSpan w:val="2"/>
            <w:tcBorders>
              <w:top w:val="single" w:sz="12" w:space="0" w:color="auto"/>
            </w:tcBorders>
            <w:vAlign w:val="center"/>
          </w:tcPr>
          <w:p w14:paraId="62346978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36" w:type="pct"/>
            <w:tcBorders>
              <w:top w:val="single" w:sz="12" w:space="0" w:color="auto"/>
            </w:tcBorders>
            <w:vAlign w:val="center"/>
          </w:tcPr>
          <w:p w14:paraId="0FBEFC29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top w:val="single" w:sz="12" w:space="0" w:color="auto"/>
            </w:tcBorders>
            <w:vAlign w:val="center"/>
          </w:tcPr>
          <w:p w14:paraId="2CDC6306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1DCFA484" w14:textId="77777777" w:rsidR="00342C7F" w:rsidRPr="00C8185C" w:rsidRDefault="00342C7F" w:rsidP="00342C7F">
            <w:pPr>
              <w:pStyle w:val="ListBullet"/>
            </w:pPr>
            <w:r>
              <w:t>Higijena radnika i opreme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41E70C6F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57D4C5C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18B5549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gridSpan w:val="3"/>
            <w:tcBorders>
              <w:top w:val="single" w:sz="12" w:space="0" w:color="auto"/>
            </w:tcBorders>
            <w:vAlign w:val="center"/>
          </w:tcPr>
          <w:p w14:paraId="7F7BF0A2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CB82BE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2C23CA3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D7C3AE" w14:textId="77777777" w:rsidR="00B96D8D" w:rsidRDefault="00B96D8D" w:rsidP="00A44D82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6" w:space="0" w:color="auto"/>
            </w:tcBorders>
            <w:vAlign w:val="center"/>
          </w:tcPr>
          <w:p w14:paraId="187AC866" w14:textId="77777777" w:rsidR="00B96D8D" w:rsidRDefault="00B96D8D" w:rsidP="002C029D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3" w:type="pct"/>
            <w:tcBorders>
              <w:bottom w:val="single" w:sz="6" w:space="0" w:color="auto"/>
            </w:tcBorders>
            <w:vAlign w:val="center"/>
          </w:tcPr>
          <w:p w14:paraId="3966B0E5" w14:textId="77777777" w:rsidR="00B96D8D" w:rsidRPr="00C8185C" w:rsidRDefault="00B96D8D" w:rsidP="002C029D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gridSpan w:val="2"/>
            <w:tcBorders>
              <w:bottom w:val="single" w:sz="6" w:space="0" w:color="auto"/>
            </w:tcBorders>
            <w:vAlign w:val="center"/>
          </w:tcPr>
          <w:p w14:paraId="339D11B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36" w:type="pct"/>
            <w:tcBorders>
              <w:bottom w:val="single" w:sz="6" w:space="0" w:color="auto"/>
            </w:tcBorders>
            <w:vAlign w:val="center"/>
          </w:tcPr>
          <w:p w14:paraId="2BBE639E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4" w:type="pct"/>
            <w:tcBorders>
              <w:bottom w:val="single" w:sz="6" w:space="0" w:color="auto"/>
            </w:tcBorders>
            <w:vAlign w:val="center"/>
          </w:tcPr>
          <w:p w14:paraId="420063B7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2" w:type="pct"/>
            <w:gridSpan w:val="2"/>
            <w:vMerge/>
            <w:tcBorders>
              <w:bottom w:val="single" w:sz="6" w:space="0" w:color="auto"/>
            </w:tcBorders>
            <w:vAlign w:val="center"/>
          </w:tcPr>
          <w:p w14:paraId="23FE299E" w14:textId="77777777" w:rsidR="00B96D8D" w:rsidRPr="00C8185C" w:rsidRDefault="00B96D8D" w:rsidP="00F06C39">
            <w:pPr>
              <w:pStyle w:val="ListBullet"/>
            </w:pPr>
          </w:p>
        </w:tc>
        <w:tc>
          <w:tcPr>
            <w:tcW w:w="123" w:type="pct"/>
            <w:tcBorders>
              <w:bottom w:val="single" w:sz="6" w:space="0" w:color="auto"/>
            </w:tcBorders>
            <w:vAlign w:val="center"/>
          </w:tcPr>
          <w:p w14:paraId="688F4679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vAlign w:val="center"/>
          </w:tcPr>
          <w:p w14:paraId="5B8F7303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6" w:space="0" w:color="auto"/>
            </w:tcBorders>
            <w:vAlign w:val="center"/>
          </w:tcPr>
          <w:p w14:paraId="293C18E0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gridSpan w:val="3"/>
            <w:tcBorders>
              <w:bottom w:val="single" w:sz="6" w:space="0" w:color="auto"/>
            </w:tcBorders>
            <w:vAlign w:val="center"/>
          </w:tcPr>
          <w:p w14:paraId="01931A9A" w14:textId="77777777" w:rsidR="00B96D8D" w:rsidRPr="00C8185C" w:rsidRDefault="00B96D8D" w:rsidP="002C029D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54" w:type="pct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703587" w14:textId="77777777" w:rsidR="00B96D8D" w:rsidRPr="00C8185C" w:rsidRDefault="00B96D8D" w:rsidP="00A44D82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1A02399" w14:textId="77777777" w:rsidTr="003E10DC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" w:type="pct"/>
          <w:cantSplit/>
          <w:trHeight w:val="345"/>
        </w:trPr>
        <w:tc>
          <w:tcPr>
            <w:tcW w:w="1201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9CE7DA" w14:textId="77777777" w:rsidR="00342C7F" w:rsidRDefault="00342C7F" w:rsidP="00342C7F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200" w:type="pct"/>
            <w:tcBorders>
              <w:bottom w:val="single" w:sz="12" w:space="0" w:color="auto"/>
            </w:tcBorders>
            <w:vAlign w:val="center"/>
          </w:tcPr>
          <w:p w14:paraId="4E777E53" w14:textId="77777777" w:rsidR="00342C7F" w:rsidRDefault="00342C7F" w:rsidP="00342C7F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3" w:type="pct"/>
            <w:tcBorders>
              <w:bottom w:val="single" w:sz="12" w:space="0" w:color="auto"/>
            </w:tcBorders>
            <w:vAlign w:val="center"/>
          </w:tcPr>
          <w:p w14:paraId="59361349" w14:textId="77777777" w:rsidR="00342C7F" w:rsidRPr="00C8185C" w:rsidRDefault="00342C7F" w:rsidP="00342C7F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</w:pPr>
            <w:r>
              <w:t>Nečistoće</w:t>
            </w:r>
          </w:p>
        </w:tc>
        <w:tc>
          <w:tcPr>
            <w:tcW w:w="106" w:type="pct"/>
            <w:gridSpan w:val="2"/>
            <w:tcBorders>
              <w:bottom w:val="single" w:sz="12" w:space="0" w:color="auto"/>
            </w:tcBorders>
            <w:vAlign w:val="center"/>
          </w:tcPr>
          <w:p w14:paraId="0A8ECF42" w14:textId="77777777" w:rsidR="00342C7F" w:rsidRDefault="00112EA4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36" w:type="pct"/>
            <w:tcBorders>
              <w:bottom w:val="single" w:sz="12" w:space="0" w:color="auto"/>
            </w:tcBorders>
            <w:vAlign w:val="center"/>
          </w:tcPr>
          <w:p w14:paraId="23B1D47F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4" w:type="pct"/>
            <w:tcBorders>
              <w:bottom w:val="single" w:sz="12" w:space="0" w:color="auto"/>
            </w:tcBorders>
            <w:vAlign w:val="center"/>
          </w:tcPr>
          <w:p w14:paraId="7831C47B" w14:textId="77777777" w:rsidR="00342C7F" w:rsidRDefault="00342C7F" w:rsidP="00342C7F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2" w:type="pct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284B934D" w14:textId="77777777" w:rsidR="00342C7F" w:rsidRPr="00C8185C" w:rsidRDefault="00342C7F" w:rsidP="00342C7F">
            <w:pPr>
              <w:pStyle w:val="ListBullet"/>
            </w:pP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765ECB1C" w14:textId="77777777" w:rsidR="00342C7F" w:rsidRPr="00C8185C" w:rsidRDefault="00342C7F" w:rsidP="00342C7F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5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2DA2DEB8" w14:textId="77777777" w:rsidR="00342C7F" w:rsidRPr="00C8185C" w:rsidRDefault="00342C7F" w:rsidP="00342C7F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 w:rsidRPr="00C8185C">
              <w:rPr>
                <w:sz w:val="16"/>
                <w:szCs w:val="16"/>
                <w:lang w:val="sr-Latn-CS"/>
              </w:rPr>
              <w:t>10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5C4701E6" w14:textId="77777777" w:rsidR="00342C7F" w:rsidRPr="00C8185C" w:rsidRDefault="00342C7F" w:rsidP="00342C7F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 w:rsidRPr="00C8185C">
              <w:rPr>
                <w:sz w:val="16"/>
                <w:szCs w:val="16"/>
                <w:lang w:val="sr-Latn-CS"/>
              </w:rPr>
              <w:t>5</w:t>
            </w:r>
          </w:p>
        </w:tc>
        <w:tc>
          <w:tcPr>
            <w:tcW w:w="123" w:type="pct"/>
            <w:gridSpan w:val="3"/>
            <w:tcBorders>
              <w:bottom w:val="single" w:sz="12" w:space="0" w:color="auto"/>
            </w:tcBorders>
            <w:vAlign w:val="center"/>
          </w:tcPr>
          <w:p w14:paraId="2B20B237" w14:textId="77777777" w:rsidR="00342C7F" w:rsidRPr="00C8185C" w:rsidRDefault="00342C7F" w:rsidP="00342C7F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2</w:t>
            </w:r>
            <w:r w:rsidRPr="00C8185C">
              <w:rPr>
                <w:sz w:val="16"/>
                <w:szCs w:val="16"/>
                <w:lang w:val="sr-Latn-CS"/>
              </w:rPr>
              <w:t>50</w:t>
            </w:r>
          </w:p>
        </w:tc>
        <w:tc>
          <w:tcPr>
            <w:tcW w:w="354" w:type="pct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61C3C5" w14:textId="77777777" w:rsidR="00342C7F" w:rsidRPr="00C8185C" w:rsidRDefault="00342C7F" w:rsidP="00342C7F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</w:tbl>
    <w:p w14:paraId="20C76C94" w14:textId="37AFA4B8" w:rsidR="006D7DE8" w:rsidRDefault="006D7DE8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tbl>
      <w:tblPr>
        <w:tblpPr w:leftFromText="180" w:rightFromText="180" w:vertAnchor="text" w:tblpY="1"/>
        <w:tblOverlap w:val="never"/>
        <w:tblW w:w="5044" w:type="pct"/>
        <w:tblBorders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5"/>
        <w:gridCol w:w="558"/>
        <w:gridCol w:w="4369"/>
        <w:gridCol w:w="360"/>
        <w:gridCol w:w="397"/>
        <w:gridCol w:w="356"/>
        <w:gridCol w:w="9"/>
        <w:gridCol w:w="3135"/>
        <w:gridCol w:w="38"/>
        <w:gridCol w:w="375"/>
        <w:gridCol w:w="404"/>
        <w:gridCol w:w="404"/>
        <w:gridCol w:w="388"/>
        <w:gridCol w:w="1224"/>
      </w:tblGrid>
      <w:tr w:rsidR="007A631F" w:rsidRPr="00C8185C" w14:paraId="6C22834F" w14:textId="77777777" w:rsidTr="002F6EFE">
        <w:trPr>
          <w:cantSplit/>
          <w:trHeight w:val="175"/>
          <w:tblHeader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1D9D2A22" w14:textId="77777777" w:rsidR="007A631F" w:rsidRPr="00C8185C" w:rsidRDefault="007A631F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AKTIVNOST</w:t>
            </w:r>
          </w:p>
        </w:tc>
        <w:tc>
          <w:tcPr>
            <w:tcW w:w="156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31660EF4" w14:textId="77777777" w:rsidR="007A631F" w:rsidRPr="00C8185C" w:rsidRDefault="002B7980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 xml:space="preserve">MOGUĆA </w:t>
            </w:r>
            <w:r w:rsidR="007A631F" w:rsidRPr="00C8185C">
              <w:rPr>
                <w:lang w:val="sr-Latn-CS"/>
              </w:rPr>
              <w:t>OPASNOST</w:t>
            </w:r>
          </w:p>
        </w:tc>
        <w:tc>
          <w:tcPr>
            <w:tcW w:w="353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33586DC0" w14:textId="77777777" w:rsidR="007A631F" w:rsidRPr="00C8185C" w:rsidRDefault="007A631F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OCENA RIZIKA</w:t>
            </w:r>
          </w:p>
        </w:tc>
        <w:tc>
          <w:tcPr>
            <w:tcW w:w="1008" w:type="pct"/>
            <w:gridSpan w:val="3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27720AF" w14:textId="77777777" w:rsidR="007A631F" w:rsidRPr="00C8185C" w:rsidRDefault="007B7248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PREVENTIVNE MERE</w:t>
            </w:r>
          </w:p>
        </w:tc>
        <w:tc>
          <w:tcPr>
            <w:tcW w:w="886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0F2DD3C9" w14:textId="77777777" w:rsidR="007A631F" w:rsidRPr="00C8185C" w:rsidRDefault="007A631F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STABLO ODLUČIVANJA</w:t>
            </w:r>
          </w:p>
        </w:tc>
      </w:tr>
      <w:tr w:rsidR="00B96D8D" w:rsidRPr="00C8185C" w14:paraId="07F1F8F3" w14:textId="77777777" w:rsidTr="003A097E">
        <w:trPr>
          <w:cantSplit/>
          <w:trHeight w:val="175"/>
          <w:tblHeader/>
        </w:trPr>
        <w:tc>
          <w:tcPr>
            <w:tcW w:w="119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3145DDF" w14:textId="77777777" w:rsidR="00B96D8D" w:rsidRPr="00C8185C" w:rsidRDefault="00B96D8D" w:rsidP="003A097E">
            <w:pPr>
              <w:pStyle w:val="lfejfejlc1sor"/>
              <w:ind w:left="0" w:firstLine="57"/>
              <w:rPr>
                <w:lang w:val="sr-Latn-CS"/>
              </w:rPr>
            </w:pPr>
            <w:r w:rsidRPr="00C8185C">
              <w:rPr>
                <w:lang w:val="sr-Latn-CS"/>
              </w:rPr>
              <w:t>NAZIV</w:t>
            </w:r>
          </w:p>
        </w:tc>
        <w:tc>
          <w:tcPr>
            <w:tcW w:w="1562" w:type="pct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3F61E457" w14:textId="77777777" w:rsidR="00B96D8D" w:rsidRPr="005402BE" w:rsidRDefault="00B96D8D" w:rsidP="003A097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 w:rsidRPr="005402BE">
              <w:rPr>
                <w:sz w:val="16"/>
                <w:szCs w:val="16"/>
              </w:rPr>
              <w:t xml:space="preserve">   B (BIOLOŠKA)</w:t>
            </w:r>
          </w:p>
          <w:p w14:paraId="2981BD85" w14:textId="77777777" w:rsidR="00B96D8D" w:rsidRPr="005402BE" w:rsidRDefault="00B96D8D" w:rsidP="003A097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 w:rsidRPr="005402BE">
              <w:rPr>
                <w:sz w:val="16"/>
                <w:szCs w:val="16"/>
              </w:rPr>
              <w:t xml:space="preserve">   H (HEMIJSKA)</w:t>
            </w:r>
          </w:p>
          <w:p w14:paraId="71504E9C" w14:textId="77777777" w:rsidR="00B96D8D" w:rsidRPr="005402BE" w:rsidRDefault="00B96D8D" w:rsidP="003A097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 w:rsidRPr="005402BE">
              <w:rPr>
                <w:sz w:val="16"/>
                <w:szCs w:val="16"/>
              </w:rPr>
              <w:t xml:space="preserve">   M (MEHANIČKA)</w:t>
            </w:r>
          </w:p>
        </w:tc>
        <w:tc>
          <w:tcPr>
            <w:tcW w:w="114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30E4B8D3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Uč</w:t>
            </w:r>
          </w:p>
        </w:tc>
        <w:tc>
          <w:tcPr>
            <w:tcW w:w="126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1933DC2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Po</w:t>
            </w:r>
          </w:p>
        </w:tc>
        <w:tc>
          <w:tcPr>
            <w:tcW w:w="116" w:type="pct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8B523C8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Pr</w:t>
            </w:r>
          </w:p>
        </w:tc>
        <w:tc>
          <w:tcPr>
            <w:tcW w:w="994" w:type="pct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782A5D22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</w:p>
        </w:tc>
        <w:tc>
          <w:tcPr>
            <w:tcW w:w="131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C43EB5F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1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24A96578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2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1A66ACA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3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385B71B8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4</w:t>
            </w:r>
          </w:p>
        </w:tc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7266B60" w14:textId="77777777" w:rsidR="00B96D8D" w:rsidRPr="00C8185C" w:rsidRDefault="00B96D8D" w:rsidP="003A097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CCP/</w:t>
            </w:r>
            <w:r w:rsidRPr="00C8185C">
              <w:rPr>
                <w:lang w:val="sr-Latn-CS"/>
              </w:rPr>
              <w:br/>
              <w:t>CP</w:t>
            </w:r>
          </w:p>
        </w:tc>
      </w:tr>
      <w:tr w:rsidR="00342C7F" w:rsidRPr="00C8185C" w14:paraId="611C01A7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E84928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324B7D4A" w14:textId="77777777" w:rsidR="00342C7F" w:rsidRPr="00C8185C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NARASTANJE-FERMENTACIJA</w:t>
            </w:r>
          </w:p>
        </w:tc>
        <w:tc>
          <w:tcPr>
            <w:tcW w:w="177" w:type="pct"/>
            <w:tcBorders>
              <w:top w:val="single" w:sz="12" w:space="0" w:color="auto"/>
            </w:tcBorders>
            <w:vAlign w:val="center"/>
          </w:tcPr>
          <w:p w14:paraId="15126018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</w:tcBorders>
            <w:vAlign w:val="center"/>
          </w:tcPr>
          <w:p w14:paraId="7CFD34E2" w14:textId="77777777" w:rsidR="00342C7F" w:rsidRPr="00C8185C" w:rsidRDefault="00342C7F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Povećan broj kvasaca</w:t>
            </w:r>
          </w:p>
        </w:tc>
        <w:tc>
          <w:tcPr>
            <w:tcW w:w="114" w:type="pct"/>
            <w:tcBorders>
              <w:top w:val="single" w:sz="12" w:space="0" w:color="auto"/>
            </w:tcBorders>
            <w:vAlign w:val="center"/>
          </w:tcPr>
          <w:p w14:paraId="18E2BCD6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</w:tcBorders>
            <w:vAlign w:val="center"/>
          </w:tcPr>
          <w:p w14:paraId="4D732599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</w:tcBorders>
            <w:vAlign w:val="center"/>
          </w:tcPr>
          <w:p w14:paraId="55763FD7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994" w:type="pct"/>
            <w:tcBorders>
              <w:top w:val="single" w:sz="12" w:space="0" w:color="auto"/>
            </w:tcBorders>
            <w:vAlign w:val="center"/>
          </w:tcPr>
          <w:p w14:paraId="347BEC1B" w14:textId="77777777" w:rsidR="00342C7F" w:rsidRPr="00C8185C" w:rsidRDefault="00342C7F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31" w:type="pct"/>
            <w:gridSpan w:val="2"/>
            <w:tcBorders>
              <w:top w:val="single" w:sz="12" w:space="0" w:color="auto"/>
            </w:tcBorders>
            <w:vAlign w:val="center"/>
          </w:tcPr>
          <w:p w14:paraId="111D88D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3517B9C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</w:tcBorders>
            <w:vAlign w:val="center"/>
          </w:tcPr>
          <w:p w14:paraId="6A3F1C6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</w:tcBorders>
            <w:vAlign w:val="center"/>
          </w:tcPr>
          <w:p w14:paraId="123160BB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589A1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C83174D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</w:tcBorders>
            <w:vAlign w:val="center"/>
          </w:tcPr>
          <w:p w14:paraId="0A783E56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vAlign w:val="center"/>
          </w:tcPr>
          <w:p w14:paraId="41FC147A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vAlign w:val="center"/>
          </w:tcPr>
          <w:p w14:paraId="7EAA5EBD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vAlign w:val="center"/>
          </w:tcPr>
          <w:p w14:paraId="6901715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vAlign w:val="center"/>
          </w:tcPr>
          <w:p w14:paraId="776714F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vAlign w:val="center"/>
          </w:tcPr>
          <w:p w14:paraId="489C1E3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4" w:type="pct"/>
            <w:vAlign w:val="center"/>
          </w:tcPr>
          <w:p w14:paraId="283F55AF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31" w:type="pct"/>
            <w:gridSpan w:val="2"/>
            <w:vAlign w:val="center"/>
          </w:tcPr>
          <w:p w14:paraId="20C6D52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06ECAE1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vAlign w:val="center"/>
          </w:tcPr>
          <w:p w14:paraId="40E039B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vAlign w:val="center"/>
          </w:tcPr>
          <w:p w14:paraId="75122D1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AE5D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50407E8E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C21C5ED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bottom w:val="single" w:sz="12" w:space="0" w:color="auto"/>
            </w:tcBorders>
            <w:vAlign w:val="center"/>
          </w:tcPr>
          <w:p w14:paraId="36B31719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bottom w:val="single" w:sz="12" w:space="0" w:color="auto"/>
            </w:tcBorders>
            <w:vAlign w:val="center"/>
          </w:tcPr>
          <w:p w14:paraId="0F89F99E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bottom w:val="single" w:sz="12" w:space="0" w:color="auto"/>
            </w:tcBorders>
            <w:vAlign w:val="center"/>
          </w:tcPr>
          <w:p w14:paraId="3B39EC9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bottom w:val="single" w:sz="12" w:space="0" w:color="auto"/>
            </w:tcBorders>
            <w:vAlign w:val="center"/>
          </w:tcPr>
          <w:p w14:paraId="3835BCD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bottom w:val="single" w:sz="12" w:space="0" w:color="auto"/>
            </w:tcBorders>
            <w:vAlign w:val="center"/>
          </w:tcPr>
          <w:p w14:paraId="009B2EA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994" w:type="pct"/>
            <w:tcBorders>
              <w:bottom w:val="single" w:sz="12" w:space="0" w:color="auto"/>
            </w:tcBorders>
            <w:vAlign w:val="center"/>
          </w:tcPr>
          <w:p w14:paraId="5C585669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31" w:type="pct"/>
            <w:gridSpan w:val="2"/>
            <w:tcBorders>
              <w:bottom w:val="single" w:sz="12" w:space="0" w:color="auto"/>
            </w:tcBorders>
            <w:vAlign w:val="center"/>
          </w:tcPr>
          <w:p w14:paraId="43F7F36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1A40B17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bottom w:val="single" w:sz="12" w:space="0" w:color="auto"/>
            </w:tcBorders>
            <w:vAlign w:val="center"/>
          </w:tcPr>
          <w:p w14:paraId="3EE6262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bottom w:val="single" w:sz="12" w:space="0" w:color="auto"/>
            </w:tcBorders>
            <w:vAlign w:val="center"/>
          </w:tcPr>
          <w:p w14:paraId="1E51CDC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4F321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8C7551" w:rsidRPr="00C8185C" w14:paraId="2BBE337E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90"/>
        </w:trPr>
        <w:tc>
          <w:tcPr>
            <w:tcW w:w="5000" w:type="pct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43F942" w14:textId="77777777" w:rsidR="008C7551" w:rsidRPr="002177FA" w:rsidRDefault="008C7551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szCs w:val="16"/>
                <w:lang w:val="sr-Latn-CS"/>
              </w:rPr>
            </w:pPr>
            <w:r w:rsidRPr="00FF0919">
              <w:rPr>
                <w:szCs w:val="16"/>
                <w:lang w:val="sr-Latn-CS"/>
              </w:rPr>
              <w:t>PROIZVODNJA PECIVA OD LISNATOG TESTA</w:t>
            </w:r>
          </w:p>
        </w:tc>
      </w:tr>
      <w:tr w:rsidR="00B96D8D" w:rsidRPr="00C8185C" w14:paraId="30DCBA63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6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ACA2C6F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UBACIVANJE ODMERENIH</w:t>
            </w:r>
          </w:p>
          <w:p w14:paraId="791778FC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SASTOJAKA U KIBLU</w:t>
            </w:r>
          </w:p>
        </w:tc>
        <w:tc>
          <w:tcPr>
            <w:tcW w:w="156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95383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574B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BB68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5F9F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23C10" w14:textId="77777777" w:rsidR="00B96D8D" w:rsidRPr="00C8185C" w:rsidRDefault="00B96D8D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6FD6A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4AFE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D66C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C675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52AED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5626B1EC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EE73E36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MIKSIRANJE- MESENJE TESTA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A53B8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A72DD" w14:textId="56D95228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56AE4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2882B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E9D35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01CDF3" w14:textId="77777777" w:rsidR="00342C7F" w:rsidRPr="00C8185C" w:rsidRDefault="00342C7F" w:rsidP="003A097E">
            <w:pPr>
              <w:pStyle w:val="ListBullet"/>
            </w:pPr>
            <w:r>
              <w:t>Higijena i kontrola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6B900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3E0AF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F6F7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3220A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D80E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729C95A8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58497AF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BBCC18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1A56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38E2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236C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D4A3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85D1FD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5A9DA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E2135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C05D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89C8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A92928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F556D27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63BB9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CE2569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7E1B11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E1208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AAEF6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B034D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E8DD53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7F874D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76801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1DF58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606AAC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E9184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07CDACF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B4959B2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RAZVIJANJE  TESTA NA LAMINATORU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2C421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ADDE2" w14:textId="5EC04E94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F1446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98DEF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6CEC3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86C684" w14:textId="77777777" w:rsidR="00342C7F" w:rsidRPr="00C8185C" w:rsidRDefault="00342C7F" w:rsidP="003A097E">
            <w:pPr>
              <w:pStyle w:val="ListBullet"/>
            </w:pPr>
            <w:r>
              <w:t>Higijena i kontrola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A67DC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F155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2DA8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6A67D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3DF8C0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1C37E67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0E2F0D1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D75EA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172B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BA99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67D3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DB17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2F0FCE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E344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8EEA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8222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2454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49515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4774D173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52DE8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4ED3C1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1E6EFA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943AD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A1677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0C71D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7824DC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2B115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46305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B88637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01D050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148DA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582E93DC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7940529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NANOŠENJE MARGARINA NA TESTO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6F4AD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55137" w14:textId="65A28E5F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95F94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49E3D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74C2B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420ECD" w14:textId="77777777" w:rsidR="00342C7F" w:rsidRPr="00C8185C" w:rsidRDefault="00342C7F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3E87A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68F1F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D6B5C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C6CC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451B2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5C58B436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DEB34B8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22980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EBEE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DC47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6ACF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6989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D87AF3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1888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085FA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0B23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1E57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FDA967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48BBC75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7167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396AF0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C84FF5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CB02A8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5BF2D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807A6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56A49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2B3F52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290D9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FB742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A3161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94479A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0FA642ED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FC9B95B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ODMARANJE TESTA</w:t>
            </w:r>
          </w:p>
        </w:tc>
        <w:tc>
          <w:tcPr>
            <w:tcW w:w="156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8C4A1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C35E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C711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CB7C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</w:p>
        </w:tc>
        <w:tc>
          <w:tcPr>
            <w:tcW w:w="1006" w:type="pct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A367E0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4A55C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8A1F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A85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91E7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8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02CE04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847D1F2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8623EE8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SEČENJE TESTA NA STOLOVIMA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44F0D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9A0D4" w14:textId="76E6CFDC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BCFA3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98C43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6BD7B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CFFB0A" w14:textId="77777777" w:rsidR="00342C7F" w:rsidRPr="00C8185C" w:rsidRDefault="00342C7F" w:rsidP="003A097E">
            <w:pPr>
              <w:pStyle w:val="ListBullet"/>
            </w:pPr>
            <w:r>
              <w:t>Higijena i kontrola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E82ED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1A533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B6CF8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3EF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0C272E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F4D8AE5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64E20A2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6BA06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B437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8B49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4650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3F65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1F1233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9DBC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17CC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C67D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74CA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14CEC8" w14:textId="77777777" w:rsidR="00B96D8D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FDE4B3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D674E5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4F38DB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44DDDB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00128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D34AD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E9E6E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4B0CFF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3E798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C87F9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D2A38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D79727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CEA6B6" w14:textId="77777777" w:rsidR="00B96D8D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70C35735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8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F75DB0" w14:textId="77777777" w:rsidR="00342C7F" w:rsidRDefault="00342C7F" w:rsidP="003A097E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                 FORMIRANJE I OBLIKOVANJE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1ED0C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FC377" w14:textId="4DC695D0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AB1D4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4E6C2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58B07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834A68" w14:textId="77777777" w:rsidR="00342C7F" w:rsidRPr="00C8185C" w:rsidRDefault="00342C7F" w:rsidP="003A097E">
            <w:pPr>
              <w:pStyle w:val="ListBullet"/>
            </w:pPr>
            <w:r>
              <w:t>Higijena radnika i radne table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A60D5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1982E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D84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5A4DE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42B26A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45F571EF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F59022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70FD7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77A6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EBBD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8464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DB7B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AE973E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CE76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58DD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F58E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19F9A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4DE6A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011E881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20A72D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BA62E2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70438E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DC750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83651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4C9F66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FDA49B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A09F16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03BB2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2E93F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EE4BC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DF141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984D98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A118144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lastRenderedPageBreak/>
              <w:t>FILOVANJE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8F6D5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1F6DC" w14:textId="48BF02D0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83993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5AC91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A33BA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8F6CEB" w14:textId="77777777" w:rsidR="00342C7F" w:rsidRPr="00A675DC" w:rsidRDefault="00342C7F" w:rsidP="003A097E">
            <w:pPr>
              <w:tabs>
                <w:tab w:val="left" w:pos="2220"/>
              </w:tabs>
              <w:rPr>
                <w:sz w:val="18"/>
                <w:szCs w:val="18"/>
                <w:lang w:val="sl-SI"/>
              </w:rPr>
            </w:pPr>
            <w:r w:rsidRPr="00A675DC">
              <w:rPr>
                <w:sz w:val="18"/>
                <w:szCs w:val="18"/>
                <w:lang w:val="sl-SI"/>
              </w:rPr>
              <w:t xml:space="preserve">Higijena radnika i </w:t>
            </w:r>
          </w:p>
          <w:p w14:paraId="7D524111" w14:textId="77777777" w:rsidR="00342C7F" w:rsidRPr="00C8185C" w:rsidRDefault="00342C7F" w:rsidP="003A097E">
            <w:pPr>
              <w:pStyle w:val="ListBullet"/>
            </w:pPr>
            <w:r>
              <w:rPr>
                <w:lang w:val="sl-SI"/>
              </w:rPr>
              <w:t xml:space="preserve"> k</w:t>
            </w:r>
            <w:r w:rsidRPr="00A675DC">
              <w:rPr>
                <w:lang w:val="sl-SI"/>
              </w:rPr>
              <w:t>ese za filovanje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7373D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F07FC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22CCF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DC802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3EC128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076B4B46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898BF4B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7824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0B30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0E4F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DA8C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FF51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4957CE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A677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FC37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A0BB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03C6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A1BD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D70E52F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335E13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ACC7BB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77400E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E11AE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D0C94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C6D20F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754970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8F2C2D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9E6FB2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2FE618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9AE5C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6F0DCB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8A6DEDF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F151E02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REĐANJE PROIZVODA U PLEHOVE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CF5CB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E0FAA" w14:textId="5BF5B242" w:rsidR="00342C7F" w:rsidRPr="00C8185C" w:rsidRDefault="00342C7F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BB8F6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384CA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A27E8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699FC2" w14:textId="77777777" w:rsidR="00342C7F" w:rsidRPr="00C8185C" w:rsidRDefault="00342C7F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2C352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C1108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63DA5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79F5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86928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B38EFF1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4C10BD1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F45F6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BE3EE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3FB12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3EB0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C77B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6A3B5F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45758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7AEC7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8B9AB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7C9DC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7E500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F631922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59BA35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494BEF" w14:textId="77777777" w:rsidR="00342C7F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F2F103" w14:textId="77777777" w:rsidR="00342C7F" w:rsidRPr="00C8185C" w:rsidRDefault="00342C7F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</w:pPr>
            <w:r>
              <w:t>Nečistoće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14A3C1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DB0EA4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CD66CB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ED62F1" w14:textId="77777777" w:rsidR="00342C7F" w:rsidRPr="00C8185C" w:rsidRDefault="00342C7F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F9B8A6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2DB74F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DE270B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8CA69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DECCC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5204272B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7C7E638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NARASTANJE FERMENTACIJA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7ED5F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A5F74" w14:textId="77777777" w:rsidR="00342C7F" w:rsidRPr="00C8185C" w:rsidRDefault="00342C7F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Povećan broj kvasaca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CCE6B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79A38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4046D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4A9846" w14:textId="77777777" w:rsidR="00342C7F" w:rsidRPr="00C8185C" w:rsidRDefault="00342C7F" w:rsidP="003A097E">
            <w:pPr>
              <w:pStyle w:val="ListBullet"/>
            </w:pPr>
            <w:r>
              <w:t>Higijena i kontrola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084A2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EE1A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73E94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8732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1692A2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72BD5D3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45F800E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04DFC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C9F88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0D5D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92E4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0BC4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138D8A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9C53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0BAC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9792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640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7EFD05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317F236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ACF95D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E75999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65233D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05C12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CF3DB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7FAC2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FC8572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985D7A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46DCEC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962E24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74DDD6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F54D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2AA78EE3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B3DD8E" w14:textId="19B4B9BC" w:rsidR="00B96D8D" w:rsidRPr="00C8185C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SMEŠTAJ U FRIŽIDERE NA +</w:t>
            </w:r>
            <w:r w:rsidR="007B5984">
              <w:rPr>
                <w:color w:val="000000"/>
                <w:sz w:val="16"/>
                <w:szCs w:val="16"/>
                <w:lang w:val="sr-Latn-CS"/>
              </w:rPr>
              <w:t>8</w:t>
            </w:r>
            <w:r>
              <w:rPr>
                <w:color w:val="000000"/>
                <w:sz w:val="16"/>
                <w:szCs w:val="16"/>
                <w:lang w:val="sr-Latn-CS"/>
              </w:rPr>
              <w:t>C DO PEČENJA</w:t>
            </w:r>
          </w:p>
        </w:tc>
        <w:tc>
          <w:tcPr>
            <w:tcW w:w="1562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47658D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0FD1A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EBB29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2E1A8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BD5DB4" w14:textId="77777777" w:rsidR="00B96D8D" w:rsidRPr="00C8185C" w:rsidRDefault="00B96D8D" w:rsidP="003A097E">
            <w:pPr>
              <w:pStyle w:val="ListBullet"/>
            </w:pPr>
            <w:r>
              <w:t>Vizuelna kontrola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C08B00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A132DA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28A35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70F521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E1926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5B0013" w:rsidRPr="00C8185C" w14:paraId="11F67757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216A43" w14:textId="77777777" w:rsidR="005B0013" w:rsidRPr="00C8185C" w:rsidRDefault="005B0013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25BFC">
              <w:rPr>
                <w:szCs w:val="16"/>
                <w:lang w:val="sr-Latn-CS"/>
              </w:rPr>
              <w:t>PROIZVODNJA BUREKA I PITA</w:t>
            </w:r>
          </w:p>
        </w:tc>
      </w:tr>
      <w:tr w:rsidR="00342C7F" w:rsidRPr="00C8185C" w14:paraId="43CA599C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74D06C5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UBACIVANJE ODMERENIH </w:t>
            </w:r>
          </w:p>
          <w:p w14:paraId="210975F5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SASTOJAKA U KIBLE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EE8F0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AE3C2" w14:textId="647060D6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402F2B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E5D19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68CDA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F6824E" w14:textId="77777777" w:rsidR="00342C7F" w:rsidRPr="00C8185C" w:rsidRDefault="00342C7F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1AE99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944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8ACB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65FE15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1482A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5FB90837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4DC9428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C9E3E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F96F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ECDB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7568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F397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0D059D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D417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5152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91F2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D1EF7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9D6F9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E2437D5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7D0630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6341F8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E69B77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E6EBF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F6298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A33978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E087E2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C9DA65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CC20BE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1100E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5B61C6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2BEF2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33FD7E21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E7ED232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MIKSIRANJE, MESENJE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2D70D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0F68D" w14:textId="57BCDBF5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F371E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26711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8E9F7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F48D10" w14:textId="77777777" w:rsidR="00342C7F" w:rsidRPr="00C8185C" w:rsidRDefault="00342C7F" w:rsidP="003A097E">
            <w:pPr>
              <w:pStyle w:val="ListBullet"/>
            </w:pPr>
            <w:r>
              <w:t>Higijena i kontrola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45A9C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4C434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7B4D7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16D8E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C4A513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B438F0B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EDC829F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BBDF2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988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21B9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8E0D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7984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892697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A708E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CE19B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7F85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ECCFD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AE658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F79185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D36101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3D2C32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D542EA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75198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60EFB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D9F92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374E2B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BE7FAB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3497DD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B2E3D5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DB4775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512EB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7891701C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3A69100" w14:textId="77777777" w:rsidR="00342C7F" w:rsidRDefault="00342C7F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RUČNO DELJENJE TESTA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1581F8" w14:textId="77777777" w:rsidR="00342C7F" w:rsidRPr="00C8185C" w:rsidRDefault="00342C7F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7E02E" w14:textId="1A77F4CD" w:rsidR="00342C7F" w:rsidRPr="00C52A22" w:rsidRDefault="00342C7F" w:rsidP="003A097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043CB" w14:textId="77777777" w:rsidR="00342C7F" w:rsidRDefault="00112EA4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5789E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1363D" w14:textId="77777777" w:rsidR="00342C7F" w:rsidRDefault="00342C7F" w:rsidP="003A097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7AB147" w14:textId="77777777" w:rsidR="00342C7F" w:rsidRPr="00C8185C" w:rsidRDefault="00342C7F" w:rsidP="003A097E">
            <w:pPr>
              <w:pStyle w:val="ListBullet"/>
            </w:pPr>
            <w:r>
              <w:t>Higijena radnika i opreme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FD8F1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281D3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B4130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0977E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E09A6F" w14:textId="77777777" w:rsidR="00342C7F" w:rsidRPr="00C8185C" w:rsidRDefault="00342C7F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433F525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E86CF90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5CF03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357C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AE475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AFF59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2BE9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159439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4167E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F93B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20F26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BE577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FEFD12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F7BC4F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45986F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F5BE34" w14:textId="77777777" w:rsidR="00B96D8D" w:rsidRDefault="00B96D8D" w:rsidP="003A097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8EAFAC" w14:textId="77777777" w:rsidR="00B96D8D" w:rsidRPr="00C52A22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F65111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90F57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2656A3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D674B7" w14:textId="77777777" w:rsidR="00B96D8D" w:rsidRPr="00C8185C" w:rsidRDefault="00B96D8D" w:rsidP="003A097E">
            <w:pPr>
              <w:pStyle w:val="ListBullet"/>
            </w:pPr>
          </w:p>
        </w:tc>
        <w:tc>
          <w:tcPr>
            <w:tcW w:w="11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4897F4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FA2EB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DE78AB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C82AB1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1A715C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2F2B75C0" w14:textId="77777777" w:rsidTr="003A097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3F2864" w14:textId="77777777" w:rsidR="00B96D8D" w:rsidRDefault="00B96D8D" w:rsidP="003A097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ZAMAŠĆIVANJE  I ODMARANJE </w:t>
            </w:r>
          </w:p>
        </w:tc>
        <w:tc>
          <w:tcPr>
            <w:tcW w:w="1562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FD723F" w14:textId="77777777" w:rsidR="00B96D8D" w:rsidRPr="00C8185C" w:rsidRDefault="00B96D8D" w:rsidP="003A097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14C6B6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17F634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4D0AAC" w14:textId="77777777" w:rsidR="00B96D8D" w:rsidRPr="00C8185C" w:rsidRDefault="00B96D8D" w:rsidP="003A097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9F43FA" w14:textId="77777777" w:rsidR="00B96D8D" w:rsidRPr="00C8185C" w:rsidRDefault="00B96D8D" w:rsidP="003A097E">
            <w:pPr>
              <w:pStyle w:val="ListBullet"/>
            </w:pPr>
            <w:r>
              <w:t>Vizuelna kontrola</w:t>
            </w:r>
          </w:p>
        </w:tc>
        <w:tc>
          <w:tcPr>
            <w:tcW w:w="11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FF78FB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D100A4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1243AF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3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BB5B93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8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B50FCA" w14:textId="77777777" w:rsidR="00B96D8D" w:rsidRPr="00C8185C" w:rsidRDefault="00B96D8D" w:rsidP="003A097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</w:tbl>
    <w:p w14:paraId="31511786" w14:textId="13CA8539" w:rsidR="00293A19" w:rsidRDefault="003A097E" w:rsidP="00293A19">
      <w:pPr>
        <w:tabs>
          <w:tab w:val="left" w:pos="330"/>
          <w:tab w:val="center" w:pos="7802"/>
        </w:tabs>
        <w:jc w:val="left"/>
        <w:rPr>
          <w:lang w:val="sl-SI"/>
        </w:rPr>
      </w:pPr>
      <w:r>
        <w:rPr>
          <w:lang w:val="sl-SI"/>
        </w:rPr>
        <w:br w:type="textWrapping" w:clear="all"/>
      </w:r>
    </w:p>
    <w:p w14:paraId="0F00422E" w14:textId="77777777" w:rsidR="00ED11CA" w:rsidRDefault="00ED11CA" w:rsidP="00293A19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17F791AA" w14:textId="5EB38EB8" w:rsidR="00C70A14" w:rsidRDefault="00C70A14" w:rsidP="00293A19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977192A" w14:textId="77777777" w:rsidR="003A097E" w:rsidRDefault="003A097E" w:rsidP="00293A19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0F9BEE05" w14:textId="77777777" w:rsidR="00080C2D" w:rsidRDefault="00080C2D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6C06DF53" w14:textId="77777777" w:rsidR="00DD08F9" w:rsidRDefault="00DD08F9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tbl>
      <w:tblPr>
        <w:tblpPr w:leftFromText="180" w:rightFromText="180" w:vertAnchor="text" w:tblpY="1"/>
        <w:tblOverlap w:val="never"/>
        <w:tblW w:w="5042" w:type="pct"/>
        <w:tblBorders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3"/>
        <w:gridCol w:w="558"/>
        <w:gridCol w:w="22"/>
        <w:gridCol w:w="4348"/>
        <w:gridCol w:w="359"/>
        <w:gridCol w:w="397"/>
        <w:gridCol w:w="359"/>
        <w:gridCol w:w="6"/>
        <w:gridCol w:w="3172"/>
        <w:gridCol w:w="369"/>
        <w:gridCol w:w="404"/>
        <w:gridCol w:w="404"/>
        <w:gridCol w:w="331"/>
        <w:gridCol w:w="1283"/>
      </w:tblGrid>
      <w:tr w:rsidR="008C0DD1" w:rsidRPr="00C8185C" w14:paraId="62DFA357" w14:textId="77777777" w:rsidTr="00F419E8">
        <w:trPr>
          <w:cantSplit/>
          <w:trHeight w:val="175"/>
          <w:tblHeader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5EB2651E" w14:textId="77777777" w:rsidR="008C0DD1" w:rsidRPr="00C8185C" w:rsidRDefault="008C0DD1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AKTIVNOST</w:t>
            </w:r>
          </w:p>
        </w:tc>
        <w:tc>
          <w:tcPr>
            <w:tcW w:w="1563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7CDE1460" w14:textId="77777777" w:rsidR="008C0DD1" w:rsidRPr="00C8185C" w:rsidRDefault="00096CA0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 xml:space="preserve">MOGUĆA </w:t>
            </w:r>
            <w:r w:rsidR="008C0DD1" w:rsidRPr="00C8185C">
              <w:rPr>
                <w:lang w:val="sr-Latn-CS"/>
              </w:rPr>
              <w:t>OPASNOST</w:t>
            </w:r>
          </w:p>
        </w:tc>
        <w:tc>
          <w:tcPr>
            <w:tcW w:w="354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6EC096F7" w14:textId="77777777" w:rsidR="008C0DD1" w:rsidRPr="00C8185C" w:rsidRDefault="008C0DD1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OCENA RIZIKA</w:t>
            </w:r>
          </w:p>
        </w:tc>
        <w:tc>
          <w:tcPr>
            <w:tcW w:w="1008" w:type="pct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D6C77BD" w14:textId="77777777" w:rsidR="008C0DD1" w:rsidRPr="00C8185C" w:rsidRDefault="00324474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PREVENTIVNE MERE</w:t>
            </w:r>
          </w:p>
        </w:tc>
        <w:tc>
          <w:tcPr>
            <w:tcW w:w="885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753A9128" w14:textId="77777777" w:rsidR="008C0DD1" w:rsidRPr="00C8185C" w:rsidRDefault="008C0DD1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STABLO ODLUČIVANJA</w:t>
            </w:r>
          </w:p>
        </w:tc>
      </w:tr>
      <w:tr w:rsidR="00B96D8D" w:rsidRPr="00C8185C" w14:paraId="03C7D4C4" w14:textId="77777777" w:rsidTr="002F6EFE">
        <w:trPr>
          <w:cantSplit/>
          <w:trHeight w:val="525"/>
          <w:tblHeader/>
        </w:trPr>
        <w:tc>
          <w:tcPr>
            <w:tcW w:w="1190" w:type="pct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388A2B87" w14:textId="77777777" w:rsidR="00B96D8D" w:rsidRPr="00C8185C" w:rsidRDefault="00B96D8D" w:rsidP="002F6EFE">
            <w:pPr>
              <w:pStyle w:val="lfejfejlc1sor"/>
              <w:ind w:left="0" w:firstLine="57"/>
              <w:rPr>
                <w:lang w:val="sr-Latn-CS"/>
              </w:rPr>
            </w:pPr>
            <w:r w:rsidRPr="00C8185C">
              <w:rPr>
                <w:lang w:val="sr-Latn-CS"/>
              </w:rPr>
              <w:t>NAZIV</w:t>
            </w:r>
          </w:p>
        </w:tc>
        <w:tc>
          <w:tcPr>
            <w:tcW w:w="1563" w:type="pct"/>
            <w:gridSpan w:val="3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27B4BB9A" w14:textId="77777777" w:rsidR="00B96D8D" w:rsidRPr="00096CA0" w:rsidRDefault="00B96D8D" w:rsidP="002F6EF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B (BIOLOŠKA)</w:t>
            </w:r>
          </w:p>
          <w:p w14:paraId="5B8DC974" w14:textId="77777777" w:rsidR="00B96D8D" w:rsidRDefault="00B96D8D" w:rsidP="002F6EF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H (HEMIJSKA)</w:t>
            </w:r>
          </w:p>
          <w:p w14:paraId="69763E0E" w14:textId="77777777" w:rsidR="00B96D8D" w:rsidRPr="00096CA0" w:rsidRDefault="00B96D8D" w:rsidP="002F6EFE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M (MEHANIČKA)</w:t>
            </w:r>
          </w:p>
        </w:tc>
        <w:tc>
          <w:tcPr>
            <w:tcW w:w="114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83793E5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Uč</w:t>
            </w:r>
          </w:p>
        </w:tc>
        <w:tc>
          <w:tcPr>
            <w:tcW w:w="126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731BF37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Po</w:t>
            </w:r>
          </w:p>
        </w:tc>
        <w:tc>
          <w:tcPr>
            <w:tcW w:w="116" w:type="pct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A8160BF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Pr</w:t>
            </w:r>
          </w:p>
        </w:tc>
        <w:tc>
          <w:tcPr>
            <w:tcW w:w="1006" w:type="pct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706948F7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22113CF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1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A01AB37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2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4D122D9A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3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4D6C57DE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4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5073C134" w14:textId="77777777" w:rsidR="00B96D8D" w:rsidRPr="00C8185C" w:rsidRDefault="00B96D8D" w:rsidP="002F6EFE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CCP/</w:t>
            </w:r>
            <w:r w:rsidRPr="00C8185C">
              <w:rPr>
                <w:lang w:val="sr-Latn-CS"/>
              </w:rPr>
              <w:br/>
              <w:t>CP</w:t>
            </w:r>
          </w:p>
        </w:tc>
      </w:tr>
      <w:tr w:rsidR="00342C7F" w:rsidRPr="00C8185C" w14:paraId="0F0172B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43A13C2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RAZVLAČENJE KORA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4C7ED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6AFC2" w14:textId="4ECECC8C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16517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0055D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A8ABE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295937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063AF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CD5B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09119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B330A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1E0FF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8F50CE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59B061D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65761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3241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B755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28525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AA8CB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9A511C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65F1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AA68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2A90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C8A9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D196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9AF45E5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D4E58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B3379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67BF51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C237A1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1095C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4E0A8B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F752E1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33808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D62EAE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C9A42D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AC197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95F72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E532CB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41945DA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FILOVANJE I FORMIRANJE OBLIKA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976A4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93F22" w14:textId="695E6EF4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7AEC1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7ECD1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4EB6F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178F58B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07E69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E3C5E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EA64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4E8005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923049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541DA75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7E784A1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8030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83A7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E8DAA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8FB4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CBF1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EAB4B5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3732B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63CB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441AC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853B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0E428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546A958D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9F2DA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D64FCA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BFD3DF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2FE38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38CA3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B2C32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F6605A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DB2FB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C26336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64DF78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DDB1B1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F6CED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3AFEC046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7F834F1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REĐANJE U TEPSIJE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3B88D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BB924" w14:textId="49BF4139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A4B3B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4F645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874C1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13F917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7AD3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BEF5E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AB654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16B71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386FF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7106F41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A231CE3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81A0B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BC8D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5172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629B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AC5D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15A992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70A4D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2F1A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D910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689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B6921E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6649857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8C8BD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89B00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B322328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7B749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35CF5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60967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7A6812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F73D86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00265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CC4162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F51BA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32A159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707891" w:rsidRPr="00C8185C" w14:paraId="5E1702D1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5000" w:type="pct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35269C" w14:textId="77777777" w:rsidR="00707891" w:rsidRPr="00C8185C" w:rsidRDefault="00707891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25BFC">
              <w:rPr>
                <w:szCs w:val="16"/>
                <w:lang w:val="sr-Latn-CS"/>
              </w:rPr>
              <w:t xml:space="preserve">PROIZVODNJA </w:t>
            </w:r>
            <w:r>
              <w:rPr>
                <w:szCs w:val="16"/>
                <w:lang w:val="sr-Latn-CS"/>
              </w:rPr>
              <w:t>KOLAČA (LENJA PITA, VANOLICE...)</w:t>
            </w:r>
          </w:p>
        </w:tc>
      </w:tr>
      <w:tr w:rsidR="00342C7F" w:rsidRPr="00C8185C" w14:paraId="275B097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3D3E517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UBACIVANJE ODMERENIH </w:t>
            </w:r>
          </w:p>
          <w:p w14:paraId="63088309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SASTOJAKA U KIBLE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7EEBF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F069A" w14:textId="6ADE2408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D2D64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3414C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CF713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AF4E0D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1FA68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0054D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84A8A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08A1D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AF6FA6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E40831E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A873C73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6EB48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D0B6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AB3D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17DD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5994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F69335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A449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6947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9C4B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C582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EA86F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2A1BB0C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2D2BE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8B896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223D96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A153D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197F3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318E2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2885ED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A6C1D2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665E5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3E33A1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836D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1C191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162DBD3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35927EC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MIKSIRANJE, MEŠENJE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D3E9C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7B127" w14:textId="476BE12C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3EDC6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59F26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71C97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60B801" w14:textId="77777777" w:rsidR="00342C7F" w:rsidRPr="00C8185C" w:rsidRDefault="00342C7F" w:rsidP="002F6EFE">
            <w:pPr>
              <w:pStyle w:val="ListBullet"/>
            </w:pPr>
            <w:r>
              <w:t>Higijena i kontrola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7FCE77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20655F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DEBE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05A55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863F0E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093898B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3C02172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0088A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46A9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97E7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48440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264D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44556A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DA94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33C9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85130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F5A3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A5615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4FD767CB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04B8D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2F2097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01F576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32509D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4B58F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A11C4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C799A0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5D7F4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E936DD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EA953A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6B9CDA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6D1550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725EBF0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5B5A666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RUČNO OBLIKOVANJE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D4DC0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CAF85" w14:textId="32395820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64308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0648D8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5767C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3F6217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EDB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550E7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D9132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81EDA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047C6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2A56646F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4D93293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609D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37DA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84AA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3EFF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9724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C72EE2F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83E5D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D65F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D184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874E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BA262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5F490BB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57CDFD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8650AD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D20106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7E068B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CDC14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7CEF9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00B7DD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9AA015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FC16C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029F4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A4DEC6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417F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5609FE3C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614FD8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REĐANJE U PLEHOVE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0D954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E266A" w14:textId="2F06CF76" w:rsidR="00342C7F" w:rsidRPr="00C8185C" w:rsidRDefault="00342C7F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45B25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95B7A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4AA4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1717AC" w14:textId="77777777" w:rsidR="00342C7F" w:rsidRPr="00C8185C" w:rsidRDefault="00342C7F" w:rsidP="002F6EFE">
            <w:pPr>
              <w:pStyle w:val="ListBullet"/>
            </w:pPr>
            <w:r>
              <w:t>Higijena radnika i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3EDC3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533B2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D160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390CA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68BB3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3E30B251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6B2414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4083B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C87AA" w14:textId="77777777" w:rsidR="00B96D8D" w:rsidRPr="00C8185C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D627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85E8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F4A5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22E722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09D7C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87BCA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19D38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946F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C41399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2A68FF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35B02E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B4BDFC" w14:textId="77777777" w:rsidR="00342C7F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E94E55" w14:textId="77777777" w:rsidR="00342C7F" w:rsidRPr="00C8185C" w:rsidRDefault="00342C7F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</w:pPr>
            <w:r>
              <w:t>Nečistoće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6EC7ED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F8C004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EB2919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94A782" w14:textId="77777777" w:rsidR="00342C7F" w:rsidRPr="00C8185C" w:rsidRDefault="00342C7F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EAF0C7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23F83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F6C5A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0A5A5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37683D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1A248D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AEE3CEA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lastRenderedPageBreak/>
              <w:t xml:space="preserve">FILOVANJE PRE PEČENJA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3DEB5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3AFC7" w14:textId="5BFD79B6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B3FF5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16B99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9C55E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D5797F" w14:textId="77777777" w:rsidR="00342C7F" w:rsidRPr="00A675DC" w:rsidRDefault="00342C7F" w:rsidP="002F6EFE">
            <w:pPr>
              <w:tabs>
                <w:tab w:val="left" w:pos="2220"/>
              </w:tabs>
              <w:rPr>
                <w:sz w:val="18"/>
                <w:szCs w:val="18"/>
                <w:lang w:val="sl-SI"/>
              </w:rPr>
            </w:pPr>
            <w:r w:rsidRPr="00A675DC">
              <w:rPr>
                <w:sz w:val="18"/>
                <w:szCs w:val="18"/>
                <w:lang w:val="sl-SI"/>
              </w:rPr>
              <w:t xml:space="preserve">Higijena radnika i </w:t>
            </w:r>
          </w:p>
          <w:p w14:paraId="0AA2C885" w14:textId="77777777" w:rsidR="00342C7F" w:rsidRPr="00C8185C" w:rsidRDefault="00342C7F" w:rsidP="002F6EFE">
            <w:pPr>
              <w:pStyle w:val="ListBullet"/>
            </w:pPr>
            <w:r>
              <w:rPr>
                <w:lang w:val="sl-SI"/>
              </w:rPr>
              <w:t xml:space="preserve"> k</w:t>
            </w:r>
            <w:r w:rsidRPr="00A675DC">
              <w:rPr>
                <w:lang w:val="sl-SI"/>
              </w:rPr>
              <w:t>ese za filovanje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33F74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61445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4475A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20896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D02182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0B01BA9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9D197C1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7A8AC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E94F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6AB3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2454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788E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8C1242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54FFB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A4081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9532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6F0A7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8B2471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082C510C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F63BB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81DDF7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2D2F2F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F7811D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5130EE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CF13C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0364968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AAD048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053F2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54A56B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5AC31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FA9B7F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3D29EA52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72E0138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FILOVANJE POSLE PEČENJA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17C3D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80129" w14:textId="46AD126A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142EF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197C7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875AD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F73328" w14:textId="77777777" w:rsidR="00342C7F" w:rsidRPr="00A675DC" w:rsidRDefault="00342C7F" w:rsidP="002F6EFE">
            <w:pPr>
              <w:tabs>
                <w:tab w:val="left" w:pos="2220"/>
              </w:tabs>
              <w:rPr>
                <w:sz w:val="18"/>
                <w:szCs w:val="18"/>
                <w:lang w:val="sl-SI"/>
              </w:rPr>
            </w:pPr>
            <w:r w:rsidRPr="00A675DC">
              <w:rPr>
                <w:sz w:val="18"/>
                <w:szCs w:val="18"/>
                <w:lang w:val="sl-SI"/>
              </w:rPr>
              <w:t xml:space="preserve">Higijena radnika i </w:t>
            </w:r>
          </w:p>
          <w:p w14:paraId="2E72600C" w14:textId="77777777" w:rsidR="00342C7F" w:rsidRPr="00C8185C" w:rsidRDefault="00342C7F" w:rsidP="002F6EFE">
            <w:pPr>
              <w:pStyle w:val="ListBullet"/>
            </w:pPr>
            <w:r>
              <w:rPr>
                <w:lang w:val="sl-SI"/>
              </w:rPr>
              <w:t xml:space="preserve"> k</w:t>
            </w:r>
            <w:r w:rsidRPr="00A675DC">
              <w:rPr>
                <w:lang w:val="sl-SI"/>
              </w:rPr>
              <w:t>ese za filovanje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B7004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54A7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7226E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0B651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FF31E5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7D0CEDE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C0F1440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8812A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FFEA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910B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2A089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564D5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BA4100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CA67F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C159A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5890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630A6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E5341D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18DA048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FF861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B8A171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163DCB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4D9B7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5214D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F6A2E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D411C4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BA7F97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BDB992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84D73A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41A6F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EEB82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6497DD6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14AE3FD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RASECANJE I REĐANJE NA TACNE 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9483D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51225" w14:textId="577E88E2" w:rsidR="00342C7F" w:rsidRPr="00C52A22" w:rsidRDefault="00342C7F" w:rsidP="002F6EFE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5E1F3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9C5DA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7F3DF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437AEB" w14:textId="77777777" w:rsidR="00342C7F" w:rsidRPr="00827205" w:rsidRDefault="00342C7F" w:rsidP="002F6EFE">
            <w:pPr>
              <w:pStyle w:val="ListBullet"/>
              <w:rPr>
                <w:lang w:val="sr-Latn-CS"/>
              </w:rPr>
            </w:pPr>
            <w:r>
              <w:t>Higijena radnika i ambala</w:t>
            </w:r>
            <w:r>
              <w:rPr>
                <w:lang w:val="sr-Latn-CS"/>
              </w:rPr>
              <w:t>že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F5918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9D1C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0791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2F028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C3DEDC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67895E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C6D320A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5856C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C474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6DD0A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7A4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312F3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8AC8F2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BCF7E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FE0C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5F41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104A0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5B166F" w14:textId="77777777" w:rsidR="00B96D8D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57765A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1B0D78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E06C91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B1C475" w14:textId="77777777" w:rsidR="00B96D8D" w:rsidRPr="00C52A22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CA5E72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96201D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5AFD88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BD3420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85BB24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69364E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555390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736D4A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348FA5" w14:textId="77777777" w:rsidR="00B96D8D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EA1877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083F17E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PEČENJE NA 180º C I VIŠE</w:t>
            </w:r>
          </w:p>
        </w:tc>
        <w:tc>
          <w:tcPr>
            <w:tcW w:w="1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0D44B3D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8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571C2F" w14:textId="77777777" w:rsidR="00342C7F" w:rsidRPr="00C8185C" w:rsidRDefault="00342C7F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 xml:space="preserve">Sporogene bakterije 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E0F352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BE345C3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V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8F833CA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4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E7A03A" w14:textId="77777777" w:rsidR="00342C7F" w:rsidRPr="00C8185C" w:rsidRDefault="00342C7F" w:rsidP="002F6EFE">
            <w:pPr>
              <w:pStyle w:val="ListBullet"/>
            </w:pPr>
            <w:r>
              <w:t>Optimalna temperatura i vreme pečenja i kontrola opreme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FAB4B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0F40D6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B1F27E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B0A4B7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19ABCB43" w14:textId="17D7AA09" w:rsidR="00342C7F" w:rsidRPr="00096CA0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096CA0">
              <w:rPr>
                <w:color w:val="000000"/>
                <w:szCs w:val="16"/>
                <w:lang w:val="sr-Latn-CS"/>
              </w:rPr>
              <w:t>CCP</w:t>
            </w:r>
          </w:p>
        </w:tc>
      </w:tr>
      <w:tr w:rsidR="00B96D8D" w:rsidRPr="00C8185C" w14:paraId="09A4D132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D65D3C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BC39672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6F707A" w14:textId="77777777" w:rsidR="00B96D8D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lang w:val="sr-Latn-CS"/>
              </w:rPr>
            </w:pPr>
            <w:r>
              <w:rPr>
                <w:color w:val="000000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33AC2BA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4D1B34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9199E96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6E5D4B5" w14:textId="77777777" w:rsidR="00B96D8D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1DF306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A013420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B398EB5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24A2D9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A884AA7" w14:textId="77777777" w:rsidR="00B96D8D" w:rsidRPr="00D3499B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b/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3049D0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2FA2D8E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2B25184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8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EDFFE2" w14:textId="77777777" w:rsidR="00B96D8D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lang w:val="sr-Latn-CS"/>
              </w:rPr>
            </w:pPr>
            <w:r>
              <w:rPr>
                <w:color w:val="000000"/>
                <w:lang w:val="sr-Latn-CS"/>
              </w:rP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E7E4D28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2B904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C60C537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7AA514" w14:textId="77777777" w:rsidR="00B96D8D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1B986E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8B37539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A4ED9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D3A8FB1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4AA76619" w14:textId="77777777" w:rsidR="00B96D8D" w:rsidRPr="00D3499B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b/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40AF3AA2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90E7A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7D7D3E9A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VAĐENJE PEČENOG HLEBA IZ PEĆI</w:t>
            </w:r>
          </w:p>
          <w:p w14:paraId="48D78372" w14:textId="77777777" w:rsidR="00B96D8D" w:rsidRDefault="00B96D8D" w:rsidP="002F6EFE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563" w:type="pct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EDA7CAA" w14:textId="77777777" w:rsidR="00B96D8D" w:rsidRPr="00C8185C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ED4DD6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D000E8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BF88FD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F74167" w14:textId="77777777" w:rsidR="00B96D8D" w:rsidRPr="00C8185C" w:rsidRDefault="00B96D8D" w:rsidP="002F6EFE">
            <w:pPr>
              <w:pStyle w:val="ListBullet"/>
            </w:pPr>
            <w:r>
              <w:t>Higijena radnika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94F10D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F03107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95A0F4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4C6816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1FDB8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A9DFDA8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693AEF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  <w:p w14:paraId="6906B3BF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VAĐENJE PLEHOVA SA PECIVOM </w:t>
            </w:r>
          </w:p>
          <w:p w14:paraId="412A86D2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IZ PEĆI</w:t>
            </w:r>
          </w:p>
        </w:tc>
        <w:tc>
          <w:tcPr>
            <w:tcW w:w="1563" w:type="pct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82F75D" w14:textId="77777777" w:rsidR="00B96D8D" w:rsidRPr="00C8185C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5872CB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389E93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285C85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724278" w14:textId="77777777" w:rsidR="00B96D8D" w:rsidRPr="00C8185C" w:rsidRDefault="00B96D8D" w:rsidP="002F6EFE">
            <w:pPr>
              <w:pStyle w:val="ListBullet"/>
            </w:pPr>
            <w:r>
              <w:t>Higijena radnika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6CBB81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620967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0F571C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78DAAD6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F892C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2B55340A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8D100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PAKOVANJE HLEBA U KORPE</w:t>
            </w:r>
          </w:p>
        </w:tc>
        <w:tc>
          <w:tcPr>
            <w:tcW w:w="184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6D077" w14:textId="77777777" w:rsidR="00342C7F" w:rsidRPr="00C8185C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7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8571F" w14:textId="5F287896" w:rsidR="00342C7F" w:rsidRPr="00C8185C" w:rsidRDefault="00342C7F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Cs w:val="16"/>
                <w:lang w:val="sr-Latn-CS"/>
              </w:rPr>
              <w:t>ukupan broj mikroorganizama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31DB2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722E9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31830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6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A3D795" w14:textId="77777777" w:rsidR="00342C7F" w:rsidRPr="00C8185C" w:rsidRDefault="00342C7F" w:rsidP="002F6EFE">
            <w:pPr>
              <w:pStyle w:val="ListBullet"/>
            </w:pPr>
            <w:r>
              <w:t>Higijena radnika i ambalaže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2496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762FD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D6AF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49A9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E2B562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4949FAC4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BA2963" w14:textId="77777777" w:rsidR="00B96D8D" w:rsidRDefault="00B96D8D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2BF4A" w14:textId="77777777" w:rsidR="00B96D8D" w:rsidRDefault="00B96D8D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14B55" w14:textId="77777777" w:rsidR="00B96D8D" w:rsidRPr="00C8185C" w:rsidRDefault="00B96D8D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</w:pPr>
            <w:r>
              <w:t>/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3C05D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78A60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44F81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5ADE67" w14:textId="77777777" w:rsidR="00B96D8D" w:rsidRPr="00C8185C" w:rsidRDefault="00B96D8D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30DC1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3742A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C3AEF" w14:textId="77777777" w:rsidR="00B96D8D" w:rsidRPr="00C8185C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DCE33" w14:textId="77777777" w:rsidR="00B96D8D" w:rsidRDefault="00B96D8D" w:rsidP="002F6EFE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9C392C" w14:textId="77777777" w:rsidR="00B96D8D" w:rsidRPr="00C8185C" w:rsidRDefault="00B96D8D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7FBA2AA9" w14:textId="77777777" w:rsidTr="002F6EFE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0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260A5E" w14:textId="77777777" w:rsidR="00342C7F" w:rsidRDefault="00342C7F" w:rsidP="002F6EFE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84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6897D4" w14:textId="77777777" w:rsidR="00342C7F" w:rsidRDefault="00342C7F" w:rsidP="002F6EFE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7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959E80" w14:textId="77777777" w:rsidR="00342C7F" w:rsidRPr="00C8185C" w:rsidRDefault="00342C7F" w:rsidP="002F6EFE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</w:pPr>
            <w:r>
              <w:t>Nečistoće</w:t>
            </w:r>
          </w:p>
        </w:tc>
        <w:tc>
          <w:tcPr>
            <w:tcW w:w="11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EE38FE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0D2D5B" w14:textId="77777777" w:rsidR="00342C7F" w:rsidRDefault="00342C7F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6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91E808" w14:textId="77777777" w:rsidR="00342C7F" w:rsidRDefault="00112EA4" w:rsidP="002F6EFE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1006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7F4AEF" w14:textId="77777777" w:rsidR="00342C7F" w:rsidRPr="00C8185C" w:rsidRDefault="00342C7F" w:rsidP="002F6EFE">
            <w:pPr>
              <w:pStyle w:val="ListBullet"/>
            </w:pPr>
          </w:p>
        </w:tc>
        <w:tc>
          <w:tcPr>
            <w:tcW w:w="1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A6600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D7EA29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73F10C5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10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73224B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407" w:type="pct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F77117" w14:textId="77777777" w:rsidR="00342C7F" w:rsidRPr="00C8185C" w:rsidRDefault="00342C7F" w:rsidP="002F6EFE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</w:tbl>
    <w:p w14:paraId="24039526" w14:textId="00FF7AF4" w:rsidR="00C70AFA" w:rsidRDefault="002F6EFE" w:rsidP="00A83E70">
      <w:pPr>
        <w:tabs>
          <w:tab w:val="left" w:pos="330"/>
          <w:tab w:val="center" w:pos="7802"/>
        </w:tabs>
        <w:jc w:val="left"/>
        <w:rPr>
          <w:lang w:val="sl-SI"/>
        </w:rPr>
      </w:pPr>
      <w:r>
        <w:rPr>
          <w:lang w:val="sl-SI"/>
        </w:rPr>
        <w:br w:type="textWrapping" w:clear="all"/>
      </w:r>
    </w:p>
    <w:p w14:paraId="387DA11B" w14:textId="77777777" w:rsidR="0046618B" w:rsidRDefault="0046618B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469A5B88" w14:textId="77777777" w:rsidR="0046618B" w:rsidRDefault="0046618B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AB63844" w14:textId="77777777" w:rsidR="0046618B" w:rsidRDefault="0046618B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B994399" w14:textId="77777777" w:rsidR="009F5714" w:rsidRDefault="009F5714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31C31595" w14:textId="31944E83" w:rsidR="0046618B" w:rsidRDefault="0046618B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194CD89" w14:textId="77777777" w:rsidR="003A097E" w:rsidRDefault="003A097E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41FB62B" w14:textId="77777777" w:rsidR="009F5714" w:rsidRDefault="009F5714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6F9C5C92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tbl>
      <w:tblPr>
        <w:tblpPr w:leftFromText="180" w:rightFromText="180" w:vertAnchor="text" w:tblpY="1"/>
        <w:tblOverlap w:val="never"/>
        <w:tblW w:w="5013" w:type="pct"/>
        <w:tblBorders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4"/>
        <w:gridCol w:w="558"/>
        <w:gridCol w:w="4370"/>
        <w:gridCol w:w="361"/>
        <w:gridCol w:w="398"/>
        <w:gridCol w:w="354"/>
        <w:gridCol w:w="13"/>
        <w:gridCol w:w="3135"/>
        <w:gridCol w:w="31"/>
        <w:gridCol w:w="376"/>
        <w:gridCol w:w="404"/>
        <w:gridCol w:w="404"/>
        <w:gridCol w:w="332"/>
        <w:gridCol w:w="1166"/>
        <w:gridCol w:w="19"/>
      </w:tblGrid>
      <w:tr w:rsidR="000F6E9A" w:rsidRPr="00C8185C" w14:paraId="556AA8CF" w14:textId="77777777" w:rsidTr="00F419E8">
        <w:trPr>
          <w:gridAfter w:val="1"/>
          <w:wAfter w:w="6" w:type="pct"/>
          <w:cantSplit/>
          <w:trHeight w:val="175"/>
          <w:tblHeader/>
        </w:trPr>
        <w:tc>
          <w:tcPr>
            <w:tcW w:w="119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5C983BC8" w14:textId="77777777" w:rsidR="000F6E9A" w:rsidRPr="00C8185C" w:rsidRDefault="000F6E9A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AKTIVNOST</w:t>
            </w:r>
          </w:p>
        </w:tc>
        <w:tc>
          <w:tcPr>
            <w:tcW w:w="157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573A537A" w14:textId="77777777" w:rsidR="000F6E9A" w:rsidRPr="00C8185C" w:rsidRDefault="00386714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 xml:space="preserve">MOGUĆA </w:t>
            </w:r>
            <w:r w:rsidR="000F6E9A" w:rsidRPr="00C8185C">
              <w:rPr>
                <w:lang w:val="sr-Latn-CS"/>
              </w:rPr>
              <w:t>OPASNOST</w:t>
            </w:r>
          </w:p>
        </w:tc>
        <w:tc>
          <w:tcPr>
            <w:tcW w:w="355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73A157C4" w14:textId="77777777" w:rsidR="000F6E9A" w:rsidRPr="00C8185C" w:rsidRDefault="000F6E9A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OCENA RIZIKA</w:t>
            </w:r>
          </w:p>
        </w:tc>
        <w:tc>
          <w:tcPr>
            <w:tcW w:w="1014" w:type="pct"/>
            <w:gridSpan w:val="3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FB1025A" w14:textId="77777777" w:rsidR="000F6E9A" w:rsidRPr="00C8185C" w:rsidRDefault="00426B6F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PREVENTIVNE MERE</w:t>
            </w:r>
          </w:p>
        </w:tc>
        <w:tc>
          <w:tcPr>
            <w:tcW w:w="856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14:paraId="14B3EBD3" w14:textId="77777777" w:rsidR="000F6E9A" w:rsidRPr="00C8185C" w:rsidRDefault="000F6E9A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STABLO ODLUČIVANJA</w:t>
            </w:r>
          </w:p>
        </w:tc>
      </w:tr>
      <w:tr w:rsidR="00B96D8D" w:rsidRPr="00C8185C" w14:paraId="2756D9F3" w14:textId="77777777" w:rsidTr="00761870">
        <w:trPr>
          <w:cantSplit/>
          <w:trHeight w:val="175"/>
          <w:tblHeader/>
        </w:trPr>
        <w:tc>
          <w:tcPr>
            <w:tcW w:w="1197" w:type="pct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7DAFF03" w14:textId="77777777" w:rsidR="00B96D8D" w:rsidRPr="00C8185C" w:rsidRDefault="00B96D8D" w:rsidP="00761870">
            <w:pPr>
              <w:pStyle w:val="lfejfejlc1sor"/>
              <w:ind w:left="0" w:firstLine="57"/>
              <w:rPr>
                <w:lang w:val="sr-Latn-CS"/>
              </w:rPr>
            </w:pPr>
            <w:r w:rsidRPr="00C8185C">
              <w:rPr>
                <w:lang w:val="sr-Latn-CS"/>
              </w:rPr>
              <w:t>NAZIV</w:t>
            </w:r>
          </w:p>
        </w:tc>
        <w:tc>
          <w:tcPr>
            <w:tcW w:w="1572" w:type="pct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277612EC" w14:textId="77777777" w:rsidR="00B96D8D" w:rsidRPr="00096CA0" w:rsidRDefault="00B96D8D" w:rsidP="00761870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B (BIOLOŠKA)</w:t>
            </w:r>
          </w:p>
          <w:p w14:paraId="77C0B2E2" w14:textId="77777777" w:rsidR="00B96D8D" w:rsidRDefault="00B96D8D" w:rsidP="00761870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H (HEMIJSKA)</w:t>
            </w:r>
          </w:p>
          <w:p w14:paraId="369B8F6C" w14:textId="77777777" w:rsidR="00B96D8D" w:rsidRPr="00B471E4" w:rsidRDefault="00B96D8D" w:rsidP="00761870">
            <w:pPr>
              <w:pStyle w:val="Caption"/>
              <w:ind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096CA0">
              <w:rPr>
                <w:sz w:val="16"/>
                <w:szCs w:val="16"/>
              </w:rPr>
              <w:t>M (MEHANIČKA)</w:t>
            </w:r>
          </w:p>
        </w:tc>
        <w:tc>
          <w:tcPr>
            <w:tcW w:w="115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8D9FDE0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Uč</w:t>
            </w:r>
          </w:p>
        </w:tc>
        <w:tc>
          <w:tcPr>
            <w:tcW w:w="127" w:type="pct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2DED3379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Po</w:t>
            </w:r>
          </w:p>
        </w:tc>
        <w:tc>
          <w:tcPr>
            <w:tcW w:w="117" w:type="pct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FDC6C2A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Pr</w:t>
            </w:r>
          </w:p>
        </w:tc>
        <w:tc>
          <w:tcPr>
            <w:tcW w:w="1000" w:type="pct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</w:tcPr>
          <w:p w14:paraId="462E84D6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1AAF012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P1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5C88C5A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2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49BD19CF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3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694051E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>
              <w:rPr>
                <w:lang w:val="sr-Latn-CS"/>
              </w:rPr>
              <w:t>P</w:t>
            </w:r>
            <w:r w:rsidRPr="00C8185C">
              <w:rPr>
                <w:lang w:val="sr-Latn-CS"/>
              </w:rPr>
              <w:t>4</w:t>
            </w:r>
          </w:p>
        </w:tc>
        <w:tc>
          <w:tcPr>
            <w:tcW w:w="37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79557D2" w14:textId="77777777" w:rsidR="00B96D8D" w:rsidRPr="00C8185C" w:rsidRDefault="00B96D8D" w:rsidP="00761870">
            <w:pPr>
              <w:pStyle w:val="lfejfejlc1sor"/>
              <w:rPr>
                <w:lang w:val="sr-Latn-CS"/>
              </w:rPr>
            </w:pPr>
            <w:r w:rsidRPr="00C8185C">
              <w:rPr>
                <w:lang w:val="sr-Latn-CS"/>
              </w:rPr>
              <w:t>CCP/</w:t>
            </w:r>
            <w:r w:rsidRPr="00C8185C">
              <w:rPr>
                <w:lang w:val="sr-Latn-CS"/>
              </w:rPr>
              <w:br/>
              <w:t>CP</w:t>
            </w:r>
          </w:p>
        </w:tc>
      </w:tr>
      <w:tr w:rsidR="00342C7F" w:rsidRPr="00C8185C" w14:paraId="4C12C942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9F3FDC4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PAKOVANJE PROIZVODA U PRIMARNU AMBALAŽU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B34C7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47156" w14:textId="5F16F391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CCF2D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4D082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FD8EE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11E3CD" w14:textId="77777777" w:rsidR="00342C7F" w:rsidRPr="00C8185C" w:rsidRDefault="00342C7F" w:rsidP="00761870">
            <w:pPr>
              <w:pStyle w:val="ListBullet"/>
            </w:pPr>
            <w:r>
              <w:t>Higijena radnika i ambalaže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CF1F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A3C16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FDECD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32AE6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019DE3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0671985E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7BFC0DF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6E0F5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10ED1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22C69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E92B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000E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505AA3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2179F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12B12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E123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D255E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7F3DC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2ECA647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F13E8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DB893E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2CE0D2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B9B53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69485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209BB4D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63568F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FC80C5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4E4D0B8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2803CD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26AAF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970E4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78DEAF61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BB3EEA0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SERVIRANJE ZA KONZUMACIJU U OBJEKTU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63B21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73403" w14:textId="4E721168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31475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49D47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27F49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FDA1332" w14:textId="77777777" w:rsidR="00342C7F" w:rsidRPr="00C8185C" w:rsidRDefault="00342C7F" w:rsidP="00761870">
            <w:pPr>
              <w:pStyle w:val="ListBullet"/>
            </w:pPr>
            <w:r>
              <w:t>Higijena radnika i objekta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F52C9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7B8F7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FD4AA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E5E31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04EDF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53B0B5BE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1FB0B83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54A06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5B32D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7ADE0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62CD6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E2EC01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84A92B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AC969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EDA578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1F51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53193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5BBEBA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5AE749A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92180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3C6FF6B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41967F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374BD2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648E47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B3359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1B24F0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4F18B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9319C5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505DDA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2D5262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BE397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1B758B75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0BBF59E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PAKOVANJE U SEKUNDARNU AMBALAŽU ZA ISPORUKU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A4E51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B61CC" w14:textId="349D9448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3DBC1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22C58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BEC68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7933B7" w14:textId="77777777" w:rsidR="00342C7F" w:rsidRPr="00C8185C" w:rsidRDefault="00342C7F" w:rsidP="00761870">
            <w:pPr>
              <w:pStyle w:val="ListBullet"/>
            </w:pPr>
            <w:r>
              <w:t>Higijena radnika i ambalaže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1B677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1DBE8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E239B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8C05C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C8551A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4BBA2998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773C626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54D95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E4CA8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FA8DE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E0C57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C2838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FB22D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34D47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869F8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62C62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1648D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9B2A7F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2E538B14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A95CB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B163F7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54BEB2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245C7A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FC756F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31F73E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E6F026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97A77E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013D6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9D6DD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8B8747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D1952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656903C1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B418D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HLAĐENJE</w:t>
            </w:r>
          </w:p>
        </w:tc>
        <w:tc>
          <w:tcPr>
            <w:tcW w:w="1572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DE9C69" w14:textId="77777777" w:rsidR="00B96D8D" w:rsidRPr="00C8185C" w:rsidRDefault="00B96D8D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2327FB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C1BF18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CCDFA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ADAF29" w14:textId="77777777" w:rsidR="00B96D8D" w:rsidRPr="00C8185C" w:rsidRDefault="00B96D8D" w:rsidP="00761870">
            <w:pPr>
              <w:pStyle w:val="ListBullet"/>
            </w:pPr>
            <w:r>
              <w:t>Mreže na prozorima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25A464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206AC5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ACC442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F1F6C3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94680F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342C7F" w:rsidRPr="00C8185C" w14:paraId="50BD01A8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8C1EA25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REĐANJE PROIZVODA U IZLOŽBENE VITRINE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0378E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FF935" w14:textId="7A4CB663" w:rsidR="00342C7F" w:rsidRPr="00C8185C" w:rsidRDefault="00342C7F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 xml:space="preserve">Razvoj patogenih organizama i povećan </w:t>
            </w:r>
            <w:r w:rsidR="00E37753" w:rsidRPr="00E37753"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8500D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3EED8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EB26E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4FF742" w14:textId="77777777" w:rsidR="00342C7F" w:rsidRPr="00C8185C" w:rsidRDefault="00342C7F" w:rsidP="00761870">
            <w:pPr>
              <w:pStyle w:val="ListBullet"/>
            </w:pPr>
            <w:r>
              <w:t>Ispravnost frižidera, temperaturni režim, vreme izlaganja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D7BE4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6964C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0AB7D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FB80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28675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0DD21BBF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DF56AFC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64766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DE5A7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00A18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FE6B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252C6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1E2D74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28578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72DA1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E3595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A6288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2C73C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73573DCD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F24C9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B307EA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436E21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0E4C4D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5FAE8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8B6CBF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BB3851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6C4BBF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A2D3CC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A42B39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1B1C2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12B931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0D521B29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4EAD9BB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ČUVANJE  PROIZVODA</w:t>
            </w:r>
          </w:p>
          <w:p w14:paraId="70AFC94D" w14:textId="2061F61F" w:rsidR="00342C7F" w:rsidRDefault="00342C7F" w:rsidP="007B5984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U TOPLOJ  VITRINI NA + 6</w:t>
            </w:r>
            <w:r w:rsidR="007B5984">
              <w:rPr>
                <w:color w:val="000000"/>
                <w:sz w:val="16"/>
                <w:szCs w:val="16"/>
                <w:lang w:val="sr-Latn-CS"/>
              </w:rPr>
              <w:t>5</w:t>
            </w:r>
            <w:r>
              <w:rPr>
                <w:color w:val="000000"/>
                <w:sz w:val="16"/>
                <w:szCs w:val="16"/>
                <w:lang w:val="sr-Latn-CS"/>
              </w:rPr>
              <w:t xml:space="preserve"> C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A7E3E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9E052" w14:textId="06CD544A" w:rsidR="00342C7F" w:rsidRPr="00C8185C" w:rsidRDefault="00342C7F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 xml:space="preserve">Razvoj patogenih organizama i povećan </w:t>
            </w:r>
            <w:r w:rsidR="00E37753" w:rsidRPr="00E37753"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F94CA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BCB8B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C7C3E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3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F7542E" w14:textId="77777777" w:rsidR="00342C7F" w:rsidRPr="00C8185C" w:rsidRDefault="00342C7F" w:rsidP="00761870">
            <w:pPr>
              <w:pStyle w:val="ListBullet"/>
            </w:pPr>
            <w:r>
              <w:t>Ispravnost frižidera, temperaturni režim, vreme izlaganja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533A5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AE6A2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E9657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A580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DEF462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5456DB04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1E8B948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8BA46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EF55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98EB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53D7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32299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42F571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EA9D2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5B8D9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15BB0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73657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CABC8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019B5CBF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D0D9C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9FD564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CA2E41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5D2DB0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AE63A5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319F4F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B988E5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C581F3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170911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C3971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87EC8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89C01A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5C919296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041C0D0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ČUVANJE  UPAKOVANIH KOLAČA</w:t>
            </w:r>
          </w:p>
          <w:p w14:paraId="358EB299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U VITRINAMA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65E04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18F66" w14:textId="0CF363D1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734FE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8AE58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5370B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FD6900" w14:textId="77777777" w:rsidR="00342C7F" w:rsidRPr="00C8185C" w:rsidRDefault="00342C7F" w:rsidP="00761870">
            <w:pPr>
              <w:pStyle w:val="ListBullet"/>
            </w:pPr>
            <w:r>
              <w:t>Ispravnost frižidera, temperaturni režim, vreme čuvanja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21431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D8AEC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7419A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C5776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E40B48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2C14F42F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7B15EA1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83408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1062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6BC12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9E292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5C15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464F2B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7D912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F6713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22516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58706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39B65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EE3E219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E87AFA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C2A2BD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E9DEF0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1A7275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A5C11A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EDF10B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44EA5F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DFFAE7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A95931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CF8E82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9AE5AB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9C629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808945C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7658C56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ČUVANJE  TACNI SA KOLAČIMA</w:t>
            </w:r>
          </w:p>
          <w:p w14:paraId="7DC57C01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U VITRINAMA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33E7B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0C1EF" w14:textId="460EFA15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CD214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4249A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D11E6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2</w:t>
            </w:r>
          </w:p>
        </w:tc>
        <w:tc>
          <w:tcPr>
            <w:tcW w:w="1000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C451E3" w14:textId="77777777" w:rsidR="00342C7F" w:rsidRPr="00C8185C" w:rsidRDefault="00342C7F" w:rsidP="00761870">
            <w:pPr>
              <w:pStyle w:val="ListBullet"/>
            </w:pPr>
            <w:r>
              <w:t>Ispravnost frižidera, temperaturni režim, vreme čuvanja</w:t>
            </w:r>
          </w:p>
        </w:tc>
        <w:tc>
          <w:tcPr>
            <w:tcW w:w="130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6472E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5A82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F8321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668F9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75E615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CP</w:t>
            </w:r>
          </w:p>
        </w:tc>
      </w:tr>
      <w:tr w:rsidR="00B96D8D" w:rsidRPr="00C8185C" w14:paraId="448C1B13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307A5F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34609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9199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87B9D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B187D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76754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F3B4FE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7345F3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F454F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2ACDB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E407F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0D3A8E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51B20917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F7784D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CEF7FE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0C92D5" w14:textId="77777777" w:rsidR="00B96D8D" w:rsidRPr="00C52A22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69BAC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02EAC5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95ABC5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00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EB6037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D6CFF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F411D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5C3A6B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39FD68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BB2CCA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FD0FA40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6138AAD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lastRenderedPageBreak/>
              <w:t>SEČENJE, PORCIONIRANJE BUREKA I PITA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BE817" w14:textId="77777777" w:rsidR="00342C7F" w:rsidRPr="00C8185C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37AA6" w14:textId="31112958" w:rsidR="00342C7F" w:rsidRPr="00C52A22" w:rsidRDefault="00342C7F" w:rsidP="00761870">
            <w:pPr>
              <w:pStyle w:val="TOC3"/>
              <w:ind w:left="0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 </w:t>
            </w:r>
            <w:r w:rsidRPr="00C52A22">
              <w:rPr>
                <w:color w:val="000000"/>
                <w:sz w:val="16"/>
                <w:szCs w:val="16"/>
                <w:lang w:val="sr-Latn-CS"/>
              </w:rPr>
              <w:t xml:space="preserve">Povećan </w:t>
            </w:r>
            <w:r w:rsidR="00E37753" w:rsidRPr="00E37753">
              <w:rPr>
                <w:color w:val="000000"/>
                <w:sz w:val="16"/>
                <w:szCs w:val="16"/>
                <w:lang w:val="sr-Latn-CS"/>
              </w:rPr>
              <w:t>ukupan broj mikroorganizama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4DFF0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FC56A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55B70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10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A188B1" w14:textId="77777777" w:rsidR="00342C7F" w:rsidRPr="00C8185C" w:rsidRDefault="00342C7F" w:rsidP="00761870">
            <w:pPr>
              <w:pStyle w:val="ListBullet"/>
            </w:pPr>
            <w:r>
              <w:t>Higijena radnika i opreme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5C032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B2C76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56CBB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90ECF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7A02F9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12E103E1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F1D4364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AF1A83" w14:textId="77777777" w:rsidR="00B96D8D" w:rsidRDefault="00B96D8D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8DC7F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FC3DC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9B2F3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300ED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774643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F3ABA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CC8DE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29137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9B708" w14:textId="77777777" w:rsidR="00B96D8D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BF95C2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2E95717C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5E7E64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23B040" w14:textId="77777777" w:rsidR="00342C7F" w:rsidRDefault="00342C7F" w:rsidP="00761870">
            <w:pPr>
              <w:pStyle w:val="tblaszveg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2D4CA3" w14:textId="77777777" w:rsidR="00342C7F" w:rsidRDefault="00342C7F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Nečistoće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E1C455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S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35D6C9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7D91B2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4B27BE" w14:textId="77777777" w:rsidR="00342C7F" w:rsidRPr="00C8185C" w:rsidRDefault="00342C7F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4061D7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F64952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E67D549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6E2D28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736FE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37E94026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2F7944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 xml:space="preserve">TRANSPORT PROIZVODA DO KUPACA </w:t>
            </w:r>
          </w:p>
        </w:tc>
        <w:tc>
          <w:tcPr>
            <w:tcW w:w="1572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4BE9A9" w14:textId="77777777" w:rsidR="00B96D8D" w:rsidRPr="00C8185C" w:rsidRDefault="00B96D8D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4FEEEF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8E07F0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D3561B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9B346E" w14:textId="77777777" w:rsidR="00B96D8D" w:rsidRPr="00C8185C" w:rsidRDefault="00B96D8D" w:rsidP="00761870">
            <w:pPr>
              <w:pStyle w:val="ListBullet"/>
            </w:pPr>
            <w:r>
              <w:t>Kontrola i higijena vozila i vozača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374C01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6BBFB7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A6CB56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D385D3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C1B27E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5B68F7E2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4ECA60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POVRAĆAJ GAJBI</w:t>
            </w:r>
          </w:p>
        </w:tc>
        <w:tc>
          <w:tcPr>
            <w:tcW w:w="1572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B66CD1" w14:textId="77777777" w:rsidR="00B96D8D" w:rsidRPr="00C8185C" w:rsidRDefault="00B96D8D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 w:rsidRPr="00C8185C">
              <w:t>Osim opštih opasnosti d</w:t>
            </w:r>
            <w:r>
              <w:t>r</w:t>
            </w:r>
            <w:r w:rsidRPr="00C8185C">
              <w:t>uge nisu identifikovane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793A48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BDCA5F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09A636" w14:textId="77777777" w:rsidR="00B96D8D" w:rsidRPr="00C8185C" w:rsidRDefault="00B96D8D" w:rsidP="00761870">
            <w:pPr>
              <w:pStyle w:val="TOC3"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3A174B" w14:textId="77777777" w:rsidR="00B96D8D" w:rsidRPr="00C8185C" w:rsidRDefault="00B96D8D" w:rsidP="00761870">
            <w:pPr>
              <w:pStyle w:val="ListBullet"/>
            </w:pPr>
            <w:r>
              <w:t>Vizuelna kontrola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9C827F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470B58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8AF435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C7427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4C8A77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71CB25FC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64FA6E38" w14:textId="77777777" w:rsidR="00B96D8D" w:rsidRDefault="00B96D8D" w:rsidP="00761870">
            <w:pPr>
              <w:keepNext/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PRANJE KIBLI</w:t>
            </w:r>
          </w:p>
          <w:p w14:paraId="7663415E" w14:textId="77777777" w:rsidR="00B96D8D" w:rsidRDefault="00B96D8D" w:rsidP="00761870">
            <w:pPr>
              <w:keepNext/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PRANJE PLEHOVA I TEPSIJA</w:t>
            </w:r>
          </w:p>
          <w:p w14:paraId="58CFA9FC" w14:textId="77777777" w:rsidR="00B96D8D" w:rsidRPr="00C8185C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PRANJE GAJBI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905AF" w14:textId="77777777" w:rsidR="00B96D8D" w:rsidRPr="00C8185C" w:rsidRDefault="00B96D8D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BDBF3" w14:textId="77777777" w:rsidR="00B96D8D" w:rsidRPr="00C8185C" w:rsidRDefault="00B96D8D" w:rsidP="00761870">
            <w:pPr>
              <w:pStyle w:val="tblaszveg"/>
              <w:keepNext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t>/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1B6CC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E6876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A1AC3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7415E8A" w14:textId="77777777" w:rsidR="00B96D8D" w:rsidRPr="00C8185C" w:rsidRDefault="00B96D8D" w:rsidP="00761870">
            <w:pPr>
              <w:pStyle w:val="ListBullet"/>
            </w:pPr>
            <w:r>
              <w:t>Vizuelna kontrola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4BAB6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BA537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E2BA9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DD5D3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0DAEA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493C7671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97D32BB" w14:textId="77777777" w:rsidR="00B96D8D" w:rsidRPr="00C8185C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FDEE9" w14:textId="77777777" w:rsidR="00B96D8D" w:rsidRPr="00C8185C" w:rsidRDefault="00B96D8D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78C93" w14:textId="77777777" w:rsidR="00B96D8D" w:rsidRPr="00C8185C" w:rsidRDefault="00B96D8D" w:rsidP="00761870">
            <w:pPr>
              <w:pStyle w:val="tblaszveg"/>
              <w:keepNext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8CE06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4A83B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69010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118B3B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732F8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0B3A72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E05E6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52445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0D2B21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43BC1C14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98A4A5" w14:textId="77777777" w:rsidR="00342C7F" w:rsidRPr="00C8185C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F10E62" w14:textId="77777777" w:rsidR="00342C7F" w:rsidRDefault="00342C7F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C1812B" w14:textId="77777777" w:rsidR="00342C7F" w:rsidRDefault="00342C7F" w:rsidP="00761870">
            <w:pPr>
              <w:pStyle w:val="tblaszveg"/>
              <w:keepNext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Nečistoće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8537F8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C10DEB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3FCEA1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E6E3A9" w14:textId="77777777" w:rsidR="00342C7F" w:rsidRPr="00C8185C" w:rsidRDefault="00342C7F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B896D3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7EDA9D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95C18F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2F3CA1" w14:textId="77777777" w:rsidR="00342C7F" w:rsidRPr="00C8185C" w:rsidRDefault="00342C7F" w:rsidP="00761870">
            <w:pPr>
              <w:pStyle w:val="tblaszveg"/>
              <w:keepNext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35B06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B96D8D" w:rsidRPr="00C8185C" w14:paraId="1303125E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28E16DD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  <w:r>
              <w:rPr>
                <w:color w:val="000000"/>
                <w:sz w:val="16"/>
                <w:szCs w:val="16"/>
                <w:lang w:val="sr-Latn-CS"/>
              </w:rPr>
              <w:t>PODMAZIVANJE PLEHOVA I TEPSIJA</w:t>
            </w:r>
          </w:p>
        </w:tc>
        <w:tc>
          <w:tcPr>
            <w:tcW w:w="1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FEFD5" w14:textId="77777777" w:rsidR="00B96D8D" w:rsidRPr="00C8185C" w:rsidRDefault="00B96D8D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B</w:t>
            </w:r>
          </w:p>
        </w:tc>
        <w:tc>
          <w:tcPr>
            <w:tcW w:w="13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08629" w14:textId="77777777" w:rsidR="00B96D8D" w:rsidRPr="00C8185C" w:rsidRDefault="00B96D8D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t>/</w:t>
            </w:r>
          </w:p>
        </w:tc>
        <w:tc>
          <w:tcPr>
            <w:tcW w:w="1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7AD2E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BB931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C73D5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145C7E" w14:textId="77777777" w:rsidR="00B96D8D" w:rsidRPr="00C8185C" w:rsidRDefault="00B96D8D" w:rsidP="00761870">
            <w:pPr>
              <w:pStyle w:val="ListBullet"/>
            </w:pPr>
            <w:r>
              <w:t>Vizuelna kontrola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D0465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E8BFF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D63A5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478A7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154B9F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</w:tr>
      <w:tr w:rsidR="00B96D8D" w:rsidRPr="00C8185C" w14:paraId="630B8A05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7E46082" w14:textId="77777777" w:rsidR="00B96D8D" w:rsidRDefault="00B96D8D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75C8E" w14:textId="77777777" w:rsidR="00B96D8D" w:rsidRPr="00C8185C" w:rsidRDefault="00B96D8D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H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67AD8" w14:textId="77777777" w:rsidR="00B96D8D" w:rsidRPr="00C8185C" w:rsidRDefault="00B96D8D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rPr>
                <w:color w:val="000000"/>
                <w:szCs w:val="16"/>
                <w:lang w:val="sr-Latn-CS"/>
              </w:rPr>
            </w:pPr>
            <w:r>
              <w:t>/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38058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F7B92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47472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63FC2E" w14:textId="77777777" w:rsidR="00B96D8D" w:rsidRPr="00C8185C" w:rsidRDefault="00B96D8D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E1E1F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64196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EE56A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4101D" w14:textId="77777777" w:rsidR="00B96D8D" w:rsidRPr="00C8185C" w:rsidRDefault="00B96D8D" w:rsidP="00761870">
            <w:pPr>
              <w:pStyle w:val="TOC3"/>
              <w:keepNext/>
              <w:ind w:left="0"/>
              <w:jc w:val="center"/>
              <w:rPr>
                <w:sz w:val="16"/>
                <w:szCs w:val="16"/>
                <w:lang w:val="sr-Latn-CS"/>
              </w:rPr>
            </w:pPr>
            <w:r>
              <w:rPr>
                <w:sz w:val="16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4B0500" w14:textId="77777777" w:rsidR="00B96D8D" w:rsidRPr="00C8185C" w:rsidRDefault="00B96D8D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  <w:tr w:rsidR="00342C7F" w:rsidRPr="00C8185C" w14:paraId="6E76E99E" w14:textId="77777777" w:rsidTr="00761870">
        <w:tblPrEx>
          <w:tblBorders>
            <w:top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5"/>
        </w:trPr>
        <w:tc>
          <w:tcPr>
            <w:tcW w:w="119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BAC46C" w14:textId="77777777" w:rsidR="00342C7F" w:rsidRDefault="00342C7F" w:rsidP="00761870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sr-Latn-CS"/>
              </w:rPr>
            </w:pPr>
          </w:p>
        </w:tc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40E3E93" w14:textId="77777777" w:rsidR="00342C7F" w:rsidRDefault="00342C7F" w:rsidP="00761870">
            <w:pPr>
              <w:pStyle w:val="tblaszveg"/>
              <w:keepNext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M</w:t>
            </w:r>
          </w:p>
        </w:tc>
        <w:tc>
          <w:tcPr>
            <w:tcW w:w="139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8350FD" w14:textId="77777777" w:rsidR="00342C7F" w:rsidRPr="00C8185C" w:rsidRDefault="00342C7F" w:rsidP="00761870">
            <w:pPr>
              <w:pStyle w:val="tblaszveg"/>
              <w:widowControl/>
              <w:numPr>
                <w:ilvl w:val="12"/>
                <w:numId w:val="0"/>
              </w:numPr>
              <w:spacing w:before="20" w:after="20"/>
              <w:ind w:left="57"/>
              <w:jc w:val="left"/>
              <w:rPr>
                <w:color w:val="000000"/>
                <w:szCs w:val="16"/>
                <w:lang w:val="sr-Latn-CS"/>
              </w:rPr>
            </w:pPr>
            <w:r>
              <w:t>Nečistoće</w:t>
            </w:r>
          </w:p>
        </w:tc>
        <w:tc>
          <w:tcPr>
            <w:tcW w:w="1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C6CD9B" w14:textId="77777777" w:rsidR="00342C7F" w:rsidRDefault="00112EA4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2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CA8906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N</w:t>
            </w:r>
          </w:p>
        </w:tc>
        <w:tc>
          <w:tcPr>
            <w:tcW w:w="117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F7A397" w14:textId="77777777" w:rsidR="00342C7F" w:rsidRDefault="00342C7F" w:rsidP="00761870">
            <w:pPr>
              <w:tabs>
                <w:tab w:val="left" w:pos="2220"/>
              </w:tabs>
              <w:rPr>
                <w:sz w:val="22"/>
                <w:lang w:val="sl-SI"/>
              </w:rPr>
            </w:pPr>
            <w:r>
              <w:rPr>
                <w:sz w:val="22"/>
                <w:lang w:val="sl-SI"/>
              </w:rPr>
              <w:t>1</w:t>
            </w:r>
          </w:p>
        </w:tc>
        <w:tc>
          <w:tcPr>
            <w:tcW w:w="1010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4BADCD" w14:textId="77777777" w:rsidR="00342C7F" w:rsidRPr="00C8185C" w:rsidRDefault="00342C7F" w:rsidP="00761870">
            <w:pPr>
              <w:pStyle w:val="ListBullet"/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57520F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DA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F3F951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2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B08500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 w:rsidRPr="00C8185C">
              <w:rPr>
                <w:color w:val="000000"/>
                <w:szCs w:val="16"/>
                <w:lang w:val="sr-Latn-CS"/>
              </w:rPr>
              <w:t>NE</w:t>
            </w:r>
          </w:p>
        </w:tc>
        <w:tc>
          <w:tcPr>
            <w:tcW w:w="10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EB0C0C" w14:textId="77777777" w:rsidR="00342C7F" w:rsidRPr="00C8185C" w:rsidRDefault="00342C7F" w:rsidP="00761870">
            <w:pPr>
              <w:pStyle w:val="tblaszveg"/>
              <w:keepNext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  <w:r>
              <w:rPr>
                <w:color w:val="000000"/>
                <w:szCs w:val="16"/>
                <w:lang w:val="sr-Latn-CS"/>
              </w:rPr>
              <w:t>/</w:t>
            </w:r>
          </w:p>
        </w:tc>
        <w:tc>
          <w:tcPr>
            <w:tcW w:w="378" w:type="pct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9E0EE" w14:textId="77777777" w:rsidR="00342C7F" w:rsidRPr="00C8185C" w:rsidRDefault="00342C7F" w:rsidP="00761870">
            <w:pPr>
              <w:pStyle w:val="tblaszveg"/>
              <w:numPr>
                <w:ilvl w:val="12"/>
                <w:numId w:val="0"/>
              </w:numPr>
              <w:ind w:left="57"/>
              <w:rPr>
                <w:color w:val="000000"/>
                <w:szCs w:val="16"/>
                <w:lang w:val="sr-Latn-CS"/>
              </w:rPr>
            </w:pPr>
          </w:p>
        </w:tc>
      </w:tr>
    </w:tbl>
    <w:p w14:paraId="62ED4676" w14:textId="73349A2B" w:rsidR="00572024" w:rsidRPr="00A83E70" w:rsidRDefault="00761870" w:rsidP="00572024">
      <w:pPr>
        <w:tabs>
          <w:tab w:val="left" w:pos="330"/>
          <w:tab w:val="center" w:pos="7802"/>
        </w:tabs>
        <w:jc w:val="left"/>
        <w:rPr>
          <w:lang w:val="sl-SI"/>
        </w:rPr>
      </w:pPr>
      <w:r>
        <w:rPr>
          <w:lang w:val="sl-SI"/>
        </w:rPr>
        <w:br w:type="textWrapping" w:clear="all"/>
      </w:r>
    </w:p>
    <w:p w14:paraId="43B504A5" w14:textId="77777777" w:rsidR="00C70AFA" w:rsidRDefault="00C70AFA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127FF760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5241D1A6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4214BADA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3051061A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F63E32C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60ECCA7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20CDE8F4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085C2F87" w14:textId="79482D2F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5397FAC6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087C68A2" w14:textId="77777777" w:rsidR="00FF7BA2" w:rsidRDefault="00FF7BA2" w:rsidP="00A83E70">
      <w:pPr>
        <w:tabs>
          <w:tab w:val="left" w:pos="330"/>
          <w:tab w:val="center" w:pos="7802"/>
        </w:tabs>
        <w:jc w:val="left"/>
        <w:rPr>
          <w:lang w:val="sl-SI"/>
        </w:rPr>
      </w:pPr>
    </w:p>
    <w:p w14:paraId="5D15A15A" w14:textId="77777777" w:rsidR="00FF7BA2" w:rsidRPr="00A83E70" w:rsidRDefault="00FF7BA2" w:rsidP="0001019F">
      <w:pPr>
        <w:tabs>
          <w:tab w:val="left" w:pos="330"/>
          <w:tab w:val="center" w:pos="7802"/>
        </w:tabs>
        <w:rPr>
          <w:lang w:val="sl-SI"/>
        </w:rPr>
      </w:pPr>
    </w:p>
    <w:sectPr w:rsidR="00FF7BA2" w:rsidRPr="00A83E70" w:rsidSect="002B11AF">
      <w:headerReference w:type="default" r:id="rId14"/>
      <w:footerReference w:type="default" r:id="rId15"/>
      <w:pgSz w:w="16840" w:h="11907" w:orient="landscape" w:code="9"/>
      <w:pgMar w:top="18" w:right="669" w:bottom="284" w:left="567" w:header="737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B3969" w14:textId="77777777" w:rsidR="00333333" w:rsidRDefault="00333333">
      <w:r>
        <w:separator/>
      </w:r>
    </w:p>
  </w:endnote>
  <w:endnote w:type="continuationSeparator" w:id="0">
    <w:p w14:paraId="46122DB4" w14:textId="77777777" w:rsidR="00333333" w:rsidRDefault="003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Helvetica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EIQ.PF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kItH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66541A" w14:textId="77777777" w:rsidR="00D27D60" w:rsidRDefault="00D27D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D48E54" w14:textId="77777777" w:rsidR="00D27D60" w:rsidRDefault="00D27D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3"/>
      <w:gridCol w:w="3732"/>
      <w:gridCol w:w="3733"/>
      <w:gridCol w:w="3733"/>
      <w:gridCol w:w="1701"/>
      <w:gridCol w:w="1701"/>
    </w:tblGrid>
    <w:tr w:rsidR="003E10DC" w14:paraId="46D4BEED" w14:textId="77777777">
      <w:trPr>
        <w:cantSplit/>
      </w:trPr>
      <w:tc>
        <w:tcPr>
          <w:tcW w:w="993" w:type="dxa"/>
          <w:vAlign w:val="center"/>
        </w:tcPr>
        <w:p w14:paraId="2B5C184E" w14:textId="77777777" w:rsidR="003E10DC" w:rsidRDefault="003E10DC" w:rsidP="00897C14">
          <w:pPr>
            <w:pStyle w:val="tabela"/>
          </w:pPr>
        </w:p>
      </w:tc>
      <w:tc>
        <w:tcPr>
          <w:tcW w:w="3732" w:type="dxa"/>
          <w:vAlign w:val="center"/>
        </w:tcPr>
        <w:p w14:paraId="071D4207" w14:textId="77777777" w:rsidR="003E10DC" w:rsidRDefault="003E10DC">
          <w:pPr>
            <w:rPr>
              <w:sz w:val="20"/>
            </w:rPr>
          </w:pPr>
          <w:r>
            <w:rPr>
              <w:sz w:val="20"/>
            </w:rPr>
            <w:t>Izradio:</w:t>
          </w:r>
        </w:p>
      </w:tc>
      <w:tc>
        <w:tcPr>
          <w:tcW w:w="3733" w:type="dxa"/>
          <w:vAlign w:val="center"/>
        </w:tcPr>
        <w:p w14:paraId="087ACA48" w14:textId="77777777" w:rsidR="003E10DC" w:rsidRDefault="003E10DC" w:rsidP="00897C14">
          <w:pPr>
            <w:pStyle w:val="tabela"/>
          </w:pPr>
          <w:r>
            <w:t>Kontrolisao:</w:t>
          </w:r>
        </w:p>
      </w:tc>
      <w:tc>
        <w:tcPr>
          <w:tcW w:w="3733" w:type="dxa"/>
          <w:vAlign w:val="center"/>
        </w:tcPr>
        <w:p w14:paraId="69AEE76C" w14:textId="77777777" w:rsidR="003E10DC" w:rsidRDefault="003E10DC">
          <w:pPr>
            <w:rPr>
              <w:sz w:val="20"/>
            </w:rPr>
          </w:pPr>
          <w:r>
            <w:rPr>
              <w:sz w:val="20"/>
            </w:rPr>
            <w:t>Odobrio:</w:t>
          </w:r>
        </w:p>
      </w:tc>
      <w:tc>
        <w:tcPr>
          <w:tcW w:w="1701" w:type="dxa"/>
          <w:vMerge w:val="restart"/>
          <w:vAlign w:val="center"/>
        </w:tcPr>
        <w:p w14:paraId="75F10E12" w14:textId="77777777" w:rsidR="003E10DC" w:rsidRDefault="003E10DC" w:rsidP="00897C14">
          <w:pPr>
            <w:pStyle w:val="tabela"/>
          </w:pPr>
          <w:r>
            <w:t>Datum primene:</w:t>
          </w:r>
        </w:p>
      </w:tc>
      <w:tc>
        <w:tcPr>
          <w:tcW w:w="1701" w:type="dxa"/>
          <w:vMerge w:val="restart"/>
          <w:vAlign w:val="center"/>
        </w:tcPr>
        <w:p w14:paraId="3BB5C1B3" w14:textId="77777777" w:rsidR="003E10DC" w:rsidRDefault="003E10DC">
          <w:pPr>
            <w:rPr>
              <w:sz w:val="20"/>
            </w:rPr>
          </w:pPr>
          <w:r>
            <w:rPr>
              <w:sz w:val="20"/>
            </w:rPr>
            <w:t>Kopija broj:</w:t>
          </w:r>
        </w:p>
      </w:tc>
    </w:tr>
    <w:tr w:rsidR="003E10DC" w14:paraId="01BF9FEC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6AAD6E33" w14:textId="77777777" w:rsidR="003E10DC" w:rsidRDefault="003E10DC">
          <w:pPr>
            <w:spacing w:line="280" w:lineRule="exact"/>
            <w:rPr>
              <w:sz w:val="20"/>
            </w:rPr>
          </w:pPr>
          <w:r>
            <w:rPr>
              <w:sz w:val="20"/>
            </w:rPr>
            <w:t>Ime :</w:t>
          </w:r>
        </w:p>
      </w:tc>
      <w:tc>
        <w:tcPr>
          <w:tcW w:w="3732" w:type="dxa"/>
          <w:vAlign w:val="center"/>
        </w:tcPr>
        <w:p w14:paraId="1A698E25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"Izradio"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5E7EDF55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"Kontrolisao"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444A9B11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"Odobrio"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/>
          <w:vAlign w:val="center"/>
        </w:tcPr>
        <w:p w14:paraId="7D2BB72F" w14:textId="77777777" w:rsidR="003E10DC" w:rsidRDefault="003E10DC">
          <w:pPr>
            <w:spacing w:line="280" w:lineRule="exact"/>
          </w:pPr>
        </w:p>
      </w:tc>
      <w:tc>
        <w:tcPr>
          <w:tcW w:w="1701" w:type="dxa"/>
          <w:vMerge/>
          <w:vAlign w:val="center"/>
        </w:tcPr>
        <w:p w14:paraId="111F8861" w14:textId="77777777" w:rsidR="003E10DC" w:rsidRDefault="003E10DC">
          <w:pPr>
            <w:spacing w:line="280" w:lineRule="exact"/>
          </w:pPr>
        </w:p>
      </w:tc>
    </w:tr>
    <w:tr w:rsidR="003E10DC" w14:paraId="7BF4349E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2F66DA6E" w14:textId="77777777" w:rsidR="003E10DC" w:rsidRDefault="003E10DC">
          <w:pPr>
            <w:rPr>
              <w:sz w:val="20"/>
            </w:rPr>
          </w:pPr>
          <w:r>
            <w:rPr>
              <w:sz w:val="20"/>
            </w:rPr>
            <w:t>Funkcija:</w:t>
          </w:r>
        </w:p>
      </w:tc>
      <w:tc>
        <w:tcPr>
          <w:tcW w:w="3732" w:type="dxa"/>
          <w:vAlign w:val="center"/>
        </w:tcPr>
        <w:p w14:paraId="17D6828F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"AutorFun"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B5B7534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EAC09C9" w14:textId="77777777" w:rsidR="003E10DC" w:rsidRDefault="003E10DC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490018D8" w14:textId="77777777" w:rsidR="003E10DC" w:rsidRDefault="003E10DC">
          <w:pPr>
            <w:rPr>
              <w:sz w:val="12"/>
            </w:rPr>
          </w:pPr>
          <w:r>
            <w:fldChar w:fldCharType="begin"/>
          </w:r>
          <w:r>
            <w:instrText xml:space="preserve"> DOCVARIABLE "DatPrim" </w:instrText>
          </w:r>
          <w: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23C5F27C" w14:textId="77777777" w:rsidR="003E10DC" w:rsidRDefault="003E10DC">
          <w:pPr>
            <w:rPr>
              <w:sz w:val="12"/>
            </w:rPr>
          </w:pPr>
          <w:r>
            <w:fldChar w:fldCharType="begin"/>
          </w:r>
          <w:r>
            <w:instrText xml:space="preserve"> DOCVARIABLE "BrKop" </w:instrText>
          </w:r>
          <w:r>
            <w:fldChar w:fldCharType="end"/>
          </w:r>
        </w:p>
      </w:tc>
    </w:tr>
    <w:tr w:rsidR="003E10DC" w14:paraId="60131C0E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62938CBB" w14:textId="77777777" w:rsidR="003E10DC" w:rsidRDefault="003E10DC">
          <w:pPr>
            <w:spacing w:line="280" w:lineRule="exact"/>
            <w:rPr>
              <w:sz w:val="20"/>
            </w:rPr>
          </w:pPr>
          <w:r>
            <w:rPr>
              <w:sz w:val="20"/>
            </w:rPr>
            <w:t>Potpis:</w:t>
          </w:r>
        </w:p>
      </w:tc>
      <w:tc>
        <w:tcPr>
          <w:tcW w:w="3732" w:type="dxa"/>
          <w:vAlign w:val="center"/>
        </w:tcPr>
        <w:p w14:paraId="518ABB2C" w14:textId="77777777" w:rsidR="003E10DC" w:rsidRDefault="003E10DC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523B6DA3" w14:textId="77777777" w:rsidR="003E10DC" w:rsidRDefault="003E10DC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4CE9DA36" w14:textId="77777777" w:rsidR="003E10DC" w:rsidRDefault="003E10DC">
          <w:pPr>
            <w:rPr>
              <w:sz w:val="16"/>
            </w:rPr>
          </w:pPr>
        </w:p>
      </w:tc>
      <w:tc>
        <w:tcPr>
          <w:tcW w:w="1701" w:type="dxa"/>
          <w:vMerge/>
          <w:vAlign w:val="center"/>
        </w:tcPr>
        <w:p w14:paraId="426514D8" w14:textId="77777777" w:rsidR="003E10DC" w:rsidRDefault="003E10DC">
          <w:pPr>
            <w:rPr>
              <w:b/>
            </w:rPr>
          </w:pPr>
        </w:p>
      </w:tc>
      <w:tc>
        <w:tcPr>
          <w:tcW w:w="1701" w:type="dxa"/>
          <w:vMerge/>
          <w:vAlign w:val="center"/>
        </w:tcPr>
        <w:p w14:paraId="3ADD8A65" w14:textId="77777777" w:rsidR="003E10DC" w:rsidRDefault="003E10DC">
          <w:pPr>
            <w:spacing w:line="280" w:lineRule="exact"/>
          </w:pPr>
        </w:p>
      </w:tc>
    </w:tr>
  </w:tbl>
  <w:p w14:paraId="58283D58" w14:textId="77777777" w:rsidR="003E10DC" w:rsidRDefault="003E10DC">
    <w:pPr>
      <w:rPr>
        <w:sz w:val="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8188"/>
      <w:gridCol w:w="2234"/>
    </w:tblGrid>
    <w:tr w:rsidR="003E10DC" w14:paraId="3B7D308E" w14:textId="77777777">
      <w:tc>
        <w:tcPr>
          <w:tcW w:w="8188" w:type="dxa"/>
        </w:tcPr>
        <w:p w14:paraId="1AC64744" w14:textId="77777777" w:rsidR="003E10DC" w:rsidRPr="00014683" w:rsidRDefault="003E10DC">
          <w:pPr>
            <w:rPr>
              <w:sz w:val="10"/>
              <w:lang w:val="sv-SE"/>
            </w:rPr>
          </w:pPr>
          <w:r w:rsidRPr="00014683">
            <w:rPr>
              <w:sz w:val="10"/>
              <w:lang w:val="sv-SE"/>
            </w:rPr>
            <w:t>Ovaj dokument je vlasništvo DP «Beogradska pekarska industrija». Dokument se ne može kopirati i pre štampavati bez odobrenja BPI.</w:t>
          </w:r>
        </w:p>
      </w:tc>
      <w:tc>
        <w:tcPr>
          <w:tcW w:w="2234" w:type="dxa"/>
        </w:tcPr>
        <w:p w14:paraId="43A8BD91" w14:textId="77777777" w:rsidR="003E10DC" w:rsidRDefault="003E10DC">
          <w:pPr>
            <w:rPr>
              <w:sz w:val="10"/>
              <w:szCs w:val="10"/>
            </w:rPr>
          </w:pPr>
          <w:r>
            <w:rPr>
              <w:sz w:val="10"/>
              <w:szCs w:val="10"/>
            </w:rPr>
            <w:t xml:space="preserve">Fajl: </w:t>
          </w:r>
          <w:fldSimple w:instr=" FILENAME  \* MERGEFORMAT ">
            <w:r w:rsidRPr="00CB256B">
              <w:rPr>
                <w:noProof/>
                <w:sz w:val="10"/>
                <w:szCs w:val="10"/>
              </w:rPr>
              <w:t>HP-PEKARA</w:t>
            </w:r>
          </w:fldSimple>
        </w:p>
      </w:tc>
    </w:tr>
  </w:tbl>
  <w:p w14:paraId="4CBC78FF" w14:textId="77777777" w:rsidR="003E10DC" w:rsidRDefault="003E10D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B9B82" w14:textId="77777777" w:rsidR="003E10DC" w:rsidRDefault="003E10DC">
    <w:pPr>
      <w:rPr>
        <w:sz w:val="4"/>
      </w:rPr>
    </w:pPr>
  </w:p>
  <w:p w14:paraId="27F9A3FE" w14:textId="77777777" w:rsidR="003E10DC" w:rsidRDefault="003E10DC">
    <w:pPr>
      <w:pStyle w:val="Footer"/>
      <w:rPr>
        <w:lang w:val="sl-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8CA13" w14:textId="77777777" w:rsidR="00333333" w:rsidRDefault="00333333">
      <w:r>
        <w:separator/>
      </w:r>
    </w:p>
  </w:footnote>
  <w:footnote w:type="continuationSeparator" w:id="0">
    <w:p w14:paraId="19CAE09A" w14:textId="77777777" w:rsidR="00333333" w:rsidRDefault="003333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65B3CD" w14:textId="77777777" w:rsidR="00D27D60" w:rsidRDefault="00D27D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057"/>
      <w:gridCol w:w="8703"/>
      <w:gridCol w:w="3627"/>
    </w:tblGrid>
    <w:tr w:rsidR="003E10DC" w14:paraId="175872AF" w14:textId="77777777" w:rsidTr="003D1B14">
      <w:trPr>
        <w:cantSplit/>
        <w:trHeight w:val="498"/>
      </w:trPr>
      <w:tc>
        <w:tcPr>
          <w:tcW w:w="3057" w:type="dxa"/>
          <w:vMerge w:val="restart"/>
        </w:tcPr>
        <w:p w14:paraId="13FBC346" w14:textId="77777777" w:rsidR="003E10DC" w:rsidRDefault="003E10DC" w:rsidP="003D1B14">
          <w:pPr>
            <w:rPr>
              <w:sz w:val="22"/>
              <w:lang w:val="sl-SI"/>
            </w:rPr>
          </w:pPr>
        </w:p>
        <w:p w14:paraId="3C7F2188" w14:textId="77777777" w:rsidR="003E10DC" w:rsidRDefault="003E10DC" w:rsidP="003D1B14">
          <w:pPr>
            <w:rPr>
              <w:sz w:val="22"/>
              <w:lang w:val="sl-SI"/>
            </w:rPr>
          </w:pPr>
        </w:p>
        <w:p w14:paraId="743634B9" w14:textId="302AAEE9" w:rsidR="003E10DC" w:rsidRPr="00D27D60" w:rsidRDefault="003E10DC" w:rsidP="00D27D60">
          <w:pPr>
            <w:rPr>
              <w:b/>
              <w:sz w:val="26"/>
              <w:szCs w:val="26"/>
              <w:lang w:val="pl-PL"/>
            </w:rPr>
          </w:pPr>
          <w:r w:rsidRPr="00A34AB3">
            <w:rPr>
              <w:b/>
              <w:sz w:val="32"/>
              <w:szCs w:val="32"/>
              <w:lang w:val="pl-PL"/>
            </w:rPr>
            <w:t>„</w:t>
          </w:r>
          <w:r w:rsidR="00D27D60">
            <w:rPr>
              <w:b/>
              <w:sz w:val="26"/>
              <w:szCs w:val="26"/>
              <w:lang w:val="pl-PL"/>
            </w:rPr>
            <w:t>MAXXI PRO TEAM</w:t>
          </w:r>
          <w:r w:rsidR="00D27D60">
            <w:rPr>
              <w:b/>
              <w:sz w:val="26"/>
              <w:szCs w:val="26"/>
              <w:lang w:val="pl-PL"/>
            </w:rPr>
            <w:t xml:space="preserve"> </w:t>
          </w:r>
          <w:r w:rsidRPr="00A34AB3">
            <w:rPr>
              <w:b/>
              <w:sz w:val="32"/>
              <w:szCs w:val="32"/>
              <w:lang w:val="pl-PL"/>
            </w:rPr>
            <w:t xml:space="preserve">”      </w:t>
          </w:r>
        </w:p>
        <w:p w14:paraId="5E9180A3" w14:textId="77777777" w:rsidR="003E10DC" w:rsidRPr="00A34AB3" w:rsidRDefault="003E10DC" w:rsidP="003D1B14">
          <w:pPr>
            <w:rPr>
              <w:sz w:val="22"/>
              <w:lang w:val="sl-SI"/>
            </w:rPr>
          </w:pPr>
        </w:p>
      </w:tc>
      <w:tc>
        <w:tcPr>
          <w:tcW w:w="8703" w:type="dxa"/>
          <w:vMerge w:val="restart"/>
          <w:vAlign w:val="center"/>
        </w:tcPr>
        <w:p w14:paraId="0F00C88E" w14:textId="77777777" w:rsidR="003E10DC" w:rsidRDefault="003E10DC" w:rsidP="003D1B14">
          <w:pPr>
            <w:rPr>
              <w:b/>
              <w:bCs/>
              <w:caps/>
              <w:noProof/>
              <w:sz w:val="26"/>
              <w:lang w:val="sl-SI"/>
            </w:rPr>
          </w:pPr>
          <w:r>
            <w:rPr>
              <w:b/>
              <w:bCs/>
              <w:caps/>
              <w:noProof/>
              <w:sz w:val="26"/>
              <w:lang w:val="sl-SI"/>
            </w:rPr>
            <w:t>analiza  opasnosti</w:t>
          </w:r>
        </w:p>
      </w:tc>
      <w:tc>
        <w:tcPr>
          <w:tcW w:w="3627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2C1AB32C" w14:textId="77777777" w:rsidR="003E10DC" w:rsidRPr="006542CF" w:rsidRDefault="003E10DC" w:rsidP="003D1B14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>
            <w:rPr>
              <w:szCs w:val="24"/>
              <w:lang w:val="sr-Latn-CS"/>
            </w:rPr>
            <w:t xml:space="preserve">  HP-03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E10DC" w14:paraId="7486DBD9" w14:textId="77777777" w:rsidTr="003D1B14">
      <w:trPr>
        <w:cantSplit/>
        <w:trHeight w:val="443"/>
      </w:trPr>
      <w:tc>
        <w:tcPr>
          <w:tcW w:w="3057" w:type="dxa"/>
          <w:vMerge/>
        </w:tcPr>
        <w:p w14:paraId="373452EE" w14:textId="77777777" w:rsidR="003E10DC" w:rsidRDefault="003E10DC" w:rsidP="003D1B14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6D5E4681" w14:textId="77777777" w:rsidR="003E10DC" w:rsidRDefault="003E10DC" w:rsidP="003D1B14">
          <w:pPr>
            <w:rPr>
              <w:caps/>
              <w:sz w:val="26"/>
            </w:rPr>
          </w:pPr>
        </w:p>
      </w:tc>
      <w:tc>
        <w:tcPr>
          <w:tcW w:w="3627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4C3BF18" w14:textId="77777777" w:rsidR="003E10DC" w:rsidRPr="006542CF" w:rsidRDefault="003E10DC" w:rsidP="003D1B14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E10DC" w14:paraId="6D0B9017" w14:textId="77777777" w:rsidTr="003D1B14">
      <w:trPr>
        <w:cantSplit/>
        <w:trHeight w:val="425"/>
      </w:trPr>
      <w:tc>
        <w:tcPr>
          <w:tcW w:w="3057" w:type="dxa"/>
          <w:vMerge/>
        </w:tcPr>
        <w:p w14:paraId="74AD15C1" w14:textId="77777777" w:rsidR="003E10DC" w:rsidRDefault="003E10DC" w:rsidP="003D1B14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2F288C1E" w14:textId="77777777" w:rsidR="003E10DC" w:rsidRDefault="003E10DC" w:rsidP="003D1B14">
          <w:pPr>
            <w:rPr>
              <w:caps/>
              <w:sz w:val="26"/>
            </w:rPr>
          </w:pPr>
        </w:p>
      </w:tc>
      <w:tc>
        <w:tcPr>
          <w:tcW w:w="3627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4194303E" w14:textId="5323A811" w:rsidR="003E10DC" w:rsidRDefault="003E10DC" w:rsidP="003D1B14">
          <w:pPr>
            <w:rPr>
              <w:noProof/>
              <w:sz w:val="22"/>
            </w:rPr>
          </w:pPr>
          <w:r w:rsidRPr="006542CF">
            <w:rPr>
              <w:noProof/>
              <w:szCs w:val="24"/>
            </w:rPr>
            <w:t xml:space="preserve">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D27D60">
            <w:rPr>
              <w:noProof/>
              <w:szCs w:val="24"/>
            </w:rPr>
            <w:t>1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11</w:t>
          </w:r>
        </w:p>
      </w:tc>
    </w:tr>
  </w:tbl>
  <w:p w14:paraId="34AEFA30" w14:textId="77777777" w:rsidR="003E10DC" w:rsidRPr="003D1B14" w:rsidRDefault="003E10DC" w:rsidP="003D1B1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1"/>
      <w:gridCol w:w="6237"/>
      <w:gridCol w:w="1134"/>
      <w:gridCol w:w="1704"/>
    </w:tblGrid>
    <w:tr w:rsidR="003E10DC" w14:paraId="11462128" w14:textId="77777777">
      <w:trPr>
        <w:cantSplit/>
        <w:trHeight w:val="340"/>
      </w:trPr>
      <w:tc>
        <w:tcPr>
          <w:tcW w:w="1131" w:type="dxa"/>
          <w:vMerge w:val="restart"/>
        </w:tcPr>
        <w:p w14:paraId="7887E40A" w14:textId="77777777" w:rsidR="003E10DC" w:rsidRDefault="003E10DC">
          <w:pPr>
            <w:spacing w:before="40"/>
            <w:rPr>
              <w:rFonts w:ascii="Cooper BlkItHd BT" w:hAnsi="Cooper BlkItHd BT"/>
              <w:noProof/>
              <w:sz w:val="22"/>
            </w:rPr>
          </w:pPr>
          <w:r>
            <w:rPr>
              <w:rFonts w:ascii="Cooper BlkItHd BT" w:hAnsi="Cooper BlkItHd BT"/>
              <w:noProof/>
              <w:sz w:val="22"/>
            </w:rPr>
            <w:drawing>
              <wp:inline distT="0" distB="0" distL="0" distR="0" wp14:anchorId="217C34E1" wp14:editId="35056552">
                <wp:extent cx="447675" cy="647700"/>
                <wp:effectExtent l="19050" t="0" r="9525" b="0"/>
                <wp:docPr id="4" name="Picture 4" descr="BPI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PI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0443A5D" w14:textId="77777777" w:rsidR="003E10DC" w:rsidRDefault="003E10DC">
          <w:pPr>
            <w:spacing w:after="40"/>
            <w:rPr>
              <w:b/>
              <w:bCs/>
              <w:noProof/>
              <w:sz w:val="22"/>
              <w:lang w:val="sl-SI"/>
            </w:rPr>
          </w:pPr>
          <w:r>
            <w:rPr>
              <w:b/>
              <w:bCs/>
              <w:noProof/>
              <w:sz w:val="22"/>
              <w:lang w:val="sl-SI"/>
            </w:rPr>
            <w:t>Đurićeva  5</w:t>
          </w:r>
        </w:p>
      </w:tc>
      <w:tc>
        <w:tcPr>
          <w:tcW w:w="6237" w:type="dxa"/>
          <w:vMerge w:val="restart"/>
          <w:vAlign w:val="center"/>
        </w:tcPr>
        <w:p w14:paraId="247FB676" w14:textId="77777777" w:rsidR="003E10DC" w:rsidRDefault="003E10DC">
          <w:pPr>
            <w:rPr>
              <w:caps/>
              <w:noProof/>
              <w:sz w:val="26"/>
              <w:lang w:val="sl-SI"/>
            </w:rPr>
          </w:pPr>
          <w:r w:rsidRPr="00014683">
            <w:rPr>
              <w:caps/>
              <w:noProof/>
              <w:sz w:val="26"/>
              <w:lang w:val="pl-PL"/>
            </w:rPr>
            <w:t xml:space="preserve">HACCP </w:t>
          </w:r>
          <w:r>
            <w:rPr>
              <w:caps/>
              <w:noProof/>
              <w:sz w:val="26"/>
              <w:lang w:val="sr-Cyrl-CS"/>
            </w:rPr>
            <w:t xml:space="preserve">– ANALIZA </w:t>
          </w:r>
          <w:r>
            <w:rPr>
              <w:caps/>
              <w:noProof/>
              <w:sz w:val="26"/>
              <w:lang w:val="sl-SI"/>
            </w:rPr>
            <w:t>OPASNOSTI I KRITIČNE KONTROLNE TAČKE</w:t>
          </w:r>
        </w:p>
      </w:tc>
      <w:tc>
        <w:tcPr>
          <w:tcW w:w="113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52879AF1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t>Šifra:</w:t>
          </w:r>
        </w:p>
      </w:tc>
      <w:tc>
        <w:tcPr>
          <w:tcW w:w="170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374FF3BB" w14:textId="77777777" w:rsidR="003E10DC" w:rsidRDefault="003E10DC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Sifra \* CHARFORMAT  \* MERGEFORMAT </w:instrText>
          </w:r>
          <w:r>
            <w:rPr>
              <w:sz w:val="22"/>
            </w:rPr>
            <w:fldChar w:fldCharType="end"/>
          </w:r>
        </w:p>
      </w:tc>
    </w:tr>
    <w:tr w:rsidR="003E10DC" w14:paraId="4A65A853" w14:textId="77777777">
      <w:trPr>
        <w:cantSplit/>
        <w:trHeight w:val="340"/>
      </w:trPr>
      <w:tc>
        <w:tcPr>
          <w:tcW w:w="1131" w:type="dxa"/>
          <w:vMerge/>
        </w:tcPr>
        <w:p w14:paraId="4A72B54D" w14:textId="77777777" w:rsidR="003E10DC" w:rsidRDefault="003E10DC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2DA22689" w14:textId="77777777" w:rsidR="003E10DC" w:rsidRDefault="003E10DC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0AD2E43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t>Verzija: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D487AC" w14:textId="77777777" w:rsidR="003E10DC" w:rsidRDefault="003E10DC">
          <w:pPr>
            <w:rPr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Verzija \* CHARFORMAT  \* MERGEFORMAT </w:instrText>
          </w:r>
          <w:r>
            <w:rPr>
              <w:sz w:val="22"/>
            </w:rPr>
            <w:fldChar w:fldCharType="end"/>
          </w:r>
        </w:p>
      </w:tc>
    </w:tr>
    <w:tr w:rsidR="003E10DC" w14:paraId="1CBC1097" w14:textId="77777777">
      <w:trPr>
        <w:cantSplit/>
        <w:trHeight w:val="340"/>
      </w:trPr>
      <w:tc>
        <w:tcPr>
          <w:tcW w:w="1131" w:type="dxa"/>
          <w:vMerge/>
        </w:tcPr>
        <w:p w14:paraId="38F765FF" w14:textId="77777777" w:rsidR="003E10DC" w:rsidRDefault="003E10DC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0610CC6B" w14:textId="77777777" w:rsidR="003E10DC" w:rsidRDefault="003E10DC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D7EE41C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t>Datum: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801EBB4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DOCVARIABLE DatPrim \* MERGEFORMAT </w:instrText>
          </w:r>
          <w:r>
            <w:rPr>
              <w:noProof/>
              <w:sz w:val="22"/>
            </w:rPr>
            <w:fldChar w:fldCharType="end"/>
          </w:r>
        </w:p>
      </w:tc>
    </w:tr>
    <w:tr w:rsidR="003E10DC" w14:paraId="503870A2" w14:textId="77777777">
      <w:trPr>
        <w:cantSplit/>
        <w:trHeight w:val="340"/>
      </w:trPr>
      <w:tc>
        <w:tcPr>
          <w:tcW w:w="1131" w:type="dxa"/>
          <w:vMerge/>
        </w:tcPr>
        <w:p w14:paraId="75D52D2B" w14:textId="77777777" w:rsidR="003E10DC" w:rsidRDefault="003E10DC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0E32D34B" w14:textId="77777777" w:rsidR="003E10DC" w:rsidRDefault="003E10DC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4EE0A3B6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t>Strana:</w:t>
          </w:r>
        </w:p>
      </w:tc>
      <w:tc>
        <w:tcPr>
          <w:tcW w:w="170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1AF55130" w14:textId="77777777" w:rsidR="003E10DC" w:rsidRDefault="003E10DC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PAGE  \* MERGEFORMAT </w:instrText>
          </w:r>
          <w:r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noProof/>
              <w:sz w:val="22"/>
            </w:rPr>
            <w:fldChar w:fldCharType="end"/>
          </w:r>
          <w:r>
            <w:rPr>
              <w:noProof/>
              <w:sz w:val="22"/>
            </w:rPr>
            <w:t xml:space="preserve"> od  </w:t>
          </w:r>
          <w:fldSimple w:instr=" NUMPAGES  \* MERGEFORMAT ">
            <w:r w:rsidRPr="00CB256B">
              <w:rPr>
                <w:noProof/>
                <w:sz w:val="22"/>
              </w:rPr>
              <w:t>16</w:t>
            </w:r>
          </w:fldSimple>
        </w:p>
      </w:tc>
    </w:tr>
  </w:tbl>
  <w:p w14:paraId="2045DAA9" w14:textId="77777777" w:rsidR="003E10DC" w:rsidRDefault="003E10D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732" w:type="dxa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057"/>
      <w:gridCol w:w="8703"/>
      <w:gridCol w:w="3972"/>
    </w:tblGrid>
    <w:tr w:rsidR="003E10DC" w14:paraId="23DDE4D9" w14:textId="77777777" w:rsidTr="003A097E">
      <w:trPr>
        <w:cantSplit/>
        <w:trHeight w:val="498"/>
      </w:trPr>
      <w:tc>
        <w:tcPr>
          <w:tcW w:w="3057" w:type="dxa"/>
          <w:vMerge w:val="restart"/>
        </w:tcPr>
        <w:p w14:paraId="00E85C1B" w14:textId="40126C8F" w:rsidR="003E10DC" w:rsidRDefault="003E10DC" w:rsidP="00E3715A">
          <w:pPr>
            <w:rPr>
              <w:sz w:val="22"/>
              <w:lang w:val="sl-SI"/>
            </w:rPr>
          </w:pPr>
        </w:p>
        <w:p w14:paraId="1DDB7FAB" w14:textId="607DBFE1" w:rsidR="003E10DC" w:rsidRDefault="003E10DC" w:rsidP="00A34AB3">
          <w:pPr>
            <w:rPr>
              <w:sz w:val="22"/>
              <w:lang w:val="sl-SI"/>
            </w:rPr>
          </w:pPr>
        </w:p>
        <w:p w14:paraId="4420363D" w14:textId="72959F41" w:rsidR="003E10DC" w:rsidRPr="00A34AB3" w:rsidRDefault="003E10DC" w:rsidP="00A34AB3">
          <w:pPr>
            <w:rPr>
              <w:sz w:val="32"/>
              <w:szCs w:val="32"/>
            </w:rPr>
          </w:pPr>
          <w:r w:rsidRPr="00A34AB3">
            <w:rPr>
              <w:b/>
              <w:sz w:val="32"/>
              <w:szCs w:val="32"/>
              <w:lang w:val="pl-PL"/>
            </w:rPr>
            <w:t>„</w:t>
          </w:r>
          <w:r w:rsidR="00D27D60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A34AB3">
            <w:rPr>
              <w:b/>
              <w:sz w:val="32"/>
              <w:szCs w:val="32"/>
              <w:lang w:val="pl-PL"/>
            </w:rPr>
            <w:t xml:space="preserve">”      </w:t>
          </w:r>
        </w:p>
        <w:p w14:paraId="5336FF71" w14:textId="77777777" w:rsidR="003E10DC" w:rsidRPr="00A34AB3" w:rsidRDefault="003E10DC" w:rsidP="00A34AB3">
          <w:pPr>
            <w:rPr>
              <w:sz w:val="22"/>
              <w:lang w:val="sl-SI"/>
            </w:rPr>
          </w:pPr>
        </w:p>
      </w:tc>
      <w:tc>
        <w:tcPr>
          <w:tcW w:w="8703" w:type="dxa"/>
          <w:vMerge w:val="restart"/>
          <w:vAlign w:val="center"/>
        </w:tcPr>
        <w:p w14:paraId="6D2218B3" w14:textId="4B15FD7F" w:rsidR="003E10DC" w:rsidRDefault="003E10DC">
          <w:pPr>
            <w:rPr>
              <w:b/>
              <w:bCs/>
              <w:caps/>
              <w:noProof/>
              <w:sz w:val="26"/>
              <w:lang w:val="sl-SI"/>
            </w:rPr>
          </w:pPr>
          <w:r>
            <w:rPr>
              <w:b/>
              <w:bCs/>
              <w:caps/>
              <w:noProof/>
              <w:sz w:val="26"/>
              <w:lang w:val="sl-SI"/>
            </w:rPr>
            <w:t>analiza  opasnosti</w:t>
          </w:r>
        </w:p>
      </w:tc>
      <w:tc>
        <w:tcPr>
          <w:tcW w:w="3972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501A8144" w14:textId="4FD4D8F6" w:rsidR="003E10DC" w:rsidRPr="006542CF" w:rsidRDefault="003E10DC" w:rsidP="00D34207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>
            <w:rPr>
              <w:szCs w:val="24"/>
              <w:lang w:val="sr-Latn-CS"/>
            </w:rPr>
            <w:t xml:space="preserve">  HP-03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E10DC" w14:paraId="00E8FAE6" w14:textId="77777777" w:rsidTr="003A097E">
      <w:trPr>
        <w:cantSplit/>
        <w:trHeight w:val="443"/>
      </w:trPr>
      <w:tc>
        <w:tcPr>
          <w:tcW w:w="3057" w:type="dxa"/>
          <w:vMerge/>
        </w:tcPr>
        <w:p w14:paraId="12A115D4" w14:textId="77777777" w:rsidR="003E10DC" w:rsidRDefault="003E10DC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48CF13F2" w14:textId="77777777" w:rsidR="003E10DC" w:rsidRDefault="003E10DC">
          <w:pPr>
            <w:rPr>
              <w:caps/>
              <w:sz w:val="26"/>
            </w:rPr>
          </w:pPr>
        </w:p>
      </w:tc>
      <w:tc>
        <w:tcPr>
          <w:tcW w:w="397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B3D1204" w14:textId="77777777" w:rsidR="003E10DC" w:rsidRPr="006542CF" w:rsidRDefault="003E10DC" w:rsidP="00D34207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3E10DC" w14:paraId="20F2684D" w14:textId="77777777" w:rsidTr="003A097E">
      <w:trPr>
        <w:cantSplit/>
        <w:trHeight w:val="425"/>
      </w:trPr>
      <w:tc>
        <w:tcPr>
          <w:tcW w:w="3057" w:type="dxa"/>
          <w:vMerge/>
        </w:tcPr>
        <w:p w14:paraId="04EDFC0F" w14:textId="77777777" w:rsidR="003E10DC" w:rsidRDefault="003E10DC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8703" w:type="dxa"/>
          <w:vMerge/>
          <w:vAlign w:val="center"/>
        </w:tcPr>
        <w:p w14:paraId="38EB8F43" w14:textId="77777777" w:rsidR="003E10DC" w:rsidRDefault="003E10DC">
          <w:pPr>
            <w:rPr>
              <w:caps/>
              <w:sz w:val="26"/>
            </w:rPr>
          </w:pPr>
        </w:p>
      </w:tc>
      <w:tc>
        <w:tcPr>
          <w:tcW w:w="3972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3FE3CB13" w14:textId="10FFC439" w:rsidR="003E10DC" w:rsidRDefault="003E10DC" w:rsidP="00761870">
          <w:pPr>
            <w:rPr>
              <w:noProof/>
              <w:sz w:val="22"/>
            </w:rPr>
          </w:pPr>
          <w:r w:rsidRPr="006542CF">
            <w:rPr>
              <w:noProof/>
              <w:szCs w:val="24"/>
            </w:rPr>
            <w:t xml:space="preserve">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D27D60">
            <w:rPr>
              <w:noProof/>
              <w:szCs w:val="24"/>
            </w:rPr>
            <w:t>2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11</w:t>
          </w:r>
        </w:p>
      </w:tc>
    </w:tr>
  </w:tbl>
  <w:p w14:paraId="0E9827FE" w14:textId="4E721396" w:rsidR="003E10DC" w:rsidRDefault="003E10DC">
    <w:pPr>
      <w:pStyle w:val="Header"/>
      <w:rPr>
        <w:sz w:val="12"/>
        <w:lang w:val="sl-SI"/>
      </w:rPr>
    </w:pPr>
  </w:p>
  <w:p w14:paraId="7E4302D4" w14:textId="77777777" w:rsidR="003E10DC" w:rsidRDefault="003E10DC">
    <w:pPr>
      <w:pStyle w:val="Header"/>
      <w:rPr>
        <w:sz w:val="2"/>
        <w:lang w:val="sl-SI"/>
      </w:rPr>
    </w:pPr>
  </w:p>
  <w:p w14:paraId="6BD06AC3" w14:textId="77777777" w:rsidR="003E10DC" w:rsidRDefault="003E10DC">
    <w:pPr>
      <w:pStyle w:val="Header"/>
      <w:rPr>
        <w:sz w:val="2"/>
        <w:lang w:val="sl-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5E12450C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C862A87"/>
    <w:multiLevelType w:val="hybridMultilevel"/>
    <w:tmpl w:val="5F8E3E12"/>
    <w:lvl w:ilvl="0" w:tplc="92AC605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4D60BB"/>
    <w:multiLevelType w:val="singleLevel"/>
    <w:tmpl w:val="AE8A6C14"/>
    <w:lvl w:ilvl="0">
      <w:start w:val="1"/>
      <w:numFmt w:val="bullet"/>
      <w:pStyle w:val="Navodjenj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EC50401"/>
    <w:multiLevelType w:val="singleLevel"/>
    <w:tmpl w:val="AB2E7AF0"/>
    <w:lvl w:ilvl="0">
      <w:start w:val="1"/>
      <w:numFmt w:val="lowerLetter"/>
      <w:pStyle w:val="Nabrajanjeslova"/>
      <w:lvlText w:val="%1."/>
      <w:lvlJc w:val="left"/>
      <w:pPr>
        <w:tabs>
          <w:tab w:val="num" w:pos="1134"/>
        </w:tabs>
        <w:ind w:left="1134" w:hanging="397"/>
      </w:pPr>
    </w:lvl>
  </w:abstractNum>
  <w:abstractNum w:abstractNumId="4">
    <w:nsid w:val="534245BD"/>
    <w:multiLevelType w:val="hybridMultilevel"/>
    <w:tmpl w:val="69741372"/>
    <w:lvl w:ilvl="0" w:tplc="47528168"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E5C412D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4D66E7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D1EF01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420599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876C08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6B0174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7E0D11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7DCC6A4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3379"/>
    <w:rsid w:val="00001A8D"/>
    <w:rsid w:val="00001BAB"/>
    <w:rsid w:val="00002796"/>
    <w:rsid w:val="0000289F"/>
    <w:rsid w:val="000060F1"/>
    <w:rsid w:val="000067A8"/>
    <w:rsid w:val="0001019F"/>
    <w:rsid w:val="000101CF"/>
    <w:rsid w:val="000125EE"/>
    <w:rsid w:val="00013D9D"/>
    <w:rsid w:val="00014683"/>
    <w:rsid w:val="00017C53"/>
    <w:rsid w:val="0002359E"/>
    <w:rsid w:val="00023B22"/>
    <w:rsid w:val="0003012A"/>
    <w:rsid w:val="00030DEA"/>
    <w:rsid w:val="00037853"/>
    <w:rsid w:val="00041938"/>
    <w:rsid w:val="00042CF0"/>
    <w:rsid w:val="00042D24"/>
    <w:rsid w:val="000438B1"/>
    <w:rsid w:val="00045472"/>
    <w:rsid w:val="0004659E"/>
    <w:rsid w:val="00052A98"/>
    <w:rsid w:val="00055316"/>
    <w:rsid w:val="000643C9"/>
    <w:rsid w:val="000649BA"/>
    <w:rsid w:val="00065602"/>
    <w:rsid w:val="000732E0"/>
    <w:rsid w:val="000735DD"/>
    <w:rsid w:val="0007483D"/>
    <w:rsid w:val="00080C2D"/>
    <w:rsid w:val="00081587"/>
    <w:rsid w:val="0008218C"/>
    <w:rsid w:val="00084310"/>
    <w:rsid w:val="00085D5F"/>
    <w:rsid w:val="00087027"/>
    <w:rsid w:val="00093ADB"/>
    <w:rsid w:val="00093E38"/>
    <w:rsid w:val="000957F0"/>
    <w:rsid w:val="00096CA0"/>
    <w:rsid w:val="000A1356"/>
    <w:rsid w:val="000A3E4F"/>
    <w:rsid w:val="000C03DA"/>
    <w:rsid w:val="000C0EC4"/>
    <w:rsid w:val="000C4EC3"/>
    <w:rsid w:val="000C6CA1"/>
    <w:rsid w:val="000D0A12"/>
    <w:rsid w:val="000D33C7"/>
    <w:rsid w:val="000D4036"/>
    <w:rsid w:val="000E3493"/>
    <w:rsid w:val="000E3917"/>
    <w:rsid w:val="000E5787"/>
    <w:rsid w:val="000E76D8"/>
    <w:rsid w:val="000F153B"/>
    <w:rsid w:val="000F3E24"/>
    <w:rsid w:val="000F4B3E"/>
    <w:rsid w:val="000F5556"/>
    <w:rsid w:val="000F6E9A"/>
    <w:rsid w:val="0010099B"/>
    <w:rsid w:val="001044E1"/>
    <w:rsid w:val="00104975"/>
    <w:rsid w:val="00105C6C"/>
    <w:rsid w:val="00111B7D"/>
    <w:rsid w:val="00112DAF"/>
    <w:rsid w:val="00112EA4"/>
    <w:rsid w:val="001144AF"/>
    <w:rsid w:val="001162A4"/>
    <w:rsid w:val="00117BAC"/>
    <w:rsid w:val="00121EAA"/>
    <w:rsid w:val="001240DF"/>
    <w:rsid w:val="001274A1"/>
    <w:rsid w:val="001326AD"/>
    <w:rsid w:val="00136A04"/>
    <w:rsid w:val="00137A78"/>
    <w:rsid w:val="001406F1"/>
    <w:rsid w:val="00143C7A"/>
    <w:rsid w:val="00150605"/>
    <w:rsid w:val="00151026"/>
    <w:rsid w:val="001518EC"/>
    <w:rsid w:val="00161830"/>
    <w:rsid w:val="00161D66"/>
    <w:rsid w:val="00161ECF"/>
    <w:rsid w:val="00171452"/>
    <w:rsid w:val="001727E2"/>
    <w:rsid w:val="001729A1"/>
    <w:rsid w:val="00173DDD"/>
    <w:rsid w:val="001752E0"/>
    <w:rsid w:val="001761B2"/>
    <w:rsid w:val="0019069D"/>
    <w:rsid w:val="00191B28"/>
    <w:rsid w:val="00192EBB"/>
    <w:rsid w:val="001953FD"/>
    <w:rsid w:val="00195CCC"/>
    <w:rsid w:val="001A2150"/>
    <w:rsid w:val="001A3A52"/>
    <w:rsid w:val="001A47B1"/>
    <w:rsid w:val="001A78BA"/>
    <w:rsid w:val="001B4467"/>
    <w:rsid w:val="001B6A6C"/>
    <w:rsid w:val="001B7313"/>
    <w:rsid w:val="001C1EB1"/>
    <w:rsid w:val="001C37D7"/>
    <w:rsid w:val="001C4727"/>
    <w:rsid w:val="001C7D2A"/>
    <w:rsid w:val="001C7ED6"/>
    <w:rsid w:val="001D0844"/>
    <w:rsid w:val="001D4699"/>
    <w:rsid w:val="001D4DEA"/>
    <w:rsid w:val="001D4E90"/>
    <w:rsid w:val="001E3149"/>
    <w:rsid w:val="001E3D52"/>
    <w:rsid w:val="001E5275"/>
    <w:rsid w:val="001F380D"/>
    <w:rsid w:val="001F471C"/>
    <w:rsid w:val="00202C7B"/>
    <w:rsid w:val="002038DB"/>
    <w:rsid w:val="00210089"/>
    <w:rsid w:val="00210D3F"/>
    <w:rsid w:val="0021153F"/>
    <w:rsid w:val="00213C92"/>
    <w:rsid w:val="00216D7B"/>
    <w:rsid w:val="0021771F"/>
    <w:rsid w:val="002177FA"/>
    <w:rsid w:val="00220A13"/>
    <w:rsid w:val="00221EAF"/>
    <w:rsid w:val="002224AD"/>
    <w:rsid w:val="00224423"/>
    <w:rsid w:val="00226AB1"/>
    <w:rsid w:val="0023032C"/>
    <w:rsid w:val="00231170"/>
    <w:rsid w:val="00233676"/>
    <w:rsid w:val="002351DE"/>
    <w:rsid w:val="0023546C"/>
    <w:rsid w:val="0023665E"/>
    <w:rsid w:val="00241804"/>
    <w:rsid w:val="00245592"/>
    <w:rsid w:val="0024781C"/>
    <w:rsid w:val="00250159"/>
    <w:rsid w:val="0025375C"/>
    <w:rsid w:val="002540DB"/>
    <w:rsid w:val="0025605F"/>
    <w:rsid w:val="00257285"/>
    <w:rsid w:val="002609EA"/>
    <w:rsid w:val="00271320"/>
    <w:rsid w:val="00277182"/>
    <w:rsid w:val="002771FD"/>
    <w:rsid w:val="00280CFC"/>
    <w:rsid w:val="00282A83"/>
    <w:rsid w:val="002835A6"/>
    <w:rsid w:val="00291300"/>
    <w:rsid w:val="00293A19"/>
    <w:rsid w:val="00293EB4"/>
    <w:rsid w:val="00295F77"/>
    <w:rsid w:val="002977E7"/>
    <w:rsid w:val="002A2350"/>
    <w:rsid w:val="002A27CA"/>
    <w:rsid w:val="002A3F02"/>
    <w:rsid w:val="002A6189"/>
    <w:rsid w:val="002B0D90"/>
    <w:rsid w:val="002B11AF"/>
    <w:rsid w:val="002B2248"/>
    <w:rsid w:val="002B7980"/>
    <w:rsid w:val="002B7982"/>
    <w:rsid w:val="002C029D"/>
    <w:rsid w:val="002C19BC"/>
    <w:rsid w:val="002C2246"/>
    <w:rsid w:val="002C52FB"/>
    <w:rsid w:val="002D0F9B"/>
    <w:rsid w:val="002D1255"/>
    <w:rsid w:val="002D2785"/>
    <w:rsid w:val="002D5669"/>
    <w:rsid w:val="002D5B24"/>
    <w:rsid w:val="002D609D"/>
    <w:rsid w:val="002D61BB"/>
    <w:rsid w:val="002D651F"/>
    <w:rsid w:val="002D67C2"/>
    <w:rsid w:val="002D6C1E"/>
    <w:rsid w:val="002E1386"/>
    <w:rsid w:val="002E4485"/>
    <w:rsid w:val="002E6B65"/>
    <w:rsid w:val="002F1457"/>
    <w:rsid w:val="002F2088"/>
    <w:rsid w:val="002F2365"/>
    <w:rsid w:val="002F4B99"/>
    <w:rsid w:val="002F4C58"/>
    <w:rsid w:val="002F5028"/>
    <w:rsid w:val="002F5376"/>
    <w:rsid w:val="002F6EFE"/>
    <w:rsid w:val="0030214D"/>
    <w:rsid w:val="003027B2"/>
    <w:rsid w:val="00306F67"/>
    <w:rsid w:val="00310982"/>
    <w:rsid w:val="00310B5B"/>
    <w:rsid w:val="00314BE0"/>
    <w:rsid w:val="003159F2"/>
    <w:rsid w:val="00316A2B"/>
    <w:rsid w:val="00320CB8"/>
    <w:rsid w:val="00324474"/>
    <w:rsid w:val="003256C6"/>
    <w:rsid w:val="00325BED"/>
    <w:rsid w:val="00327667"/>
    <w:rsid w:val="00327EEB"/>
    <w:rsid w:val="0033106E"/>
    <w:rsid w:val="00331E2D"/>
    <w:rsid w:val="00332B4F"/>
    <w:rsid w:val="00333333"/>
    <w:rsid w:val="00333CF2"/>
    <w:rsid w:val="00336B49"/>
    <w:rsid w:val="003379C7"/>
    <w:rsid w:val="00337ADA"/>
    <w:rsid w:val="003429A3"/>
    <w:rsid w:val="00342C7F"/>
    <w:rsid w:val="003438D8"/>
    <w:rsid w:val="00345944"/>
    <w:rsid w:val="00345F12"/>
    <w:rsid w:val="00351E49"/>
    <w:rsid w:val="00352199"/>
    <w:rsid w:val="00352C6A"/>
    <w:rsid w:val="00354855"/>
    <w:rsid w:val="00357C78"/>
    <w:rsid w:val="00363BCB"/>
    <w:rsid w:val="00364193"/>
    <w:rsid w:val="00370A99"/>
    <w:rsid w:val="00370CBD"/>
    <w:rsid w:val="00371CFF"/>
    <w:rsid w:val="003721E2"/>
    <w:rsid w:val="0037323D"/>
    <w:rsid w:val="00377FAC"/>
    <w:rsid w:val="003800DD"/>
    <w:rsid w:val="003807DB"/>
    <w:rsid w:val="003822C5"/>
    <w:rsid w:val="00382510"/>
    <w:rsid w:val="00383A34"/>
    <w:rsid w:val="00384A70"/>
    <w:rsid w:val="00386714"/>
    <w:rsid w:val="00387286"/>
    <w:rsid w:val="00387868"/>
    <w:rsid w:val="00387CC4"/>
    <w:rsid w:val="003904D0"/>
    <w:rsid w:val="0039205D"/>
    <w:rsid w:val="00392CD7"/>
    <w:rsid w:val="003933AA"/>
    <w:rsid w:val="00396367"/>
    <w:rsid w:val="00397B9F"/>
    <w:rsid w:val="003A097E"/>
    <w:rsid w:val="003A0D0B"/>
    <w:rsid w:val="003A4877"/>
    <w:rsid w:val="003B04A2"/>
    <w:rsid w:val="003B1276"/>
    <w:rsid w:val="003B4933"/>
    <w:rsid w:val="003B4C54"/>
    <w:rsid w:val="003B4F91"/>
    <w:rsid w:val="003B7E62"/>
    <w:rsid w:val="003C3555"/>
    <w:rsid w:val="003C413D"/>
    <w:rsid w:val="003C7C07"/>
    <w:rsid w:val="003C7C7E"/>
    <w:rsid w:val="003D1B14"/>
    <w:rsid w:val="003D1B2F"/>
    <w:rsid w:val="003D2BDA"/>
    <w:rsid w:val="003D4A91"/>
    <w:rsid w:val="003E10DC"/>
    <w:rsid w:val="003E76FB"/>
    <w:rsid w:val="003E7DAB"/>
    <w:rsid w:val="003F2654"/>
    <w:rsid w:val="003F2915"/>
    <w:rsid w:val="003F3CB0"/>
    <w:rsid w:val="003F625D"/>
    <w:rsid w:val="003F6895"/>
    <w:rsid w:val="0040078F"/>
    <w:rsid w:val="00400CE8"/>
    <w:rsid w:val="00402170"/>
    <w:rsid w:val="00403282"/>
    <w:rsid w:val="004038EA"/>
    <w:rsid w:val="00405C00"/>
    <w:rsid w:val="004118C4"/>
    <w:rsid w:val="00411FD0"/>
    <w:rsid w:val="00412661"/>
    <w:rsid w:val="00417F0B"/>
    <w:rsid w:val="00421C85"/>
    <w:rsid w:val="0042370A"/>
    <w:rsid w:val="004246A0"/>
    <w:rsid w:val="00426A3A"/>
    <w:rsid w:val="00426B2B"/>
    <w:rsid w:val="00426B6F"/>
    <w:rsid w:val="004273F8"/>
    <w:rsid w:val="00427AC3"/>
    <w:rsid w:val="0043171E"/>
    <w:rsid w:val="00431F21"/>
    <w:rsid w:val="00433008"/>
    <w:rsid w:val="00437337"/>
    <w:rsid w:val="00440074"/>
    <w:rsid w:val="004446F4"/>
    <w:rsid w:val="004466EC"/>
    <w:rsid w:val="00450BC5"/>
    <w:rsid w:val="004510BA"/>
    <w:rsid w:val="00456DBE"/>
    <w:rsid w:val="00461086"/>
    <w:rsid w:val="0046213C"/>
    <w:rsid w:val="00464EA7"/>
    <w:rsid w:val="00465803"/>
    <w:rsid w:val="0046618B"/>
    <w:rsid w:val="00472F8B"/>
    <w:rsid w:val="004811AC"/>
    <w:rsid w:val="00481E14"/>
    <w:rsid w:val="0048201A"/>
    <w:rsid w:val="00482B50"/>
    <w:rsid w:val="00484EEC"/>
    <w:rsid w:val="00485EBD"/>
    <w:rsid w:val="00486630"/>
    <w:rsid w:val="00486EFD"/>
    <w:rsid w:val="00487606"/>
    <w:rsid w:val="0049174B"/>
    <w:rsid w:val="00495C5D"/>
    <w:rsid w:val="004974C7"/>
    <w:rsid w:val="004A1B04"/>
    <w:rsid w:val="004A2FB6"/>
    <w:rsid w:val="004A3E78"/>
    <w:rsid w:val="004A443D"/>
    <w:rsid w:val="004A5B07"/>
    <w:rsid w:val="004A6B80"/>
    <w:rsid w:val="004B1557"/>
    <w:rsid w:val="004B3176"/>
    <w:rsid w:val="004B6046"/>
    <w:rsid w:val="004B623F"/>
    <w:rsid w:val="004B6C53"/>
    <w:rsid w:val="004C0BD9"/>
    <w:rsid w:val="004C5A16"/>
    <w:rsid w:val="004C5A7D"/>
    <w:rsid w:val="004D009E"/>
    <w:rsid w:val="004D0132"/>
    <w:rsid w:val="004D0C34"/>
    <w:rsid w:val="004D1A6A"/>
    <w:rsid w:val="004D7C66"/>
    <w:rsid w:val="004E641E"/>
    <w:rsid w:val="004E7AD4"/>
    <w:rsid w:val="004F10C2"/>
    <w:rsid w:val="004F1BEA"/>
    <w:rsid w:val="004F1DFD"/>
    <w:rsid w:val="004F2EF3"/>
    <w:rsid w:val="004F4BF7"/>
    <w:rsid w:val="004F6174"/>
    <w:rsid w:val="004F72C1"/>
    <w:rsid w:val="004F74BD"/>
    <w:rsid w:val="00500FE6"/>
    <w:rsid w:val="00501BC1"/>
    <w:rsid w:val="00502B64"/>
    <w:rsid w:val="00504722"/>
    <w:rsid w:val="00505B1C"/>
    <w:rsid w:val="005160B0"/>
    <w:rsid w:val="005215B5"/>
    <w:rsid w:val="00522B33"/>
    <w:rsid w:val="00526A84"/>
    <w:rsid w:val="0052738D"/>
    <w:rsid w:val="005310BF"/>
    <w:rsid w:val="0053285F"/>
    <w:rsid w:val="00532BA8"/>
    <w:rsid w:val="005402BE"/>
    <w:rsid w:val="00541208"/>
    <w:rsid w:val="0054325E"/>
    <w:rsid w:val="00554A01"/>
    <w:rsid w:val="00555542"/>
    <w:rsid w:val="00555D35"/>
    <w:rsid w:val="00557D1C"/>
    <w:rsid w:val="00560446"/>
    <w:rsid w:val="00560726"/>
    <w:rsid w:val="00563E5C"/>
    <w:rsid w:val="00564DD1"/>
    <w:rsid w:val="00565D46"/>
    <w:rsid w:val="00572024"/>
    <w:rsid w:val="005728AF"/>
    <w:rsid w:val="00574D9C"/>
    <w:rsid w:val="005771E3"/>
    <w:rsid w:val="00580921"/>
    <w:rsid w:val="00583AE0"/>
    <w:rsid w:val="00587D1D"/>
    <w:rsid w:val="00587D49"/>
    <w:rsid w:val="0059268B"/>
    <w:rsid w:val="00594D91"/>
    <w:rsid w:val="0059723C"/>
    <w:rsid w:val="00597F5D"/>
    <w:rsid w:val="005A3257"/>
    <w:rsid w:val="005A3383"/>
    <w:rsid w:val="005A598D"/>
    <w:rsid w:val="005A5AE3"/>
    <w:rsid w:val="005A5E76"/>
    <w:rsid w:val="005A736C"/>
    <w:rsid w:val="005B0013"/>
    <w:rsid w:val="005B0F47"/>
    <w:rsid w:val="005B150C"/>
    <w:rsid w:val="005B2C88"/>
    <w:rsid w:val="005B39C5"/>
    <w:rsid w:val="005B4537"/>
    <w:rsid w:val="005B6374"/>
    <w:rsid w:val="005C053D"/>
    <w:rsid w:val="005C50A2"/>
    <w:rsid w:val="005C716E"/>
    <w:rsid w:val="005D0694"/>
    <w:rsid w:val="005D2761"/>
    <w:rsid w:val="005D4C05"/>
    <w:rsid w:val="005D69C5"/>
    <w:rsid w:val="005D72A0"/>
    <w:rsid w:val="005E0E10"/>
    <w:rsid w:val="005E40A7"/>
    <w:rsid w:val="005E43E6"/>
    <w:rsid w:val="005E4D11"/>
    <w:rsid w:val="005E6F16"/>
    <w:rsid w:val="005F264B"/>
    <w:rsid w:val="005F2EB2"/>
    <w:rsid w:val="005F3B6C"/>
    <w:rsid w:val="005F4BAA"/>
    <w:rsid w:val="005F5061"/>
    <w:rsid w:val="005F5DED"/>
    <w:rsid w:val="005F7AE7"/>
    <w:rsid w:val="006024EA"/>
    <w:rsid w:val="006103FB"/>
    <w:rsid w:val="00612480"/>
    <w:rsid w:val="0061338B"/>
    <w:rsid w:val="006168C1"/>
    <w:rsid w:val="006178A4"/>
    <w:rsid w:val="00620D4C"/>
    <w:rsid w:val="006260D5"/>
    <w:rsid w:val="00630F47"/>
    <w:rsid w:val="00630F59"/>
    <w:rsid w:val="00631392"/>
    <w:rsid w:val="0063611B"/>
    <w:rsid w:val="0064093E"/>
    <w:rsid w:val="00641C76"/>
    <w:rsid w:val="00642672"/>
    <w:rsid w:val="006438B1"/>
    <w:rsid w:val="00643E2F"/>
    <w:rsid w:val="006470F5"/>
    <w:rsid w:val="00650258"/>
    <w:rsid w:val="006502BE"/>
    <w:rsid w:val="00652A47"/>
    <w:rsid w:val="00653CE5"/>
    <w:rsid w:val="006542CF"/>
    <w:rsid w:val="0066081B"/>
    <w:rsid w:val="0066565D"/>
    <w:rsid w:val="00666690"/>
    <w:rsid w:val="00670582"/>
    <w:rsid w:val="00671FAE"/>
    <w:rsid w:val="00681360"/>
    <w:rsid w:val="00681818"/>
    <w:rsid w:val="00681CEE"/>
    <w:rsid w:val="00682F2A"/>
    <w:rsid w:val="0068314B"/>
    <w:rsid w:val="006911AE"/>
    <w:rsid w:val="00694108"/>
    <w:rsid w:val="0069443B"/>
    <w:rsid w:val="006966CA"/>
    <w:rsid w:val="006975F5"/>
    <w:rsid w:val="006A479C"/>
    <w:rsid w:val="006A4A30"/>
    <w:rsid w:val="006B31CB"/>
    <w:rsid w:val="006B6D63"/>
    <w:rsid w:val="006B7021"/>
    <w:rsid w:val="006C06EE"/>
    <w:rsid w:val="006C1104"/>
    <w:rsid w:val="006C3C7D"/>
    <w:rsid w:val="006C55EF"/>
    <w:rsid w:val="006C76A9"/>
    <w:rsid w:val="006D27FF"/>
    <w:rsid w:val="006D284D"/>
    <w:rsid w:val="006D46D7"/>
    <w:rsid w:val="006D7DE8"/>
    <w:rsid w:val="006E328E"/>
    <w:rsid w:val="006E3ED1"/>
    <w:rsid w:val="006E4F0D"/>
    <w:rsid w:val="006E505D"/>
    <w:rsid w:val="006E7072"/>
    <w:rsid w:val="006F5C28"/>
    <w:rsid w:val="006F6390"/>
    <w:rsid w:val="006F6FD4"/>
    <w:rsid w:val="006F75E7"/>
    <w:rsid w:val="007002E8"/>
    <w:rsid w:val="007020B7"/>
    <w:rsid w:val="00702E98"/>
    <w:rsid w:val="007051B1"/>
    <w:rsid w:val="00707891"/>
    <w:rsid w:val="00710802"/>
    <w:rsid w:val="007109C5"/>
    <w:rsid w:val="00712605"/>
    <w:rsid w:val="00717291"/>
    <w:rsid w:val="00723A0F"/>
    <w:rsid w:val="00727BCF"/>
    <w:rsid w:val="00731B35"/>
    <w:rsid w:val="00732DE2"/>
    <w:rsid w:val="00734F7C"/>
    <w:rsid w:val="007365E2"/>
    <w:rsid w:val="00742090"/>
    <w:rsid w:val="00742E47"/>
    <w:rsid w:val="00743BA2"/>
    <w:rsid w:val="00745FEF"/>
    <w:rsid w:val="00746594"/>
    <w:rsid w:val="00750554"/>
    <w:rsid w:val="00750E9E"/>
    <w:rsid w:val="007522BE"/>
    <w:rsid w:val="0075359F"/>
    <w:rsid w:val="007548EF"/>
    <w:rsid w:val="007573B9"/>
    <w:rsid w:val="00761870"/>
    <w:rsid w:val="00764CB9"/>
    <w:rsid w:val="007663A3"/>
    <w:rsid w:val="007707F6"/>
    <w:rsid w:val="00771246"/>
    <w:rsid w:val="00771ECA"/>
    <w:rsid w:val="007801B0"/>
    <w:rsid w:val="0078297F"/>
    <w:rsid w:val="00783FDE"/>
    <w:rsid w:val="007852D2"/>
    <w:rsid w:val="0079148D"/>
    <w:rsid w:val="0079489C"/>
    <w:rsid w:val="00796D0A"/>
    <w:rsid w:val="00797365"/>
    <w:rsid w:val="007A080C"/>
    <w:rsid w:val="007A3D41"/>
    <w:rsid w:val="007A3F79"/>
    <w:rsid w:val="007A4E45"/>
    <w:rsid w:val="007A631F"/>
    <w:rsid w:val="007A7B8E"/>
    <w:rsid w:val="007B2EFD"/>
    <w:rsid w:val="007B508A"/>
    <w:rsid w:val="007B5984"/>
    <w:rsid w:val="007B7248"/>
    <w:rsid w:val="007C0D6F"/>
    <w:rsid w:val="007C6651"/>
    <w:rsid w:val="007C68C3"/>
    <w:rsid w:val="007C79F0"/>
    <w:rsid w:val="007D173A"/>
    <w:rsid w:val="007D3108"/>
    <w:rsid w:val="007D3D06"/>
    <w:rsid w:val="007D5FBF"/>
    <w:rsid w:val="007D7569"/>
    <w:rsid w:val="007E1744"/>
    <w:rsid w:val="007E37D5"/>
    <w:rsid w:val="007E584F"/>
    <w:rsid w:val="007F04F2"/>
    <w:rsid w:val="007F0939"/>
    <w:rsid w:val="007F3283"/>
    <w:rsid w:val="007F5417"/>
    <w:rsid w:val="007F56E2"/>
    <w:rsid w:val="007F7AFE"/>
    <w:rsid w:val="007F7FAF"/>
    <w:rsid w:val="00800DB1"/>
    <w:rsid w:val="00803504"/>
    <w:rsid w:val="00803DD8"/>
    <w:rsid w:val="0080540F"/>
    <w:rsid w:val="0080587A"/>
    <w:rsid w:val="00807C0B"/>
    <w:rsid w:val="00811000"/>
    <w:rsid w:val="00811BFF"/>
    <w:rsid w:val="00816AA6"/>
    <w:rsid w:val="0082049A"/>
    <w:rsid w:val="00820733"/>
    <w:rsid w:val="00821750"/>
    <w:rsid w:val="008265CD"/>
    <w:rsid w:val="00826625"/>
    <w:rsid w:val="00827205"/>
    <w:rsid w:val="00830081"/>
    <w:rsid w:val="00831A22"/>
    <w:rsid w:val="008322DE"/>
    <w:rsid w:val="00832C61"/>
    <w:rsid w:val="0083362B"/>
    <w:rsid w:val="00833741"/>
    <w:rsid w:val="00835E2C"/>
    <w:rsid w:val="0083658B"/>
    <w:rsid w:val="00836ABE"/>
    <w:rsid w:val="008401CF"/>
    <w:rsid w:val="0084175D"/>
    <w:rsid w:val="008422D0"/>
    <w:rsid w:val="00845FE0"/>
    <w:rsid w:val="00847F49"/>
    <w:rsid w:val="008503A1"/>
    <w:rsid w:val="00850710"/>
    <w:rsid w:val="008525C5"/>
    <w:rsid w:val="00853379"/>
    <w:rsid w:val="008537C4"/>
    <w:rsid w:val="00854206"/>
    <w:rsid w:val="0086268A"/>
    <w:rsid w:val="0086732C"/>
    <w:rsid w:val="00867C16"/>
    <w:rsid w:val="0087009A"/>
    <w:rsid w:val="00871285"/>
    <w:rsid w:val="00872B16"/>
    <w:rsid w:val="00872CFE"/>
    <w:rsid w:val="0087570B"/>
    <w:rsid w:val="00877A6C"/>
    <w:rsid w:val="00880C02"/>
    <w:rsid w:val="00884000"/>
    <w:rsid w:val="008848AC"/>
    <w:rsid w:val="008863DC"/>
    <w:rsid w:val="00887B95"/>
    <w:rsid w:val="00887E5C"/>
    <w:rsid w:val="00894352"/>
    <w:rsid w:val="00894CD3"/>
    <w:rsid w:val="0089511C"/>
    <w:rsid w:val="0089649C"/>
    <w:rsid w:val="008973C3"/>
    <w:rsid w:val="00897C14"/>
    <w:rsid w:val="008A175F"/>
    <w:rsid w:val="008A225A"/>
    <w:rsid w:val="008B3D99"/>
    <w:rsid w:val="008B4212"/>
    <w:rsid w:val="008B77CE"/>
    <w:rsid w:val="008C00A1"/>
    <w:rsid w:val="008C020B"/>
    <w:rsid w:val="008C0DD1"/>
    <w:rsid w:val="008C330E"/>
    <w:rsid w:val="008C3800"/>
    <w:rsid w:val="008C3B5F"/>
    <w:rsid w:val="008C677C"/>
    <w:rsid w:val="008C6A2C"/>
    <w:rsid w:val="008C7551"/>
    <w:rsid w:val="008D4D91"/>
    <w:rsid w:val="008D5010"/>
    <w:rsid w:val="008D79DA"/>
    <w:rsid w:val="008E0D52"/>
    <w:rsid w:val="008E22A0"/>
    <w:rsid w:val="008E4B54"/>
    <w:rsid w:val="008E6514"/>
    <w:rsid w:val="008F25C6"/>
    <w:rsid w:val="008F6DF5"/>
    <w:rsid w:val="008F7CDE"/>
    <w:rsid w:val="00900874"/>
    <w:rsid w:val="00902BFF"/>
    <w:rsid w:val="00903821"/>
    <w:rsid w:val="009049F4"/>
    <w:rsid w:val="00904BE6"/>
    <w:rsid w:val="009057BA"/>
    <w:rsid w:val="0091089A"/>
    <w:rsid w:val="0091483C"/>
    <w:rsid w:val="00917362"/>
    <w:rsid w:val="009210CA"/>
    <w:rsid w:val="009218FF"/>
    <w:rsid w:val="009274C7"/>
    <w:rsid w:val="00931B20"/>
    <w:rsid w:val="00933F6B"/>
    <w:rsid w:val="00936C33"/>
    <w:rsid w:val="00937CB5"/>
    <w:rsid w:val="00941C1A"/>
    <w:rsid w:val="0094291C"/>
    <w:rsid w:val="0094431A"/>
    <w:rsid w:val="00944A37"/>
    <w:rsid w:val="00947016"/>
    <w:rsid w:val="0094730E"/>
    <w:rsid w:val="00947451"/>
    <w:rsid w:val="009475B8"/>
    <w:rsid w:val="00951B56"/>
    <w:rsid w:val="00954647"/>
    <w:rsid w:val="0095541E"/>
    <w:rsid w:val="00955C9A"/>
    <w:rsid w:val="00956457"/>
    <w:rsid w:val="009605A5"/>
    <w:rsid w:val="00960F84"/>
    <w:rsid w:val="009616DE"/>
    <w:rsid w:val="00961D07"/>
    <w:rsid w:val="00962D30"/>
    <w:rsid w:val="00963FC8"/>
    <w:rsid w:val="009640EF"/>
    <w:rsid w:val="009645AC"/>
    <w:rsid w:val="009662D5"/>
    <w:rsid w:val="00970A95"/>
    <w:rsid w:val="009730BB"/>
    <w:rsid w:val="00974AF6"/>
    <w:rsid w:val="009772BA"/>
    <w:rsid w:val="009778DE"/>
    <w:rsid w:val="00981A2A"/>
    <w:rsid w:val="009844F1"/>
    <w:rsid w:val="009852A5"/>
    <w:rsid w:val="00986B73"/>
    <w:rsid w:val="009A1E04"/>
    <w:rsid w:val="009B0085"/>
    <w:rsid w:val="009B5770"/>
    <w:rsid w:val="009B5922"/>
    <w:rsid w:val="009B6B29"/>
    <w:rsid w:val="009B7399"/>
    <w:rsid w:val="009B7952"/>
    <w:rsid w:val="009C2A9C"/>
    <w:rsid w:val="009C3EA5"/>
    <w:rsid w:val="009C472B"/>
    <w:rsid w:val="009C633A"/>
    <w:rsid w:val="009D101A"/>
    <w:rsid w:val="009D1E74"/>
    <w:rsid w:val="009D2146"/>
    <w:rsid w:val="009D42CD"/>
    <w:rsid w:val="009D6A70"/>
    <w:rsid w:val="009D7A6C"/>
    <w:rsid w:val="009E03A6"/>
    <w:rsid w:val="009E1036"/>
    <w:rsid w:val="009E74A2"/>
    <w:rsid w:val="009F15BA"/>
    <w:rsid w:val="009F3174"/>
    <w:rsid w:val="009F52D4"/>
    <w:rsid w:val="009F5714"/>
    <w:rsid w:val="009F7A83"/>
    <w:rsid w:val="00A00A4F"/>
    <w:rsid w:val="00A00C48"/>
    <w:rsid w:val="00A02E30"/>
    <w:rsid w:val="00A055FA"/>
    <w:rsid w:val="00A05DD9"/>
    <w:rsid w:val="00A05E28"/>
    <w:rsid w:val="00A06795"/>
    <w:rsid w:val="00A0736B"/>
    <w:rsid w:val="00A0741E"/>
    <w:rsid w:val="00A1187D"/>
    <w:rsid w:val="00A13EE6"/>
    <w:rsid w:val="00A13F7B"/>
    <w:rsid w:val="00A146A8"/>
    <w:rsid w:val="00A1502B"/>
    <w:rsid w:val="00A16CD3"/>
    <w:rsid w:val="00A213D4"/>
    <w:rsid w:val="00A2744A"/>
    <w:rsid w:val="00A3003F"/>
    <w:rsid w:val="00A32080"/>
    <w:rsid w:val="00A336EF"/>
    <w:rsid w:val="00A34AB3"/>
    <w:rsid w:val="00A36314"/>
    <w:rsid w:val="00A36BEA"/>
    <w:rsid w:val="00A37901"/>
    <w:rsid w:val="00A40351"/>
    <w:rsid w:val="00A4349C"/>
    <w:rsid w:val="00A43CDB"/>
    <w:rsid w:val="00A44D82"/>
    <w:rsid w:val="00A467D0"/>
    <w:rsid w:val="00A4690B"/>
    <w:rsid w:val="00A47E0D"/>
    <w:rsid w:val="00A52C6D"/>
    <w:rsid w:val="00A52FA0"/>
    <w:rsid w:val="00A536B0"/>
    <w:rsid w:val="00A53CAE"/>
    <w:rsid w:val="00A54144"/>
    <w:rsid w:val="00A5646D"/>
    <w:rsid w:val="00A57892"/>
    <w:rsid w:val="00A6003B"/>
    <w:rsid w:val="00A60CD0"/>
    <w:rsid w:val="00A62921"/>
    <w:rsid w:val="00A664AC"/>
    <w:rsid w:val="00A675DC"/>
    <w:rsid w:val="00A67D10"/>
    <w:rsid w:val="00A71031"/>
    <w:rsid w:val="00A73364"/>
    <w:rsid w:val="00A74A65"/>
    <w:rsid w:val="00A81396"/>
    <w:rsid w:val="00A82E5B"/>
    <w:rsid w:val="00A83E70"/>
    <w:rsid w:val="00A90C7F"/>
    <w:rsid w:val="00A90E4F"/>
    <w:rsid w:val="00AA23BF"/>
    <w:rsid w:val="00AA23E6"/>
    <w:rsid w:val="00AA3BD0"/>
    <w:rsid w:val="00AA5E20"/>
    <w:rsid w:val="00AA6BFC"/>
    <w:rsid w:val="00AB343B"/>
    <w:rsid w:val="00AB3A76"/>
    <w:rsid w:val="00AB56A4"/>
    <w:rsid w:val="00AB6E6C"/>
    <w:rsid w:val="00AC0217"/>
    <w:rsid w:val="00AC1EC3"/>
    <w:rsid w:val="00AC225B"/>
    <w:rsid w:val="00AC4AE5"/>
    <w:rsid w:val="00AD3883"/>
    <w:rsid w:val="00AD61D4"/>
    <w:rsid w:val="00AD6973"/>
    <w:rsid w:val="00AE401B"/>
    <w:rsid w:val="00AE4579"/>
    <w:rsid w:val="00AF0507"/>
    <w:rsid w:val="00B03F58"/>
    <w:rsid w:val="00B0470F"/>
    <w:rsid w:val="00B05F3D"/>
    <w:rsid w:val="00B07B0A"/>
    <w:rsid w:val="00B127DC"/>
    <w:rsid w:val="00B1366E"/>
    <w:rsid w:val="00B14B90"/>
    <w:rsid w:val="00B152C8"/>
    <w:rsid w:val="00B15702"/>
    <w:rsid w:val="00B16131"/>
    <w:rsid w:val="00B225C0"/>
    <w:rsid w:val="00B253F3"/>
    <w:rsid w:val="00B27267"/>
    <w:rsid w:val="00B305DB"/>
    <w:rsid w:val="00B3350E"/>
    <w:rsid w:val="00B33A4E"/>
    <w:rsid w:val="00B346FB"/>
    <w:rsid w:val="00B34B0C"/>
    <w:rsid w:val="00B36F86"/>
    <w:rsid w:val="00B41513"/>
    <w:rsid w:val="00B4307A"/>
    <w:rsid w:val="00B438D0"/>
    <w:rsid w:val="00B43A2B"/>
    <w:rsid w:val="00B466B0"/>
    <w:rsid w:val="00B471E4"/>
    <w:rsid w:val="00B56DDB"/>
    <w:rsid w:val="00B62830"/>
    <w:rsid w:val="00B63C27"/>
    <w:rsid w:val="00B64E67"/>
    <w:rsid w:val="00B6682A"/>
    <w:rsid w:val="00B70126"/>
    <w:rsid w:val="00B74768"/>
    <w:rsid w:val="00B75606"/>
    <w:rsid w:val="00B764A2"/>
    <w:rsid w:val="00B77BE6"/>
    <w:rsid w:val="00B86614"/>
    <w:rsid w:val="00B910C4"/>
    <w:rsid w:val="00B91389"/>
    <w:rsid w:val="00B9544E"/>
    <w:rsid w:val="00B96D8D"/>
    <w:rsid w:val="00B96EF1"/>
    <w:rsid w:val="00BA20E6"/>
    <w:rsid w:val="00BA74DF"/>
    <w:rsid w:val="00BA7D8B"/>
    <w:rsid w:val="00BB1C04"/>
    <w:rsid w:val="00BB5464"/>
    <w:rsid w:val="00BC04B4"/>
    <w:rsid w:val="00BC0DEA"/>
    <w:rsid w:val="00BC6757"/>
    <w:rsid w:val="00BC6DBB"/>
    <w:rsid w:val="00BD159D"/>
    <w:rsid w:val="00BD178B"/>
    <w:rsid w:val="00BD28CD"/>
    <w:rsid w:val="00BD5543"/>
    <w:rsid w:val="00BD5C98"/>
    <w:rsid w:val="00BD725F"/>
    <w:rsid w:val="00BD74BE"/>
    <w:rsid w:val="00BE1079"/>
    <w:rsid w:val="00BE3E81"/>
    <w:rsid w:val="00BE5756"/>
    <w:rsid w:val="00BF2C46"/>
    <w:rsid w:val="00BF5650"/>
    <w:rsid w:val="00BF6053"/>
    <w:rsid w:val="00BF63A4"/>
    <w:rsid w:val="00C00E3B"/>
    <w:rsid w:val="00C02D54"/>
    <w:rsid w:val="00C078AF"/>
    <w:rsid w:val="00C10364"/>
    <w:rsid w:val="00C13FC8"/>
    <w:rsid w:val="00C14BDB"/>
    <w:rsid w:val="00C14FF4"/>
    <w:rsid w:val="00C15211"/>
    <w:rsid w:val="00C30C9E"/>
    <w:rsid w:val="00C33EE3"/>
    <w:rsid w:val="00C37E80"/>
    <w:rsid w:val="00C41BD1"/>
    <w:rsid w:val="00C45D34"/>
    <w:rsid w:val="00C45DF6"/>
    <w:rsid w:val="00C524F5"/>
    <w:rsid w:val="00C52A22"/>
    <w:rsid w:val="00C53098"/>
    <w:rsid w:val="00C53A2C"/>
    <w:rsid w:val="00C57B2A"/>
    <w:rsid w:val="00C61AD0"/>
    <w:rsid w:val="00C70238"/>
    <w:rsid w:val="00C70A14"/>
    <w:rsid w:val="00C70AFA"/>
    <w:rsid w:val="00C713B4"/>
    <w:rsid w:val="00C72F80"/>
    <w:rsid w:val="00C74322"/>
    <w:rsid w:val="00C7793F"/>
    <w:rsid w:val="00C82F99"/>
    <w:rsid w:val="00C83456"/>
    <w:rsid w:val="00C84261"/>
    <w:rsid w:val="00C903AB"/>
    <w:rsid w:val="00C908F5"/>
    <w:rsid w:val="00C930AE"/>
    <w:rsid w:val="00C93C3D"/>
    <w:rsid w:val="00C94311"/>
    <w:rsid w:val="00C94732"/>
    <w:rsid w:val="00C94A15"/>
    <w:rsid w:val="00C94D43"/>
    <w:rsid w:val="00C97910"/>
    <w:rsid w:val="00CA3003"/>
    <w:rsid w:val="00CA3A2B"/>
    <w:rsid w:val="00CA4380"/>
    <w:rsid w:val="00CA52A2"/>
    <w:rsid w:val="00CA7AC1"/>
    <w:rsid w:val="00CB256B"/>
    <w:rsid w:val="00CB26CA"/>
    <w:rsid w:val="00CB2A4B"/>
    <w:rsid w:val="00CB4343"/>
    <w:rsid w:val="00CB54C0"/>
    <w:rsid w:val="00CB7392"/>
    <w:rsid w:val="00CB7637"/>
    <w:rsid w:val="00CC4790"/>
    <w:rsid w:val="00CC497C"/>
    <w:rsid w:val="00CD0330"/>
    <w:rsid w:val="00CD1096"/>
    <w:rsid w:val="00CD2C75"/>
    <w:rsid w:val="00CD5051"/>
    <w:rsid w:val="00CD5912"/>
    <w:rsid w:val="00CD6207"/>
    <w:rsid w:val="00CE3204"/>
    <w:rsid w:val="00CE3554"/>
    <w:rsid w:val="00CE48ED"/>
    <w:rsid w:val="00CF382F"/>
    <w:rsid w:val="00CF3CC9"/>
    <w:rsid w:val="00CF4E4D"/>
    <w:rsid w:val="00CF4FB5"/>
    <w:rsid w:val="00D00D28"/>
    <w:rsid w:val="00D0176C"/>
    <w:rsid w:val="00D037C5"/>
    <w:rsid w:val="00D054FB"/>
    <w:rsid w:val="00D078B6"/>
    <w:rsid w:val="00D10115"/>
    <w:rsid w:val="00D13DE2"/>
    <w:rsid w:val="00D2189A"/>
    <w:rsid w:val="00D23022"/>
    <w:rsid w:val="00D24EA2"/>
    <w:rsid w:val="00D251D2"/>
    <w:rsid w:val="00D27D60"/>
    <w:rsid w:val="00D34207"/>
    <w:rsid w:val="00D3499B"/>
    <w:rsid w:val="00D357D4"/>
    <w:rsid w:val="00D3648C"/>
    <w:rsid w:val="00D3652C"/>
    <w:rsid w:val="00D36A04"/>
    <w:rsid w:val="00D4132A"/>
    <w:rsid w:val="00D43955"/>
    <w:rsid w:val="00D44662"/>
    <w:rsid w:val="00D45D1F"/>
    <w:rsid w:val="00D5650B"/>
    <w:rsid w:val="00D61BE9"/>
    <w:rsid w:val="00D64B6E"/>
    <w:rsid w:val="00D65256"/>
    <w:rsid w:val="00D660B8"/>
    <w:rsid w:val="00D67CBB"/>
    <w:rsid w:val="00D72FAD"/>
    <w:rsid w:val="00D80337"/>
    <w:rsid w:val="00D81110"/>
    <w:rsid w:val="00D826E4"/>
    <w:rsid w:val="00D865CE"/>
    <w:rsid w:val="00D867F2"/>
    <w:rsid w:val="00D9307D"/>
    <w:rsid w:val="00D95993"/>
    <w:rsid w:val="00DA0D15"/>
    <w:rsid w:val="00DA6535"/>
    <w:rsid w:val="00DB166D"/>
    <w:rsid w:val="00DB6D5C"/>
    <w:rsid w:val="00DB6FD9"/>
    <w:rsid w:val="00DB7C02"/>
    <w:rsid w:val="00DC3CEB"/>
    <w:rsid w:val="00DC4DAE"/>
    <w:rsid w:val="00DC5B7F"/>
    <w:rsid w:val="00DD08F9"/>
    <w:rsid w:val="00DD33DD"/>
    <w:rsid w:val="00DD4143"/>
    <w:rsid w:val="00DD49A0"/>
    <w:rsid w:val="00DD7588"/>
    <w:rsid w:val="00DE4592"/>
    <w:rsid w:val="00DE56A2"/>
    <w:rsid w:val="00DF0954"/>
    <w:rsid w:val="00DF0B5D"/>
    <w:rsid w:val="00DF264B"/>
    <w:rsid w:val="00DF452C"/>
    <w:rsid w:val="00DF4A2C"/>
    <w:rsid w:val="00DF4FBB"/>
    <w:rsid w:val="00DF52B0"/>
    <w:rsid w:val="00E00D1A"/>
    <w:rsid w:val="00E03977"/>
    <w:rsid w:val="00E03D4E"/>
    <w:rsid w:val="00E04118"/>
    <w:rsid w:val="00E0599F"/>
    <w:rsid w:val="00E132C6"/>
    <w:rsid w:val="00E15AED"/>
    <w:rsid w:val="00E16BCA"/>
    <w:rsid w:val="00E21B92"/>
    <w:rsid w:val="00E257EF"/>
    <w:rsid w:val="00E27A5B"/>
    <w:rsid w:val="00E30038"/>
    <w:rsid w:val="00E30A3F"/>
    <w:rsid w:val="00E32F52"/>
    <w:rsid w:val="00E33261"/>
    <w:rsid w:val="00E34529"/>
    <w:rsid w:val="00E348DF"/>
    <w:rsid w:val="00E35AB9"/>
    <w:rsid w:val="00E3715A"/>
    <w:rsid w:val="00E37753"/>
    <w:rsid w:val="00E42E08"/>
    <w:rsid w:val="00E433B8"/>
    <w:rsid w:val="00E4441A"/>
    <w:rsid w:val="00E44AF2"/>
    <w:rsid w:val="00E4555E"/>
    <w:rsid w:val="00E51D4D"/>
    <w:rsid w:val="00E564B3"/>
    <w:rsid w:val="00E56B13"/>
    <w:rsid w:val="00E606A6"/>
    <w:rsid w:val="00E636A5"/>
    <w:rsid w:val="00E733AF"/>
    <w:rsid w:val="00E7664D"/>
    <w:rsid w:val="00E80A8E"/>
    <w:rsid w:val="00E81D9A"/>
    <w:rsid w:val="00E8439C"/>
    <w:rsid w:val="00E87BA5"/>
    <w:rsid w:val="00E91EF6"/>
    <w:rsid w:val="00E971C4"/>
    <w:rsid w:val="00E9797D"/>
    <w:rsid w:val="00EA0EBB"/>
    <w:rsid w:val="00EA1C43"/>
    <w:rsid w:val="00EA2355"/>
    <w:rsid w:val="00EA5F58"/>
    <w:rsid w:val="00EA5F5B"/>
    <w:rsid w:val="00EA6FCF"/>
    <w:rsid w:val="00EA7C1E"/>
    <w:rsid w:val="00EB265F"/>
    <w:rsid w:val="00EB62EE"/>
    <w:rsid w:val="00EC0EC0"/>
    <w:rsid w:val="00EC4053"/>
    <w:rsid w:val="00EC691C"/>
    <w:rsid w:val="00EC6ACC"/>
    <w:rsid w:val="00ED11CA"/>
    <w:rsid w:val="00ED1B36"/>
    <w:rsid w:val="00ED45D0"/>
    <w:rsid w:val="00EE5092"/>
    <w:rsid w:val="00EF0469"/>
    <w:rsid w:val="00EF47A6"/>
    <w:rsid w:val="00EF5F0D"/>
    <w:rsid w:val="00F019FB"/>
    <w:rsid w:val="00F025AE"/>
    <w:rsid w:val="00F06C39"/>
    <w:rsid w:val="00F0701E"/>
    <w:rsid w:val="00F07BEF"/>
    <w:rsid w:val="00F11153"/>
    <w:rsid w:val="00F124E5"/>
    <w:rsid w:val="00F144BD"/>
    <w:rsid w:val="00F17446"/>
    <w:rsid w:val="00F1763A"/>
    <w:rsid w:val="00F17881"/>
    <w:rsid w:val="00F213C1"/>
    <w:rsid w:val="00F2274D"/>
    <w:rsid w:val="00F22D02"/>
    <w:rsid w:val="00F238EB"/>
    <w:rsid w:val="00F243CB"/>
    <w:rsid w:val="00F31CD3"/>
    <w:rsid w:val="00F419E8"/>
    <w:rsid w:val="00F461CE"/>
    <w:rsid w:val="00F5299D"/>
    <w:rsid w:val="00F5332E"/>
    <w:rsid w:val="00F57BBB"/>
    <w:rsid w:val="00F6171D"/>
    <w:rsid w:val="00F666CF"/>
    <w:rsid w:val="00F67A30"/>
    <w:rsid w:val="00F71631"/>
    <w:rsid w:val="00F721AE"/>
    <w:rsid w:val="00F733F1"/>
    <w:rsid w:val="00F808B1"/>
    <w:rsid w:val="00F83EE4"/>
    <w:rsid w:val="00F868E7"/>
    <w:rsid w:val="00F87AB4"/>
    <w:rsid w:val="00F87AF1"/>
    <w:rsid w:val="00F87CDB"/>
    <w:rsid w:val="00F91E26"/>
    <w:rsid w:val="00FA2913"/>
    <w:rsid w:val="00FA3681"/>
    <w:rsid w:val="00FA71FB"/>
    <w:rsid w:val="00FB215D"/>
    <w:rsid w:val="00FB2D4F"/>
    <w:rsid w:val="00FB3AB0"/>
    <w:rsid w:val="00FB44BA"/>
    <w:rsid w:val="00FB6408"/>
    <w:rsid w:val="00FC3153"/>
    <w:rsid w:val="00FC750B"/>
    <w:rsid w:val="00FC781F"/>
    <w:rsid w:val="00FD11DA"/>
    <w:rsid w:val="00FD4422"/>
    <w:rsid w:val="00FD6BA8"/>
    <w:rsid w:val="00FE18A6"/>
    <w:rsid w:val="00FE3011"/>
    <w:rsid w:val="00FE58F1"/>
    <w:rsid w:val="00FE6FB1"/>
    <w:rsid w:val="00FF2506"/>
    <w:rsid w:val="00FF3489"/>
    <w:rsid w:val="00FF6284"/>
    <w:rsid w:val="00FF632D"/>
    <w:rsid w:val="00FF79F7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A8581C"/>
  <w15:docId w15:val="{19F94DD9-55DB-473E-A8B4-D910AEDB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2B"/>
    <w:pPr>
      <w:jc w:val="center"/>
    </w:pPr>
    <w:rPr>
      <w:sz w:val="24"/>
    </w:rPr>
  </w:style>
  <w:style w:type="paragraph" w:styleId="Heading1">
    <w:name w:val="heading 1"/>
    <w:aliases w:val="Stil 1"/>
    <w:basedOn w:val="Normal"/>
    <w:next w:val="Normal"/>
    <w:link w:val="Heading1Char"/>
    <w:qFormat/>
    <w:rsid w:val="00B43A2B"/>
    <w:pPr>
      <w:keepNext/>
      <w:numPr>
        <w:numId w:val="1"/>
      </w:numPr>
      <w:spacing w:before="240"/>
      <w:outlineLvl w:val="0"/>
    </w:pPr>
    <w:rPr>
      <w:b/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B43A2B"/>
    <w:pPr>
      <w:keepNext/>
      <w:numPr>
        <w:ilvl w:val="1"/>
        <w:numId w:val="2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B43A2B"/>
    <w:pPr>
      <w:keepNext/>
      <w:numPr>
        <w:ilvl w:val="2"/>
        <w:numId w:val="3"/>
      </w:numPr>
      <w:spacing w:before="120"/>
      <w:jc w:val="both"/>
      <w:outlineLvl w:val="2"/>
    </w:pPr>
  </w:style>
  <w:style w:type="paragraph" w:styleId="Heading4">
    <w:name w:val="heading 4"/>
    <w:aliases w:val="Stil 1.1.1.1"/>
    <w:basedOn w:val="Heading3"/>
    <w:next w:val="Normal"/>
    <w:link w:val="Heading4Char"/>
    <w:autoRedefine/>
    <w:qFormat/>
    <w:rsid w:val="00B43A2B"/>
    <w:pPr>
      <w:numPr>
        <w:ilvl w:val="3"/>
        <w:numId w:val="1"/>
      </w:numPr>
      <w:outlineLvl w:val="3"/>
    </w:pPr>
    <w:rPr>
      <w:bCs/>
    </w:rPr>
  </w:style>
  <w:style w:type="paragraph" w:styleId="Heading5">
    <w:name w:val="heading 5"/>
    <w:basedOn w:val="Normal"/>
    <w:next w:val="Normal"/>
    <w:qFormat/>
    <w:rsid w:val="00B43A2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B43A2B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B43A2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B43A2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B43A2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t">
    <w:name w:val="Tekst"/>
    <w:basedOn w:val="Normal"/>
    <w:rsid w:val="00B43A2B"/>
    <w:pPr>
      <w:ind w:left="510"/>
      <w:jc w:val="both"/>
    </w:pPr>
  </w:style>
  <w:style w:type="paragraph" w:customStyle="1" w:styleId="Dijagram2">
    <w:name w:val="Dijagram2"/>
    <w:basedOn w:val="Normal"/>
    <w:rsid w:val="00B43A2B"/>
    <w:pPr>
      <w:spacing w:before="400"/>
      <w:ind w:left="113"/>
      <w:jc w:val="both"/>
    </w:pPr>
  </w:style>
  <w:style w:type="paragraph" w:customStyle="1" w:styleId="style1">
    <w:name w:val="style1"/>
    <w:basedOn w:val="Normal"/>
    <w:rsid w:val="00B43A2B"/>
    <w:pPr>
      <w:ind w:left="113"/>
    </w:pPr>
  </w:style>
  <w:style w:type="paragraph" w:styleId="Header">
    <w:name w:val="header"/>
    <w:basedOn w:val="Normal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Dijagram1">
    <w:name w:val="Dijagram1"/>
    <w:basedOn w:val="Normal"/>
    <w:rsid w:val="00B43A2B"/>
    <w:pPr>
      <w:ind w:left="113"/>
    </w:pPr>
  </w:style>
  <w:style w:type="paragraph" w:customStyle="1" w:styleId="Dokument">
    <w:name w:val="Dokument"/>
    <w:basedOn w:val="Normal"/>
    <w:rsid w:val="00B43A2B"/>
    <w:pPr>
      <w:ind w:left="57"/>
    </w:pPr>
    <w:rPr>
      <w:sz w:val="22"/>
    </w:rPr>
  </w:style>
  <w:style w:type="paragraph" w:styleId="Footer">
    <w:name w:val="footer"/>
    <w:basedOn w:val="Normal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Nabrajanje">
    <w:name w:val="Nabrajanje"/>
    <w:basedOn w:val="Normal"/>
    <w:rsid w:val="00B43A2B"/>
    <w:pPr>
      <w:spacing w:before="60" w:after="60"/>
      <w:ind w:left="981" w:hanging="357"/>
    </w:pPr>
  </w:style>
  <w:style w:type="paragraph" w:customStyle="1" w:styleId="Navodjenje">
    <w:name w:val="Navodjenje"/>
    <w:basedOn w:val="Normal"/>
    <w:rsid w:val="00B43A2B"/>
    <w:pPr>
      <w:numPr>
        <w:numId w:val="4"/>
      </w:numPr>
      <w:spacing w:before="60" w:after="60"/>
      <w:ind w:left="681" w:hanging="284"/>
      <w:jc w:val="both"/>
    </w:pPr>
  </w:style>
  <w:style w:type="paragraph" w:customStyle="1" w:styleId="aktivnost2">
    <w:name w:val="aktivnost2"/>
    <w:basedOn w:val="Normal"/>
    <w:rsid w:val="00B43A2B"/>
    <w:pPr>
      <w:ind w:left="113"/>
    </w:pPr>
    <w:rPr>
      <w:sz w:val="22"/>
    </w:rPr>
  </w:style>
  <w:style w:type="paragraph" w:customStyle="1" w:styleId="tabela">
    <w:name w:val="tabela"/>
    <w:basedOn w:val="Normal"/>
    <w:autoRedefine/>
    <w:rsid w:val="00897C14"/>
    <w:rPr>
      <w:szCs w:val="24"/>
      <w:lang w:val="sl-SI"/>
    </w:rPr>
  </w:style>
  <w:style w:type="character" w:styleId="PageNumber">
    <w:name w:val="page number"/>
    <w:rsid w:val="00B43A2B"/>
    <w:rPr>
      <w:rFonts w:ascii="Times New Roman" w:hAnsi="Times New Roman"/>
      <w:sz w:val="18"/>
    </w:rPr>
  </w:style>
  <w:style w:type="character" w:styleId="CommentReference">
    <w:name w:val="annotation reference"/>
    <w:semiHidden/>
    <w:rsid w:val="00B43A2B"/>
    <w:rPr>
      <w:sz w:val="16"/>
    </w:rPr>
  </w:style>
  <w:style w:type="paragraph" w:customStyle="1" w:styleId="Nabrajanjeslova">
    <w:name w:val="Nabrajanje slova"/>
    <w:basedOn w:val="Normal"/>
    <w:rsid w:val="00B43A2B"/>
    <w:pPr>
      <w:keepNext/>
      <w:numPr>
        <w:numId w:val="5"/>
      </w:numPr>
      <w:ind w:right="57"/>
      <w:jc w:val="both"/>
    </w:pPr>
    <w:rPr>
      <w:sz w:val="26"/>
      <w:lang w:val="sr-Latn-CS"/>
    </w:rPr>
  </w:style>
  <w:style w:type="paragraph" w:customStyle="1" w:styleId="Aktivnost">
    <w:name w:val="Aktivnost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">
    <w:name w:val="Aktivnost1"/>
    <w:link w:val="Aktivnost1Char"/>
    <w:rsid w:val="00B43A2B"/>
    <w:pPr>
      <w:jc w:val="center"/>
    </w:pPr>
    <w:rPr>
      <w:rFonts w:ascii="HelveticaPlain" w:hAnsi="HelveticaPlain"/>
    </w:rPr>
  </w:style>
  <w:style w:type="paragraph" w:customStyle="1" w:styleId="Aktivnost20">
    <w:name w:val="Aktivnost2"/>
    <w:rsid w:val="00B43A2B"/>
    <w:pPr>
      <w:jc w:val="center"/>
    </w:pPr>
    <w:rPr>
      <w:rFonts w:ascii="HelveticaPlain" w:hAnsi="HelveticaPlain"/>
    </w:rPr>
  </w:style>
  <w:style w:type="paragraph" w:customStyle="1" w:styleId="Aktivnost3">
    <w:name w:val="Aktivnost3"/>
    <w:rsid w:val="00B43A2B"/>
    <w:pPr>
      <w:jc w:val="center"/>
    </w:pPr>
    <w:rPr>
      <w:rFonts w:ascii="HelveticaPlain" w:hAnsi="HelveticaPlain"/>
    </w:rPr>
  </w:style>
  <w:style w:type="paragraph" w:customStyle="1" w:styleId="dok1">
    <w:name w:val="dok1"/>
    <w:rsid w:val="00B43A2B"/>
    <w:pPr>
      <w:jc w:val="center"/>
    </w:pPr>
    <w:rPr>
      <w:rFonts w:ascii="HelveticaPlain" w:hAnsi="HelveticaPlain"/>
    </w:rPr>
  </w:style>
  <w:style w:type="paragraph" w:customStyle="1" w:styleId="dok2">
    <w:name w:val="dok2"/>
    <w:rsid w:val="00B43A2B"/>
    <w:pPr>
      <w:jc w:val="center"/>
    </w:pPr>
    <w:rPr>
      <w:rFonts w:ascii="HelveticaPlain" w:hAnsi="HelveticaPlain"/>
    </w:rPr>
  </w:style>
  <w:style w:type="paragraph" w:customStyle="1" w:styleId="Kraj">
    <w:name w:val="Kraj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">
    <w:name w:val="Kraj1"/>
    <w:rsid w:val="00B43A2B"/>
    <w:pPr>
      <w:jc w:val="center"/>
    </w:pPr>
    <w:rPr>
      <w:rFonts w:ascii="HelveticaPlain" w:hAnsi="HelveticaPlain"/>
    </w:rPr>
  </w:style>
  <w:style w:type="paragraph" w:customStyle="1" w:styleId="Krug">
    <w:name w:val="Krug"/>
    <w:rsid w:val="00B43A2B"/>
    <w:pPr>
      <w:jc w:val="center"/>
    </w:pPr>
    <w:rPr>
      <w:rFonts w:ascii="HelveticaPlain" w:hAnsi="HelveticaPlain"/>
    </w:rPr>
  </w:style>
  <w:style w:type="paragraph" w:customStyle="1" w:styleId="NastavakDijagrama">
    <w:name w:val="NastavakDijagram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">
    <w:name w:val="NastavakDijagrama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">
    <w:name w:val="Odluk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">
    <w:name w:val="Odluka1"/>
    <w:rsid w:val="00B43A2B"/>
    <w:pPr>
      <w:jc w:val="center"/>
    </w:pPr>
    <w:rPr>
      <w:rFonts w:ascii="HelveticaPlain" w:hAnsi="HelveticaPlain"/>
    </w:rPr>
  </w:style>
  <w:style w:type="paragraph" w:customStyle="1" w:styleId="Odluka2">
    <w:name w:val="Odluka2"/>
    <w:rsid w:val="00B43A2B"/>
    <w:pPr>
      <w:jc w:val="center"/>
    </w:pPr>
    <w:rPr>
      <w:rFonts w:ascii="HelveticaPlain" w:hAnsi="HelveticaPlain"/>
    </w:rPr>
  </w:style>
  <w:style w:type="paragraph" w:customStyle="1" w:styleId="Odluka3">
    <w:name w:val="Odluka3"/>
    <w:rsid w:val="00B43A2B"/>
    <w:pPr>
      <w:jc w:val="center"/>
    </w:pPr>
    <w:rPr>
      <w:rFonts w:ascii="HelveticaPlain" w:hAnsi="HelveticaPlain"/>
    </w:rPr>
  </w:style>
  <w:style w:type="paragraph" w:customStyle="1" w:styleId="Pocetak">
    <w:name w:val="Pocetak"/>
    <w:rsid w:val="00B43A2B"/>
    <w:pPr>
      <w:spacing w:before="400"/>
      <w:ind w:left="113"/>
      <w:jc w:val="both"/>
    </w:pPr>
    <w:rPr>
      <w:sz w:val="24"/>
    </w:rPr>
  </w:style>
  <w:style w:type="paragraph" w:customStyle="1" w:styleId="Pocetak1">
    <w:name w:val="Pocetak1"/>
    <w:rsid w:val="00B43A2B"/>
    <w:pPr>
      <w:jc w:val="center"/>
    </w:pPr>
    <w:rPr>
      <w:rFonts w:ascii="HelveticaPlain" w:hAnsi="HelveticaPlain"/>
    </w:rPr>
  </w:style>
  <w:style w:type="paragraph" w:customStyle="1" w:styleId="Premoscavanjecelija">
    <w:name w:val="Premoscavanje celija"/>
    <w:rsid w:val="00B43A2B"/>
    <w:pPr>
      <w:jc w:val="center"/>
    </w:pPr>
    <w:rPr>
      <w:rFonts w:ascii="AEIQ.PFA" w:hAnsi="AEIQ.PFA"/>
    </w:rPr>
  </w:style>
  <w:style w:type="paragraph" w:customStyle="1" w:styleId="Sprega">
    <w:name w:val="Sprega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">
    <w:name w:val="Streldes"/>
    <w:rsid w:val="00B43A2B"/>
    <w:pPr>
      <w:jc w:val="center"/>
    </w:pPr>
    <w:rPr>
      <w:rFonts w:ascii="HelveticaPlain" w:hAnsi="HelveticaPlain"/>
    </w:rPr>
  </w:style>
  <w:style w:type="paragraph" w:customStyle="1" w:styleId="Streldes1">
    <w:name w:val="Streldes1"/>
    <w:rsid w:val="00B43A2B"/>
    <w:pPr>
      <w:jc w:val="center"/>
    </w:pPr>
    <w:rPr>
      <w:rFonts w:ascii="HelveticaPlain" w:hAnsi="HelveticaPlain"/>
    </w:rPr>
  </w:style>
  <w:style w:type="paragraph" w:customStyle="1" w:styleId="Strellev">
    <w:name w:val="Strellev"/>
    <w:rsid w:val="00B43A2B"/>
    <w:pPr>
      <w:jc w:val="center"/>
    </w:pPr>
    <w:rPr>
      <w:rFonts w:ascii="HelveticaPlain" w:hAnsi="HelveticaPlain"/>
    </w:rPr>
  </w:style>
  <w:style w:type="paragraph" w:customStyle="1" w:styleId="Aktivnost4">
    <w:name w:val="Aktivnost4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1">
    <w:name w:val="Aktivnost11"/>
    <w:rsid w:val="00B43A2B"/>
    <w:pPr>
      <w:jc w:val="center"/>
    </w:pPr>
    <w:rPr>
      <w:rFonts w:ascii="HelveticaPlain" w:hAnsi="HelveticaPlain"/>
    </w:rPr>
  </w:style>
  <w:style w:type="paragraph" w:customStyle="1" w:styleId="Aktivnost21">
    <w:name w:val="Aktivnost21"/>
    <w:rsid w:val="00B43A2B"/>
    <w:pPr>
      <w:jc w:val="center"/>
    </w:pPr>
    <w:rPr>
      <w:rFonts w:ascii="HelveticaPlain" w:hAnsi="HelveticaPlain"/>
    </w:rPr>
  </w:style>
  <w:style w:type="paragraph" w:customStyle="1" w:styleId="Aktivnost31">
    <w:name w:val="Aktivnost31"/>
    <w:rsid w:val="00B43A2B"/>
    <w:pPr>
      <w:jc w:val="center"/>
    </w:pPr>
    <w:rPr>
      <w:rFonts w:ascii="HelveticaPlain" w:hAnsi="HelveticaPlain"/>
    </w:rPr>
  </w:style>
  <w:style w:type="paragraph" w:customStyle="1" w:styleId="dok11">
    <w:name w:val="dok11"/>
    <w:rsid w:val="00B43A2B"/>
    <w:pPr>
      <w:jc w:val="center"/>
    </w:pPr>
    <w:rPr>
      <w:rFonts w:ascii="HelveticaPlain" w:hAnsi="HelveticaPlain"/>
    </w:rPr>
  </w:style>
  <w:style w:type="paragraph" w:customStyle="1" w:styleId="dok21">
    <w:name w:val="dok21"/>
    <w:rsid w:val="00B43A2B"/>
    <w:pPr>
      <w:jc w:val="center"/>
    </w:pPr>
    <w:rPr>
      <w:rFonts w:ascii="HelveticaPlain" w:hAnsi="HelveticaPlain"/>
    </w:rPr>
  </w:style>
  <w:style w:type="paragraph" w:customStyle="1" w:styleId="Kraj2">
    <w:name w:val="Kraj2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1">
    <w:name w:val="Kraj11"/>
    <w:rsid w:val="00B43A2B"/>
    <w:pPr>
      <w:jc w:val="center"/>
    </w:pPr>
    <w:rPr>
      <w:rFonts w:ascii="HelveticaPlain" w:hAnsi="HelveticaPlain"/>
    </w:rPr>
  </w:style>
  <w:style w:type="paragraph" w:customStyle="1" w:styleId="Krug1">
    <w:name w:val="Krug1"/>
    <w:rsid w:val="00B43A2B"/>
    <w:pPr>
      <w:jc w:val="center"/>
    </w:pPr>
    <w:rPr>
      <w:rFonts w:ascii="HelveticaPlain" w:hAnsi="HelveticaPlain"/>
    </w:rPr>
  </w:style>
  <w:style w:type="paragraph" w:customStyle="1" w:styleId="NastavakDijagrama2">
    <w:name w:val="NastavakDijagrama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1">
    <w:name w:val="NastavakDijagrama1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4">
    <w:name w:val="Odluka4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1">
    <w:name w:val="Odluka11"/>
    <w:rsid w:val="00B43A2B"/>
    <w:pPr>
      <w:jc w:val="center"/>
    </w:pPr>
    <w:rPr>
      <w:rFonts w:ascii="HelveticaPlain" w:hAnsi="HelveticaPlain"/>
    </w:rPr>
  </w:style>
  <w:style w:type="paragraph" w:customStyle="1" w:styleId="Odluka21">
    <w:name w:val="Odluka21"/>
    <w:rsid w:val="00B43A2B"/>
    <w:pPr>
      <w:jc w:val="center"/>
    </w:pPr>
    <w:rPr>
      <w:rFonts w:ascii="HelveticaPlain" w:hAnsi="HelveticaPlain"/>
    </w:rPr>
  </w:style>
  <w:style w:type="paragraph" w:customStyle="1" w:styleId="Odluka31">
    <w:name w:val="Odluka31"/>
    <w:rsid w:val="00B43A2B"/>
    <w:pPr>
      <w:jc w:val="center"/>
    </w:pPr>
    <w:rPr>
      <w:rFonts w:ascii="HelveticaPlain" w:hAnsi="HelveticaPlain"/>
    </w:rPr>
  </w:style>
  <w:style w:type="paragraph" w:customStyle="1" w:styleId="Pocetak2">
    <w:name w:val="Pocetak2"/>
    <w:rsid w:val="00B43A2B"/>
    <w:pPr>
      <w:spacing w:before="400"/>
      <w:ind w:left="113"/>
      <w:jc w:val="both"/>
    </w:pPr>
    <w:rPr>
      <w:sz w:val="24"/>
    </w:rPr>
  </w:style>
  <w:style w:type="paragraph" w:customStyle="1" w:styleId="Pocetak11">
    <w:name w:val="Pocetak11"/>
    <w:rsid w:val="00B43A2B"/>
    <w:pPr>
      <w:jc w:val="center"/>
    </w:pPr>
    <w:rPr>
      <w:rFonts w:ascii="HelveticaPlain" w:hAnsi="HelveticaPlain"/>
    </w:rPr>
  </w:style>
  <w:style w:type="paragraph" w:customStyle="1" w:styleId="Premoscavanjecelija1">
    <w:name w:val="Premoscavanje celija1"/>
    <w:rsid w:val="00B43A2B"/>
    <w:pPr>
      <w:jc w:val="center"/>
    </w:pPr>
    <w:rPr>
      <w:rFonts w:ascii="AEIQ.PFA" w:hAnsi="AEIQ.PFA"/>
    </w:rPr>
  </w:style>
  <w:style w:type="paragraph" w:customStyle="1" w:styleId="Sprega1">
    <w:name w:val="Sprega1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2">
    <w:name w:val="Streldes2"/>
    <w:rsid w:val="00B43A2B"/>
    <w:pPr>
      <w:jc w:val="center"/>
    </w:pPr>
    <w:rPr>
      <w:rFonts w:ascii="HelveticaPlain" w:hAnsi="HelveticaPlain"/>
    </w:rPr>
  </w:style>
  <w:style w:type="paragraph" w:customStyle="1" w:styleId="Streldes11">
    <w:name w:val="Streldes11"/>
    <w:rsid w:val="00B43A2B"/>
    <w:pPr>
      <w:jc w:val="center"/>
    </w:pPr>
    <w:rPr>
      <w:rFonts w:ascii="HelveticaPlain" w:hAnsi="HelveticaPlain"/>
    </w:rPr>
  </w:style>
  <w:style w:type="paragraph" w:customStyle="1" w:styleId="Strellev1">
    <w:name w:val="Strellev1"/>
    <w:rsid w:val="00B43A2B"/>
    <w:pPr>
      <w:jc w:val="center"/>
    </w:pPr>
    <w:rPr>
      <w:rFonts w:ascii="HelveticaPlain" w:hAnsi="HelveticaPlain"/>
    </w:rPr>
  </w:style>
  <w:style w:type="paragraph" w:customStyle="1" w:styleId="Aktivnost5">
    <w:name w:val="Aktivnost5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Aktivnost12">
    <w:name w:val="Aktivnost12"/>
    <w:rsid w:val="00B43A2B"/>
    <w:pPr>
      <w:jc w:val="center"/>
    </w:pPr>
    <w:rPr>
      <w:rFonts w:ascii="HelveticaPlain" w:hAnsi="HelveticaPlain"/>
    </w:rPr>
  </w:style>
  <w:style w:type="paragraph" w:customStyle="1" w:styleId="Aktivnost22">
    <w:name w:val="Aktivnost22"/>
    <w:rsid w:val="00B43A2B"/>
    <w:pPr>
      <w:jc w:val="center"/>
    </w:pPr>
    <w:rPr>
      <w:rFonts w:ascii="HelveticaPlain" w:hAnsi="HelveticaPlain"/>
    </w:rPr>
  </w:style>
  <w:style w:type="paragraph" w:customStyle="1" w:styleId="Aktivnost32">
    <w:name w:val="Aktivnost32"/>
    <w:rsid w:val="00B43A2B"/>
    <w:pPr>
      <w:jc w:val="center"/>
    </w:pPr>
    <w:rPr>
      <w:rFonts w:ascii="HelveticaPlain" w:hAnsi="HelveticaPlain"/>
    </w:rPr>
  </w:style>
  <w:style w:type="paragraph" w:customStyle="1" w:styleId="dok12">
    <w:name w:val="dok12"/>
    <w:rsid w:val="00B43A2B"/>
    <w:pPr>
      <w:jc w:val="center"/>
    </w:pPr>
    <w:rPr>
      <w:rFonts w:ascii="HelveticaPlain" w:hAnsi="HelveticaPlain"/>
    </w:rPr>
  </w:style>
  <w:style w:type="paragraph" w:customStyle="1" w:styleId="dok22">
    <w:name w:val="dok22"/>
    <w:rsid w:val="00B43A2B"/>
    <w:pPr>
      <w:jc w:val="center"/>
    </w:pPr>
    <w:rPr>
      <w:rFonts w:ascii="HelveticaPlain" w:hAnsi="HelveticaPlain"/>
    </w:rPr>
  </w:style>
  <w:style w:type="paragraph" w:customStyle="1" w:styleId="Kraj12">
    <w:name w:val="Kraj12"/>
    <w:rsid w:val="00B43A2B"/>
    <w:pPr>
      <w:jc w:val="center"/>
    </w:pPr>
    <w:rPr>
      <w:rFonts w:ascii="HelveticaPlain" w:hAnsi="HelveticaPlain"/>
    </w:rPr>
  </w:style>
  <w:style w:type="paragraph" w:customStyle="1" w:styleId="Krug2">
    <w:name w:val="Krug2"/>
    <w:rsid w:val="00B43A2B"/>
    <w:pPr>
      <w:jc w:val="center"/>
    </w:pPr>
    <w:rPr>
      <w:rFonts w:ascii="HelveticaPlain" w:hAnsi="HelveticaPlain"/>
    </w:rPr>
  </w:style>
  <w:style w:type="paragraph" w:customStyle="1" w:styleId="NastavakDijagrama3">
    <w:name w:val="NastavakDijagrama3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2">
    <w:name w:val="NastavakDijagrama1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0">
    <w:name w:val="odluka"/>
    <w:rsid w:val="00B43A2B"/>
    <w:pPr>
      <w:spacing w:before="400"/>
      <w:ind w:left="113"/>
      <w:jc w:val="both"/>
    </w:pPr>
    <w:rPr>
      <w:sz w:val="24"/>
    </w:rPr>
  </w:style>
  <w:style w:type="paragraph" w:customStyle="1" w:styleId="Odluka12">
    <w:name w:val="Odluka12"/>
    <w:rsid w:val="00B43A2B"/>
    <w:pPr>
      <w:jc w:val="center"/>
    </w:pPr>
    <w:rPr>
      <w:rFonts w:ascii="HelveticaPlain" w:hAnsi="HelveticaPlain"/>
    </w:rPr>
  </w:style>
  <w:style w:type="paragraph" w:customStyle="1" w:styleId="Odluka22">
    <w:name w:val="Odluka22"/>
    <w:rsid w:val="00B43A2B"/>
    <w:pPr>
      <w:jc w:val="center"/>
    </w:pPr>
    <w:rPr>
      <w:rFonts w:ascii="HelveticaPlain" w:hAnsi="HelveticaPlain"/>
    </w:rPr>
  </w:style>
  <w:style w:type="paragraph" w:customStyle="1" w:styleId="Odluka32">
    <w:name w:val="Odluka32"/>
    <w:rsid w:val="00B43A2B"/>
    <w:pPr>
      <w:jc w:val="center"/>
    </w:pPr>
    <w:rPr>
      <w:rFonts w:ascii="HelveticaPlain" w:hAnsi="HelveticaPlain"/>
    </w:rPr>
  </w:style>
  <w:style w:type="paragraph" w:customStyle="1" w:styleId="Pocetak3">
    <w:name w:val="Pocetak3"/>
    <w:rsid w:val="00B43A2B"/>
    <w:pPr>
      <w:spacing w:before="400"/>
      <w:ind w:left="113"/>
      <w:jc w:val="both"/>
    </w:pPr>
    <w:rPr>
      <w:sz w:val="24"/>
    </w:rPr>
  </w:style>
  <w:style w:type="paragraph" w:customStyle="1" w:styleId="Pocetak12">
    <w:name w:val="Pocetak12"/>
    <w:rsid w:val="00B43A2B"/>
    <w:pPr>
      <w:jc w:val="center"/>
    </w:pPr>
    <w:rPr>
      <w:rFonts w:ascii="HelveticaPlain" w:hAnsi="HelveticaPlain"/>
    </w:rPr>
  </w:style>
  <w:style w:type="paragraph" w:customStyle="1" w:styleId="Premoscavanjecelija2">
    <w:name w:val="Premoscavanje celija2"/>
    <w:rsid w:val="00B43A2B"/>
    <w:pPr>
      <w:jc w:val="center"/>
    </w:pPr>
    <w:rPr>
      <w:rFonts w:ascii="AEIQ.PFA" w:hAnsi="AEIQ.PFA"/>
    </w:rPr>
  </w:style>
  <w:style w:type="paragraph" w:customStyle="1" w:styleId="Sprega2">
    <w:name w:val="Sprega2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3">
    <w:name w:val="Streldes3"/>
    <w:rsid w:val="00B43A2B"/>
    <w:pPr>
      <w:jc w:val="center"/>
    </w:pPr>
    <w:rPr>
      <w:rFonts w:ascii="HelveticaPlain" w:hAnsi="HelveticaPlain"/>
    </w:rPr>
  </w:style>
  <w:style w:type="paragraph" w:customStyle="1" w:styleId="Streldes12">
    <w:name w:val="Streldes12"/>
    <w:rsid w:val="00B43A2B"/>
    <w:pPr>
      <w:jc w:val="center"/>
    </w:pPr>
    <w:rPr>
      <w:rFonts w:ascii="HelveticaPlain" w:hAnsi="HelveticaPlain"/>
    </w:rPr>
  </w:style>
  <w:style w:type="paragraph" w:customStyle="1" w:styleId="Strellev2">
    <w:name w:val="Strellev2"/>
    <w:rsid w:val="00B43A2B"/>
    <w:pPr>
      <w:jc w:val="center"/>
    </w:pPr>
    <w:rPr>
      <w:rFonts w:ascii="HelveticaPlain" w:hAnsi="HelveticaPlain"/>
    </w:rPr>
  </w:style>
  <w:style w:type="paragraph" w:customStyle="1" w:styleId="Kraj3">
    <w:name w:val="Kraj3"/>
    <w:rsid w:val="00B43A2B"/>
    <w:pPr>
      <w:spacing w:before="400"/>
      <w:ind w:left="113"/>
      <w:jc w:val="both"/>
    </w:pPr>
    <w:rPr>
      <w:sz w:val="24"/>
    </w:rPr>
  </w:style>
  <w:style w:type="paragraph" w:styleId="Caption">
    <w:name w:val="caption"/>
    <w:basedOn w:val="Normal"/>
    <w:next w:val="Normal"/>
    <w:qFormat/>
    <w:rsid w:val="00B43A2B"/>
    <w:pPr>
      <w:ind w:left="720"/>
    </w:pPr>
    <w:rPr>
      <w:b/>
      <w:bCs/>
      <w:szCs w:val="24"/>
      <w:lang w:val="en-GB"/>
    </w:rPr>
  </w:style>
  <w:style w:type="paragraph" w:styleId="FootnoteText">
    <w:name w:val="footnote text"/>
    <w:basedOn w:val="Normal"/>
    <w:semiHidden/>
    <w:rsid w:val="00B43A2B"/>
    <w:rPr>
      <w:sz w:val="20"/>
    </w:rPr>
  </w:style>
  <w:style w:type="character" w:styleId="FootnoteReference">
    <w:name w:val="footnote reference"/>
    <w:semiHidden/>
    <w:rsid w:val="00B43A2B"/>
    <w:rPr>
      <w:vertAlign w:val="superscript"/>
    </w:rPr>
  </w:style>
  <w:style w:type="paragraph" w:styleId="BodyText">
    <w:name w:val="Body Text"/>
    <w:basedOn w:val="Normal"/>
    <w:rsid w:val="00E81D9A"/>
    <w:pPr>
      <w:jc w:val="both"/>
    </w:pPr>
    <w:rPr>
      <w:szCs w:val="24"/>
      <w:lang w:val="hu-HU" w:eastAsia="hu-HU"/>
    </w:rPr>
  </w:style>
  <w:style w:type="paragraph" w:customStyle="1" w:styleId="Normal1">
    <w:name w:val="Normal1"/>
    <w:basedOn w:val="Normal"/>
    <w:rsid w:val="006911AE"/>
    <w:pPr>
      <w:spacing w:before="100" w:beforeAutospacing="1" w:after="100" w:afterAutospacing="1"/>
    </w:pPr>
    <w:rPr>
      <w:szCs w:val="24"/>
    </w:rPr>
  </w:style>
  <w:style w:type="character" w:customStyle="1" w:styleId="stepen">
    <w:name w:val="stepen"/>
    <w:basedOn w:val="DefaultParagraphFont"/>
    <w:rsid w:val="006911AE"/>
  </w:style>
  <w:style w:type="table" w:styleId="TableGrid">
    <w:name w:val="Table Grid"/>
    <w:basedOn w:val="TableNormal"/>
    <w:rsid w:val="00C30C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9473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9473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067A8"/>
    <w:pPr>
      <w:widowControl w:val="0"/>
      <w:spacing w:before="120" w:after="120"/>
    </w:pPr>
    <w:rPr>
      <w:b/>
      <w:szCs w:val="24"/>
      <w:lang w:val="hu-HU" w:eastAsia="hu-HU"/>
    </w:rPr>
  </w:style>
  <w:style w:type="character" w:customStyle="1" w:styleId="TitleChar">
    <w:name w:val="Title Char"/>
    <w:basedOn w:val="DefaultParagraphFont"/>
    <w:link w:val="Title"/>
    <w:rsid w:val="000067A8"/>
    <w:rPr>
      <w:b/>
      <w:sz w:val="24"/>
      <w:szCs w:val="24"/>
      <w:lang w:val="hu-HU" w:eastAsia="hu-HU"/>
    </w:rPr>
  </w:style>
  <w:style w:type="paragraph" w:customStyle="1" w:styleId="Alssor">
    <w:name w:val="Alsósor"/>
    <w:basedOn w:val="Normal"/>
    <w:rsid w:val="000067A8"/>
    <w:pPr>
      <w:widowControl w:val="0"/>
      <w:spacing w:line="360" w:lineRule="exact"/>
      <w:jc w:val="left"/>
    </w:pPr>
    <w:rPr>
      <w:szCs w:val="24"/>
      <w:lang w:val="hu-HU" w:eastAsia="hu-HU"/>
    </w:rPr>
  </w:style>
  <w:style w:type="paragraph" w:customStyle="1" w:styleId="Szveg">
    <w:name w:val="Szöveg"/>
    <w:basedOn w:val="Normal"/>
    <w:rsid w:val="000067A8"/>
    <w:pPr>
      <w:widowControl w:val="0"/>
      <w:spacing w:line="360" w:lineRule="exact"/>
      <w:jc w:val="both"/>
    </w:pPr>
    <w:rPr>
      <w:szCs w:val="24"/>
      <w:lang w:val="hu-HU" w:eastAsia="hu-HU"/>
    </w:rPr>
  </w:style>
  <w:style w:type="paragraph" w:styleId="BlockText">
    <w:name w:val="Block Text"/>
    <w:basedOn w:val="Normal"/>
    <w:rsid w:val="000067A8"/>
    <w:pPr>
      <w:spacing w:before="60" w:after="60"/>
      <w:ind w:left="57" w:right="57"/>
      <w:jc w:val="both"/>
    </w:pPr>
    <w:rPr>
      <w:sz w:val="16"/>
      <w:szCs w:val="24"/>
      <w:lang w:val="hu-HU" w:eastAsia="hu-HU"/>
    </w:rPr>
  </w:style>
  <w:style w:type="paragraph" w:customStyle="1" w:styleId="tblaszveg">
    <w:name w:val="tábla szöveg"/>
    <w:basedOn w:val="Normal"/>
    <w:rsid w:val="000067A8"/>
    <w:pPr>
      <w:widowControl w:val="0"/>
      <w:spacing w:before="60" w:after="60"/>
      <w:ind w:left="57" w:right="57"/>
    </w:pPr>
    <w:rPr>
      <w:sz w:val="16"/>
      <w:szCs w:val="24"/>
      <w:lang w:val="hu-HU" w:eastAsia="hu-HU"/>
    </w:rPr>
  </w:style>
  <w:style w:type="paragraph" w:customStyle="1" w:styleId="lfejfejlc1sor">
    <w:name w:val="Élőfej.fejléc1sor"/>
    <w:basedOn w:val="Normal"/>
    <w:rsid w:val="000067A8"/>
    <w:pPr>
      <w:widowControl w:val="0"/>
      <w:tabs>
        <w:tab w:val="center" w:pos="4536"/>
        <w:tab w:val="right" w:pos="9072"/>
      </w:tabs>
      <w:spacing w:before="40" w:after="40"/>
      <w:ind w:left="57"/>
    </w:pPr>
    <w:rPr>
      <w:b/>
      <w:sz w:val="16"/>
      <w:szCs w:val="24"/>
      <w:lang w:val="hu-HU" w:eastAsia="hu-HU"/>
    </w:rPr>
  </w:style>
  <w:style w:type="paragraph" w:styleId="TOC3">
    <w:name w:val="toc 3"/>
    <w:basedOn w:val="Normal"/>
    <w:next w:val="Normal"/>
    <w:autoRedefine/>
    <w:rsid w:val="000067A8"/>
    <w:pPr>
      <w:widowControl w:val="0"/>
      <w:ind w:left="480"/>
      <w:jc w:val="left"/>
    </w:pPr>
    <w:rPr>
      <w:sz w:val="20"/>
      <w:lang w:val="hu-HU" w:eastAsia="hu-HU"/>
    </w:rPr>
  </w:style>
  <w:style w:type="paragraph" w:styleId="TOC4">
    <w:name w:val="toc 4"/>
    <w:basedOn w:val="Normal"/>
    <w:next w:val="Normal"/>
    <w:autoRedefine/>
    <w:rsid w:val="000067A8"/>
    <w:pPr>
      <w:widowControl w:val="0"/>
      <w:ind w:left="720"/>
      <w:jc w:val="left"/>
    </w:pPr>
    <w:rPr>
      <w:sz w:val="20"/>
      <w:lang w:val="hu-HU" w:eastAsia="hu-HU"/>
    </w:rPr>
  </w:style>
  <w:style w:type="paragraph" w:styleId="TOC2">
    <w:name w:val="toc 2"/>
    <w:basedOn w:val="TOC1"/>
    <w:next w:val="Normal"/>
    <w:autoRedefine/>
    <w:rsid w:val="000067A8"/>
    <w:pPr>
      <w:spacing w:before="120"/>
      <w:ind w:left="240"/>
    </w:pPr>
    <w:rPr>
      <w:b w:val="0"/>
      <w:bCs/>
      <w:i/>
      <w:iCs/>
    </w:rPr>
  </w:style>
  <w:style w:type="paragraph" w:styleId="TOC1">
    <w:name w:val="toc 1"/>
    <w:basedOn w:val="Normal"/>
    <w:autoRedefine/>
    <w:rsid w:val="000067A8"/>
    <w:pPr>
      <w:widowControl w:val="0"/>
      <w:tabs>
        <w:tab w:val="right" w:pos="9161"/>
      </w:tabs>
      <w:jc w:val="left"/>
    </w:pPr>
    <w:rPr>
      <w:b/>
      <w:noProof/>
      <w:sz w:val="20"/>
    </w:rPr>
  </w:style>
  <w:style w:type="paragraph" w:styleId="TOC5">
    <w:name w:val="toc 5"/>
    <w:basedOn w:val="Normal"/>
    <w:next w:val="Normal"/>
    <w:autoRedefine/>
    <w:rsid w:val="000067A8"/>
    <w:pPr>
      <w:widowControl w:val="0"/>
      <w:ind w:left="960"/>
      <w:jc w:val="left"/>
    </w:pPr>
    <w:rPr>
      <w:sz w:val="20"/>
      <w:lang w:val="hu-HU" w:eastAsia="hu-HU"/>
    </w:rPr>
  </w:style>
  <w:style w:type="paragraph" w:customStyle="1" w:styleId="lfejfejlc1sor1">
    <w:name w:val="Élőfej.fejléc1sor1"/>
    <w:basedOn w:val="Normal"/>
    <w:rsid w:val="000067A8"/>
    <w:pPr>
      <w:widowControl w:val="0"/>
      <w:tabs>
        <w:tab w:val="center" w:pos="4536"/>
        <w:tab w:val="right" w:pos="9072"/>
      </w:tabs>
      <w:spacing w:line="360" w:lineRule="atLeast"/>
      <w:ind w:left="284" w:right="284"/>
      <w:jc w:val="both"/>
    </w:pPr>
    <w:rPr>
      <w:szCs w:val="24"/>
      <w:lang w:val="hu-HU" w:eastAsia="hu-HU"/>
    </w:rPr>
  </w:style>
  <w:style w:type="paragraph" w:styleId="TOC6">
    <w:name w:val="toc 6"/>
    <w:basedOn w:val="Normal"/>
    <w:next w:val="Normal"/>
    <w:autoRedefine/>
    <w:rsid w:val="000067A8"/>
    <w:pPr>
      <w:widowControl w:val="0"/>
      <w:ind w:left="1200"/>
      <w:jc w:val="left"/>
    </w:pPr>
    <w:rPr>
      <w:sz w:val="20"/>
      <w:lang w:val="hu-HU" w:eastAsia="hu-HU"/>
    </w:rPr>
  </w:style>
  <w:style w:type="paragraph" w:styleId="TOC7">
    <w:name w:val="toc 7"/>
    <w:basedOn w:val="Normal"/>
    <w:next w:val="Normal"/>
    <w:autoRedefine/>
    <w:rsid w:val="000067A8"/>
    <w:pPr>
      <w:widowControl w:val="0"/>
      <w:ind w:left="1440"/>
      <w:jc w:val="left"/>
    </w:pPr>
    <w:rPr>
      <w:sz w:val="20"/>
      <w:lang w:val="hu-HU" w:eastAsia="hu-HU"/>
    </w:rPr>
  </w:style>
  <w:style w:type="paragraph" w:styleId="TOC8">
    <w:name w:val="toc 8"/>
    <w:basedOn w:val="Normal"/>
    <w:next w:val="Normal"/>
    <w:autoRedefine/>
    <w:rsid w:val="000067A8"/>
    <w:pPr>
      <w:widowControl w:val="0"/>
      <w:ind w:left="1680"/>
      <w:jc w:val="left"/>
    </w:pPr>
    <w:rPr>
      <w:sz w:val="20"/>
      <w:lang w:val="hu-HU" w:eastAsia="hu-HU"/>
    </w:rPr>
  </w:style>
  <w:style w:type="paragraph" w:styleId="TOC9">
    <w:name w:val="toc 9"/>
    <w:basedOn w:val="Normal"/>
    <w:next w:val="Normal"/>
    <w:autoRedefine/>
    <w:rsid w:val="000067A8"/>
    <w:pPr>
      <w:widowControl w:val="0"/>
      <w:ind w:left="1920"/>
      <w:jc w:val="left"/>
    </w:pPr>
    <w:rPr>
      <w:sz w:val="20"/>
      <w:lang w:val="hu-HU" w:eastAsia="hu-HU"/>
    </w:rPr>
  </w:style>
  <w:style w:type="paragraph" w:styleId="DocumentMap">
    <w:name w:val="Document Map"/>
    <w:basedOn w:val="Normal"/>
    <w:link w:val="DocumentMapChar"/>
    <w:rsid w:val="000067A8"/>
    <w:pPr>
      <w:widowControl w:val="0"/>
      <w:shd w:val="clear" w:color="auto" w:fill="000080"/>
      <w:jc w:val="left"/>
    </w:pPr>
    <w:rPr>
      <w:rFonts w:ascii="Tahoma" w:hAnsi="Tahoma"/>
      <w:szCs w:val="24"/>
      <w:lang w:val="hu-HU" w:eastAsia="hu-HU"/>
    </w:rPr>
  </w:style>
  <w:style w:type="character" w:customStyle="1" w:styleId="DocumentMapChar">
    <w:name w:val="Document Map Char"/>
    <w:basedOn w:val="DefaultParagraphFont"/>
    <w:link w:val="DocumentMap"/>
    <w:rsid w:val="000067A8"/>
    <w:rPr>
      <w:rFonts w:ascii="Tahoma" w:hAnsi="Tahoma"/>
      <w:sz w:val="24"/>
      <w:szCs w:val="24"/>
      <w:shd w:val="clear" w:color="auto" w:fill="000080"/>
      <w:lang w:val="hu-HU" w:eastAsia="hu-HU"/>
    </w:rPr>
  </w:style>
  <w:style w:type="paragraph" w:styleId="TableofFigures">
    <w:name w:val="table of figures"/>
    <w:basedOn w:val="Normal"/>
    <w:next w:val="Normal"/>
    <w:rsid w:val="000067A8"/>
    <w:pPr>
      <w:widowControl w:val="0"/>
      <w:ind w:left="400" w:hanging="400"/>
      <w:jc w:val="left"/>
    </w:pPr>
    <w:rPr>
      <w:szCs w:val="24"/>
      <w:lang w:val="hu-HU" w:eastAsia="hu-HU"/>
    </w:rPr>
  </w:style>
  <w:style w:type="paragraph" w:customStyle="1" w:styleId="szvegmez">
    <w:name w:val="szövegmez"/>
    <w:basedOn w:val="Normal"/>
    <w:rsid w:val="000067A8"/>
    <w:pPr>
      <w:spacing w:before="120" w:after="120"/>
      <w:jc w:val="both"/>
    </w:pPr>
    <w:rPr>
      <w:snapToGrid w:val="0"/>
      <w:szCs w:val="24"/>
      <w:lang w:val="hu-HU" w:eastAsia="hu-HU"/>
    </w:rPr>
  </w:style>
  <w:style w:type="paragraph" w:customStyle="1" w:styleId="francia">
    <w:name w:val="francia"/>
    <w:basedOn w:val="Normal"/>
    <w:rsid w:val="000067A8"/>
    <w:pPr>
      <w:tabs>
        <w:tab w:val="left" w:pos="851"/>
      </w:tabs>
      <w:spacing w:before="60" w:after="60"/>
      <w:ind w:left="851" w:hanging="284"/>
      <w:jc w:val="both"/>
    </w:pPr>
    <w:rPr>
      <w:szCs w:val="24"/>
      <w:lang w:val="hu-HU" w:eastAsia="hu-HU"/>
    </w:rPr>
  </w:style>
  <w:style w:type="paragraph" w:customStyle="1" w:styleId="szvegmezo">
    <w:name w:val="szövegmezo"/>
    <w:basedOn w:val="Normal"/>
    <w:rsid w:val="000067A8"/>
    <w:pPr>
      <w:spacing w:before="120" w:after="120"/>
      <w:jc w:val="both"/>
    </w:pPr>
    <w:rPr>
      <w:szCs w:val="24"/>
      <w:lang w:val="hu-HU" w:eastAsia="hu-HU"/>
    </w:rPr>
  </w:style>
  <w:style w:type="paragraph" w:styleId="BodyTextIndent">
    <w:name w:val="Body Text Indent"/>
    <w:basedOn w:val="Normal"/>
    <w:link w:val="BodyTextIndentChar"/>
    <w:rsid w:val="000067A8"/>
    <w:pPr>
      <w:widowControl w:val="0"/>
      <w:spacing w:after="120"/>
      <w:ind w:left="283"/>
      <w:jc w:val="left"/>
    </w:pPr>
    <w:rPr>
      <w:szCs w:val="24"/>
      <w:lang w:val="hu-HU" w:eastAsia="hu-HU"/>
    </w:rPr>
  </w:style>
  <w:style w:type="character" w:customStyle="1" w:styleId="BodyTextIndentChar">
    <w:name w:val="Body Text Indent Char"/>
    <w:basedOn w:val="DefaultParagraphFont"/>
    <w:link w:val="BodyTextIndent"/>
    <w:rsid w:val="000067A8"/>
    <w:rPr>
      <w:sz w:val="24"/>
      <w:szCs w:val="24"/>
      <w:lang w:val="hu-HU" w:eastAsia="hu-HU"/>
    </w:rPr>
  </w:style>
  <w:style w:type="paragraph" w:customStyle="1" w:styleId="fogalom">
    <w:name w:val="fogalom"/>
    <w:basedOn w:val="Normal"/>
    <w:rsid w:val="000067A8"/>
    <w:pPr>
      <w:spacing w:before="120"/>
      <w:ind w:left="567" w:hanging="567"/>
      <w:jc w:val="both"/>
    </w:pPr>
    <w:rPr>
      <w:snapToGrid w:val="0"/>
      <w:szCs w:val="24"/>
      <w:lang w:val="hu-HU" w:eastAsia="hu-HU"/>
    </w:rPr>
  </w:style>
  <w:style w:type="paragraph" w:customStyle="1" w:styleId="Fejcim">
    <w:name w:val="Fejcim"/>
    <w:basedOn w:val="Normal"/>
    <w:rsid w:val="000067A8"/>
    <w:pPr>
      <w:spacing w:line="360" w:lineRule="exact"/>
    </w:pPr>
    <w:rPr>
      <w:b/>
      <w:caps/>
      <w:sz w:val="28"/>
      <w:szCs w:val="24"/>
      <w:lang w:val="en-GB" w:eastAsia="hu-HU"/>
    </w:rPr>
  </w:style>
  <w:style w:type="paragraph" w:customStyle="1" w:styleId="Mellklet">
    <w:name w:val="Melléklet"/>
    <w:basedOn w:val="Normal"/>
    <w:rsid w:val="000067A8"/>
    <w:pPr>
      <w:tabs>
        <w:tab w:val="left" w:pos="1474"/>
      </w:tabs>
      <w:spacing w:line="360" w:lineRule="exact"/>
      <w:ind w:left="1474" w:hanging="1474"/>
      <w:jc w:val="left"/>
    </w:pPr>
    <w:rPr>
      <w:szCs w:val="24"/>
      <w:lang w:val="da-DK" w:eastAsia="hu-HU"/>
    </w:rPr>
  </w:style>
  <w:style w:type="paragraph" w:styleId="ListBullet">
    <w:name w:val="List Bullet"/>
    <w:basedOn w:val="Normal"/>
    <w:autoRedefine/>
    <w:rsid w:val="00F06C39"/>
    <w:pPr>
      <w:spacing w:before="20" w:after="20"/>
      <w:ind w:left="57" w:right="57"/>
    </w:pPr>
    <w:rPr>
      <w:sz w:val="18"/>
      <w:szCs w:val="18"/>
      <w:lang w:val="hu-HU" w:eastAsia="hu-HU"/>
    </w:rPr>
  </w:style>
  <w:style w:type="paragraph" w:styleId="ListBullet2">
    <w:name w:val="List Bullet 2"/>
    <w:basedOn w:val="Normal"/>
    <w:autoRedefine/>
    <w:rsid w:val="00055316"/>
    <w:pPr>
      <w:keepNext/>
      <w:spacing w:before="20" w:after="20"/>
      <w:ind w:left="57" w:right="57"/>
      <w:jc w:val="left"/>
    </w:pPr>
    <w:rPr>
      <w:sz w:val="16"/>
      <w:szCs w:val="16"/>
      <w:lang w:val="nb-NO" w:eastAsia="hu-HU"/>
    </w:rPr>
  </w:style>
  <w:style w:type="paragraph" w:styleId="Index1">
    <w:name w:val="index 1"/>
    <w:basedOn w:val="Normal"/>
    <w:next w:val="Normal"/>
    <w:autoRedefine/>
    <w:rsid w:val="000067A8"/>
    <w:pPr>
      <w:spacing w:before="20" w:after="20"/>
      <w:ind w:left="57" w:right="57"/>
      <w:jc w:val="left"/>
    </w:pPr>
    <w:rPr>
      <w:sz w:val="16"/>
      <w:szCs w:val="24"/>
      <w:lang w:val="hu-HU" w:eastAsia="hu-HU"/>
    </w:rPr>
  </w:style>
  <w:style w:type="paragraph" w:customStyle="1" w:styleId="Kicsikkszveg">
    <w:name w:val="Kicsikk szöveg"/>
    <w:basedOn w:val="Normal"/>
    <w:rsid w:val="000067A8"/>
    <w:pPr>
      <w:widowControl w:val="0"/>
      <w:tabs>
        <w:tab w:val="left" w:pos="921"/>
        <w:tab w:val="left" w:pos="8434"/>
        <w:tab w:val="left" w:pos="9426"/>
      </w:tabs>
      <w:spacing w:before="60" w:after="120" w:line="320" w:lineRule="exact"/>
      <w:jc w:val="both"/>
    </w:pPr>
    <w:rPr>
      <w:snapToGrid w:val="0"/>
      <w:szCs w:val="24"/>
      <w:lang w:val="hu-HU" w:eastAsia="hu-HU"/>
    </w:rPr>
  </w:style>
  <w:style w:type="paragraph" w:customStyle="1" w:styleId="Francia0">
    <w:name w:val="Francia"/>
    <w:basedOn w:val="Normal"/>
    <w:rsid w:val="000067A8"/>
    <w:pPr>
      <w:widowControl w:val="0"/>
      <w:tabs>
        <w:tab w:val="left" w:pos="851"/>
      </w:tabs>
      <w:spacing w:before="120"/>
      <w:ind w:left="851" w:hanging="397"/>
      <w:jc w:val="both"/>
    </w:pPr>
    <w:rPr>
      <w:szCs w:val="24"/>
      <w:lang w:val="hu-HU" w:eastAsia="hu-HU"/>
    </w:rPr>
  </w:style>
  <w:style w:type="paragraph" w:customStyle="1" w:styleId="szveg0">
    <w:name w:val="szöveg"/>
    <w:basedOn w:val="Normal"/>
    <w:link w:val="szvegChar"/>
    <w:rsid w:val="000067A8"/>
    <w:pPr>
      <w:ind w:firstLine="706"/>
      <w:jc w:val="both"/>
    </w:pPr>
    <w:rPr>
      <w:snapToGrid w:val="0"/>
      <w:szCs w:val="24"/>
      <w:lang w:val="hu-HU" w:eastAsia="hu-HU"/>
    </w:rPr>
  </w:style>
  <w:style w:type="paragraph" w:customStyle="1" w:styleId="Stlus1">
    <w:name w:val="Stílus1"/>
    <w:rsid w:val="000067A8"/>
    <w:pPr>
      <w:spacing w:line="360" w:lineRule="exact"/>
    </w:pPr>
    <w:rPr>
      <w:b/>
      <w:i/>
      <w:sz w:val="24"/>
      <w:lang w:val="hu-HU" w:eastAsia="hu-HU"/>
    </w:rPr>
  </w:style>
  <w:style w:type="paragraph" w:customStyle="1" w:styleId="Tblzatszveg">
    <w:name w:val="Táblázat szöveg"/>
    <w:basedOn w:val="Normal"/>
    <w:rsid w:val="000067A8"/>
    <w:pPr>
      <w:spacing w:before="60" w:after="60"/>
      <w:ind w:left="57" w:right="57"/>
    </w:pPr>
    <w:rPr>
      <w:sz w:val="20"/>
      <w:lang w:val="hu-HU"/>
    </w:rPr>
  </w:style>
  <w:style w:type="paragraph" w:customStyle="1" w:styleId="szvegmez0">
    <w:name w:val="szövegmező"/>
    <w:basedOn w:val="Normal"/>
    <w:rsid w:val="000067A8"/>
    <w:pPr>
      <w:spacing w:before="120" w:after="120"/>
      <w:jc w:val="both"/>
    </w:pPr>
    <w:rPr>
      <w:lang w:val="hu-HU"/>
    </w:rPr>
  </w:style>
  <w:style w:type="character" w:styleId="Hyperlink">
    <w:name w:val="Hyperlink"/>
    <w:basedOn w:val="DefaultParagraphFont"/>
    <w:rsid w:val="000067A8"/>
    <w:rPr>
      <w:color w:val="000066"/>
      <w:u w:val="single"/>
    </w:rPr>
  </w:style>
  <w:style w:type="character" w:customStyle="1" w:styleId="Heading4Char">
    <w:name w:val="Heading 4 Char"/>
    <w:aliases w:val="Stil 1.1.1.1 Char"/>
    <w:basedOn w:val="DefaultParagraphFont"/>
    <w:link w:val="Heading4"/>
    <w:rsid w:val="000067A8"/>
    <w:rPr>
      <w:bCs/>
      <w:sz w:val="24"/>
    </w:rPr>
  </w:style>
  <w:style w:type="character" w:styleId="FollowedHyperlink">
    <w:name w:val="FollowedHyperlink"/>
    <w:basedOn w:val="DefaultParagraphFont"/>
    <w:rsid w:val="000067A8"/>
    <w:rPr>
      <w:color w:val="800080"/>
      <w:u w:val="single"/>
    </w:rPr>
  </w:style>
  <w:style w:type="paragraph" w:customStyle="1" w:styleId="stilnov1">
    <w:name w:val="stilnov1"/>
    <w:basedOn w:val="Heading3"/>
    <w:rsid w:val="000067A8"/>
    <w:pPr>
      <w:numPr>
        <w:ilvl w:val="0"/>
        <w:numId w:val="0"/>
      </w:numPr>
      <w:overflowPunct w:val="0"/>
      <w:autoSpaceDE w:val="0"/>
      <w:autoSpaceDN w:val="0"/>
      <w:adjustRightInd w:val="0"/>
      <w:spacing w:before="240" w:after="120"/>
      <w:jc w:val="left"/>
      <w:textAlignment w:val="baseline"/>
      <w:outlineLvl w:val="9"/>
    </w:pPr>
    <w:rPr>
      <w:rFonts w:ascii="Dutch-Roman" w:hAnsi="Dutch-Roman"/>
    </w:rPr>
  </w:style>
  <w:style w:type="paragraph" w:customStyle="1" w:styleId="StlusCmsor1Balrazrt">
    <w:name w:val="Stílus Címsor 1 + Balra zárt"/>
    <w:basedOn w:val="Heading1"/>
    <w:rsid w:val="000067A8"/>
    <w:pPr>
      <w:widowControl w:val="0"/>
      <w:numPr>
        <w:numId w:val="0"/>
      </w:numPr>
      <w:tabs>
        <w:tab w:val="num" w:pos="2592"/>
      </w:tabs>
      <w:spacing w:after="120" w:line="360" w:lineRule="exact"/>
      <w:ind w:left="2592" w:hanging="432"/>
      <w:jc w:val="left"/>
    </w:pPr>
    <w:rPr>
      <w:bCs/>
      <w:i w:val="0"/>
      <w:caps/>
      <w:kern w:val="0"/>
      <w:sz w:val="24"/>
      <w:u w:val="single"/>
      <w:lang w:val="hu-HU" w:eastAsia="hu-HU"/>
    </w:rPr>
  </w:style>
  <w:style w:type="paragraph" w:customStyle="1" w:styleId="tekst0">
    <w:name w:val="tekst"/>
    <w:basedOn w:val="Normal"/>
    <w:rsid w:val="000067A8"/>
    <w:pPr>
      <w:tabs>
        <w:tab w:val="left" w:pos="851"/>
      </w:tabs>
      <w:overflowPunct w:val="0"/>
      <w:autoSpaceDE w:val="0"/>
      <w:autoSpaceDN w:val="0"/>
      <w:adjustRightInd w:val="0"/>
      <w:spacing w:before="120"/>
      <w:ind w:left="851" w:firstLine="1"/>
      <w:jc w:val="left"/>
      <w:textAlignment w:val="baseline"/>
    </w:pPr>
    <w:rPr>
      <w:rFonts w:ascii="Dutch-Roman" w:hAnsi="Dutch-Roman"/>
      <w:sz w:val="20"/>
    </w:rPr>
  </w:style>
  <w:style w:type="paragraph" w:customStyle="1" w:styleId="Style10">
    <w:name w:val="Style1"/>
    <w:basedOn w:val="Heading2"/>
    <w:rsid w:val="000067A8"/>
    <w:pPr>
      <w:widowControl w:val="0"/>
      <w:numPr>
        <w:ilvl w:val="0"/>
        <w:numId w:val="0"/>
      </w:numPr>
      <w:tabs>
        <w:tab w:val="num" w:pos="1286"/>
        <w:tab w:val="num" w:pos="2880"/>
      </w:tabs>
      <w:spacing w:before="240" w:after="120" w:line="360" w:lineRule="exact"/>
      <w:ind w:left="2880" w:hanging="576"/>
      <w:jc w:val="left"/>
    </w:pPr>
    <w:rPr>
      <w:b/>
      <w:snapToGrid w:val="0"/>
      <w:szCs w:val="24"/>
      <w:lang w:val="hu-HU" w:eastAsia="hu-HU"/>
    </w:rPr>
  </w:style>
  <w:style w:type="character" w:customStyle="1" w:styleId="Heading1Char">
    <w:name w:val="Heading 1 Char"/>
    <w:aliases w:val="Stil 1 Char"/>
    <w:basedOn w:val="DefaultParagraphFont"/>
    <w:link w:val="Heading1"/>
    <w:rsid w:val="000067A8"/>
    <w:rPr>
      <w:b/>
      <w:i/>
      <w:kern w:val="28"/>
      <w:sz w:val="28"/>
    </w:rPr>
  </w:style>
  <w:style w:type="paragraph" w:styleId="NormalWeb">
    <w:name w:val="Normal (Web)"/>
    <w:basedOn w:val="Normal"/>
    <w:rsid w:val="000067A8"/>
    <w:pPr>
      <w:jc w:val="left"/>
    </w:pPr>
    <w:rPr>
      <w:szCs w:val="24"/>
    </w:rPr>
  </w:style>
  <w:style w:type="character" w:customStyle="1" w:styleId="rvts3">
    <w:name w:val="rvts3"/>
    <w:basedOn w:val="DefaultParagraphFont"/>
    <w:rsid w:val="000067A8"/>
    <w:rPr>
      <w:i/>
      <w:iCs/>
      <w:color w:val="800000"/>
      <w:sz w:val="20"/>
      <w:szCs w:val="20"/>
    </w:rPr>
  </w:style>
  <w:style w:type="character" w:customStyle="1" w:styleId="CharChar">
    <w:name w:val="Char Char"/>
    <w:basedOn w:val="DefaultParagraphFont"/>
    <w:locked/>
    <w:rsid w:val="000067A8"/>
    <w:rPr>
      <w:smallCaps/>
      <w:sz w:val="24"/>
      <w:szCs w:val="24"/>
      <w:lang w:val="hu-HU" w:eastAsia="hu-HU" w:bidi="ar-SA"/>
    </w:rPr>
  </w:style>
  <w:style w:type="character" w:customStyle="1" w:styleId="szvegChar">
    <w:name w:val="szöveg Char"/>
    <w:basedOn w:val="DefaultParagraphFont"/>
    <w:link w:val="szveg0"/>
    <w:rsid w:val="000067A8"/>
    <w:rPr>
      <w:snapToGrid w:val="0"/>
      <w:sz w:val="24"/>
      <w:szCs w:val="24"/>
      <w:lang w:val="hu-HU" w:eastAsia="hu-HU"/>
    </w:rPr>
  </w:style>
  <w:style w:type="character" w:styleId="Emphasis">
    <w:name w:val="Emphasis"/>
    <w:basedOn w:val="DefaultParagraphFont"/>
    <w:qFormat/>
    <w:rsid w:val="00336B49"/>
    <w:rPr>
      <w:i/>
      <w:iCs/>
    </w:rPr>
  </w:style>
  <w:style w:type="character" w:customStyle="1" w:styleId="Aktivnost1Char">
    <w:name w:val="Aktivnost1 Char"/>
    <w:basedOn w:val="DefaultParagraphFont"/>
    <w:link w:val="Aktivnost1"/>
    <w:rsid w:val="00FA2913"/>
    <w:rPr>
      <w:rFonts w:ascii="HelveticaPlain" w:hAnsi="HelveticaPlain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Braca\DBBPILAB15-08-07\Labpog4\DocISO2K\BPILAB\Sabloni\BPIHACC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F37D4-8681-4161-B5C8-2736FDC1D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BPIHACCP</Template>
  <TotalTime>101</TotalTime>
  <Pages>1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Fajl:</vt:lpstr>
    </vt:vector>
  </TitlesOfParts>
  <Company>QI</Company>
  <LinksUpToDate>false</LinksUpToDate>
  <CharactersWithSpaces>12666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Fajl:</dc:title>
  <dc:creator>Administrator</dc:creator>
  <cp:lastModifiedBy>Dell</cp:lastModifiedBy>
  <cp:revision>21</cp:revision>
  <cp:lastPrinted>2019-02-19T07:16:00Z</cp:lastPrinted>
  <dcterms:created xsi:type="dcterms:W3CDTF">2015-05-23T10:06:00Z</dcterms:created>
  <dcterms:modified xsi:type="dcterms:W3CDTF">2025-02-10T11:25:00Z</dcterms:modified>
</cp:coreProperties>
</file>